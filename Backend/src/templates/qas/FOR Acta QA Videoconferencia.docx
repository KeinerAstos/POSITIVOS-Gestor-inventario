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52" w:rsidRPr="00B263C2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DOCUMENTACION ACTIVIDAD</w:t>
      </w:r>
    </w:p>
    <w:p w:rsidR="00401252" w:rsidRPr="00B263C2" w:rsidRDefault="00401252" w:rsidP="00A057CD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Visita Número: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{visita_numero}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Fecha Ejecución: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{fecha_ejecucion}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Hora Inicio: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{hora_inicio}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Tiempo Transporte: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{tiempo_transporte}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Tiempo Antesala:</w:t>
      </w:r>
      <w:bookmarkStart w:id="0" w:name="_GoBack"/>
      <w:bookmarkEnd w:id="0"/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{tiempo_antesala}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Tiempo Ejecución: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{tiempo_ejecucion}</w:t>
      </w:r>
    </w:p>
    <w:p w:rsidR="00401252" w:rsidRPr="00B263C2" w:rsidRDefault="005E5528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Espera Claro</w:t>
      </w:r>
      <w:r w:rsidR="00401252" w:rsidRPr="00B263C2">
        <w:rPr>
          <w:rFonts w:ascii="Arial" w:hAnsi="Arial" w:cs="Arial"/>
          <w:b/>
          <w:lang w:val="es-CO"/>
        </w:rPr>
        <w:t>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{tiempo_espera_claro}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Hora Salida: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{hora_salida}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Ing. Outsourcing: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{ingeniero_outsourcing}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Multímetro: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{multimetro}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Analizador de BER:</w:t>
      </w:r>
      <w:r w:rsidR="00A057CD" w:rsidRPr="00B263C2">
        <w:rPr>
          <w:rFonts w:ascii="Arial" w:hAnsi="Arial" w:cs="Arial"/>
          <w:b/>
          <w:lang w:val="es-CO"/>
        </w:rPr>
        <w:tab/>
      </w:r>
      <w:r w:rsidR="00A057C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{analizador_ber}</w:t>
      </w:r>
    </w:p>
    <w:p w:rsidR="00401252" w:rsidRPr="00B263C2" w:rsidRDefault="005E5528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B263C2">
        <w:rPr>
          <w:rFonts w:ascii="Arial" w:hAnsi="Arial" w:cs="Arial"/>
          <w:b/>
          <w:lang w:val="es-CO"/>
        </w:rPr>
        <w:t>:</w:t>
      </w:r>
      <w:r w:rsidR="00E11A6D" w:rsidRPr="00B263C2">
        <w:rPr>
          <w:rFonts w:ascii="Arial" w:hAnsi="Arial" w:cs="Arial"/>
          <w:b/>
          <w:lang w:val="es-CO"/>
        </w:rPr>
        <w:tab/>
      </w:r>
      <w:r w:rsidR="00E11A6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{soporte_claro}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Firma el Acta:</w:t>
      </w:r>
      <w:r w:rsidR="00E11A6D" w:rsidRPr="00B263C2">
        <w:rPr>
          <w:rFonts w:ascii="Arial" w:hAnsi="Arial" w:cs="Arial"/>
          <w:b/>
          <w:lang w:val="es-CO"/>
        </w:rPr>
        <w:tab/>
      </w:r>
      <w:r w:rsidR="00E11A6D" w:rsidRPr="00B263C2">
        <w:rPr>
          <w:rFonts w:ascii="Arial" w:hAnsi="Arial" w:cs="Arial"/>
          <w:b/>
          <w:lang w:val="es-CO"/>
        </w:rPr>
        <w:tab/>
      </w:r>
      <w:r w:rsidR="00E11A6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{firma_acta}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Caso Seguimiento:</w:t>
      </w:r>
      <w:r w:rsidR="00E11A6D" w:rsidRPr="00B263C2">
        <w:rPr>
          <w:rFonts w:ascii="Arial" w:hAnsi="Arial" w:cs="Arial"/>
          <w:b/>
          <w:lang w:val="es-CO"/>
        </w:rPr>
        <w:tab/>
      </w:r>
      <w:r w:rsidR="00E11A6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{caso_seguimiento}</w:t>
      </w:r>
    </w:p>
    <w:p w:rsidR="00401252" w:rsidRPr="00B263C2" w:rsidRDefault="00401252" w:rsidP="00E11A6D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Problemas en Instalación:</w:t>
      </w:r>
      <w:r w:rsidR="00E11A6D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{problemas_instalacion}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</w:p>
    <w:p w:rsidR="00967471" w:rsidRPr="00B263C2" w:rsidRDefault="00401252" w:rsidP="00967471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Mediciones Eléctricas</w:t>
      </w:r>
    </w:p>
    <w:p w:rsidR="00967471" w:rsidRPr="00B263C2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ab/>
      </w:r>
      <w:r w:rsidR="00401252" w:rsidRPr="00B263C2">
        <w:rPr>
          <w:rFonts w:ascii="Arial" w:hAnsi="Arial" w:cs="Arial"/>
          <w:b/>
          <w:lang w:val="es-CO"/>
        </w:rPr>
        <w:t>Fase-Neutro:</w:t>
      </w:r>
      <w:r w:rsidR="00E57CAA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{fase_neutro}</w:t>
      </w:r>
    </w:p>
    <w:p w:rsidR="00967471" w:rsidRPr="00B263C2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ab/>
      </w:r>
      <w:r w:rsidR="00401252" w:rsidRPr="00B263C2">
        <w:rPr>
          <w:rFonts w:ascii="Arial" w:hAnsi="Arial" w:cs="Arial"/>
          <w:b/>
          <w:lang w:val="es-CO"/>
        </w:rPr>
        <w:t>Fase-Tierra:</w:t>
      </w:r>
      <w:r w:rsidR="00E57CAA" w:rsidRPr="00B263C2">
        <w:rPr>
          <w:rFonts w:ascii="Arial" w:hAnsi="Arial" w:cs="Arial"/>
          <w:b/>
          <w:lang w:val="es-CO"/>
        </w:rPr>
        <w:tab/>
      </w:r>
      <w:r w:rsidR="00E57CAA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{fase_tierra}</w:t>
      </w:r>
    </w:p>
    <w:p w:rsidR="00401252" w:rsidRPr="00B263C2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ab/>
      </w:r>
      <w:r w:rsidR="00401252" w:rsidRPr="00B263C2">
        <w:rPr>
          <w:rFonts w:ascii="Arial" w:hAnsi="Arial" w:cs="Arial"/>
          <w:b/>
          <w:lang w:val="es-CO"/>
        </w:rPr>
        <w:t>Neutro-Tierra:</w:t>
      </w:r>
      <w:r w:rsidR="00E57CAA" w:rsidRPr="00B263C2">
        <w:rPr>
          <w:rFonts w:ascii="Arial" w:hAnsi="Arial" w:cs="Arial"/>
          <w:b/>
          <w:lang w:val="es-CO"/>
        </w:rPr>
        <w:tab/>
      </w:r>
      <w:r>
        <w:rPr>
          <w:sz w:val="18"/>
        </w:rPr>
        <w:tab/>
        <w:t>{neutro_tierra}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Lugar de Instalación de Equipos:</w:t>
      </w:r>
      <w:r>
        <w:rPr>
          <w:sz w:val="18"/>
        </w:rPr>
        <w:tab/>
        <w:t>{lugar_instalacion}</w:t>
      </w:r>
    </w:p>
    <w:p w:rsidR="00E57CAA" w:rsidRPr="00B263C2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B263C2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Observaciones:</w:t>
      </w:r>
      <w:r>
        <w:rPr>
          <w:sz w:val="18"/>
        </w:rPr>
        <w:tab/>
        <w:t>{observaciones}</w:t>
      </w: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B263C2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B263C2" w:rsidTr="00FA1AA5">
        <w:tc>
          <w:tcPr>
            <w:tcW w:w="1689" w:type="dxa"/>
            <w:shd w:val="clear" w:color="auto" w:fill="C00000"/>
          </w:tcPr>
          <w:p w:rsidR="00401252" w:rsidRPr="00B263C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B263C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B263C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B263C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B263C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B263C2" w:rsidTr="00E57CAA">
        <w:tc>
          <w:tcPr>
            <w:tcW w:w="1689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{equipo_instalado_1_tipo}</w:t>
            </w:r>
          </w:p>
        </w:tc>
        <w:tc>
          <w:tcPr>
            <w:tcW w:w="1113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{equipo_instalado_1_marca}</w:t>
            </w:r>
          </w:p>
        </w:tc>
        <w:tc>
          <w:tcPr>
            <w:tcW w:w="1559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{equipo_instalado_1_modelo}</w:t>
            </w:r>
          </w:p>
        </w:tc>
        <w:tc>
          <w:tcPr>
            <w:tcW w:w="1701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{equipo_instalado_1_serial}</w:t>
            </w:r>
          </w:p>
        </w:tc>
        <w:tc>
          <w:tcPr>
            <w:tcW w:w="2384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{equipo_instalado_1_placa}</w:t>
            </w:r>
          </w:p>
        </w:tc>
      </w:tr>
      <w:tr w:rsidR="00401252" w:rsidRPr="00B263C2" w:rsidTr="00E57CAA">
        <w:tc>
          <w:tcPr>
            <w:tcW w:w="1689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{equipo_instalado_2_tipo}</w:t>
            </w:r>
          </w:p>
        </w:tc>
        <w:tc>
          <w:tcPr>
            <w:tcW w:w="1113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{equipo_instalado_2_marca}</w:t>
            </w:r>
          </w:p>
        </w:tc>
        <w:tc>
          <w:tcPr>
            <w:tcW w:w="1559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{equipo_instalado_2_modelo}</w:t>
            </w:r>
          </w:p>
        </w:tc>
        <w:tc>
          <w:tcPr>
            <w:tcW w:w="1701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{equipo_instalado_2_serial}</w:t>
            </w:r>
          </w:p>
        </w:tc>
        <w:tc>
          <w:tcPr>
            <w:tcW w:w="2384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{equipo_instalado_2_placa}</w:t>
            </w:r>
          </w:p>
        </w:tc>
      </w:tr>
      <w:tr w:rsidR="00401252" w:rsidRPr="00B263C2" w:rsidTr="00E57CAA">
        <w:tc>
          <w:tcPr>
            <w:tcW w:w="1689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{equipo_instalado_3_tipo}</w:t>
            </w:r>
          </w:p>
        </w:tc>
        <w:tc>
          <w:tcPr>
            <w:tcW w:w="1113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{equipo_instalado_3_marca}</w:t>
            </w:r>
          </w:p>
        </w:tc>
        <w:tc>
          <w:tcPr>
            <w:tcW w:w="1559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{equipo_instalado_3_modelo}</w:t>
            </w:r>
          </w:p>
        </w:tc>
        <w:tc>
          <w:tcPr>
            <w:tcW w:w="1701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{equipo_instalado_3_serial}</w:t>
            </w:r>
          </w:p>
        </w:tc>
        <w:tc>
          <w:tcPr>
            <w:tcW w:w="2384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{equipo_instalado_3_placa}</w:t>
            </w:r>
          </w:p>
        </w:tc>
      </w:tr>
      <w:tr w:rsidR="00401252" w:rsidRPr="00B263C2" w:rsidTr="00E57CAA">
        <w:tc>
          <w:tcPr>
            <w:tcW w:w="1689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{equipo_instalado_4_tipo}</w:t>
            </w:r>
          </w:p>
        </w:tc>
        <w:tc>
          <w:tcPr>
            <w:tcW w:w="1113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{equipo_instalado_4_marca}</w:t>
            </w:r>
          </w:p>
        </w:tc>
        <w:tc>
          <w:tcPr>
            <w:tcW w:w="1559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{equipo_instalado_4_modelo}</w:t>
            </w:r>
          </w:p>
        </w:tc>
        <w:tc>
          <w:tcPr>
            <w:tcW w:w="1701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{equipo_instalado_4_serial}</w:t>
            </w:r>
          </w:p>
        </w:tc>
        <w:tc>
          <w:tcPr>
            <w:tcW w:w="2384" w:type="dxa"/>
          </w:tcPr>
          <w:p w:rsidR="00401252" w:rsidRPr="00B263C2" w:rsidRDefault="00401252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{equipo_instalado_4_placa}</w:t>
            </w:r>
          </w:p>
        </w:tc>
      </w:tr>
    </w:tbl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B263C2" w:rsidRDefault="00401252" w:rsidP="00401252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EQUIPOS DESINSTALADOS</w:t>
      </w:r>
      <w:r w:rsidR="00007242" w:rsidRPr="00B263C2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B263C2" w:rsidTr="00FA1AA5">
        <w:tc>
          <w:tcPr>
            <w:tcW w:w="1689" w:type="dxa"/>
            <w:shd w:val="clear" w:color="auto" w:fill="C00000"/>
          </w:tcPr>
          <w:p w:rsidR="00E57CAA" w:rsidRPr="00B263C2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B263C2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B263C2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B263C2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B263C2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B263C2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B263C2" w:rsidTr="00892B62">
        <w:tc>
          <w:tcPr>
            <w:tcW w:w="1689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{equipo_desinstalado_1_tipo}</w:t>
            </w:r>
          </w:p>
        </w:tc>
        <w:tc>
          <w:tcPr>
            <w:tcW w:w="1113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{equipo_desinstalado_1_marca}</w:t>
            </w:r>
          </w:p>
        </w:tc>
        <w:tc>
          <w:tcPr>
            <w:tcW w:w="1559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{equipo_desinstalado_1_modelo}</w:t>
            </w:r>
          </w:p>
        </w:tc>
        <w:tc>
          <w:tcPr>
            <w:tcW w:w="1701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{equipo_desinstalado_1_serial}</w:t>
            </w:r>
          </w:p>
        </w:tc>
        <w:tc>
          <w:tcPr>
            <w:tcW w:w="2384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{equipo_desinstalado_1_placa}</w:t>
            </w:r>
          </w:p>
        </w:tc>
      </w:tr>
      <w:tr w:rsidR="00E57CAA" w:rsidRPr="00B263C2" w:rsidTr="00892B62">
        <w:tc>
          <w:tcPr>
            <w:tcW w:w="1689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{equipo_desinstalado_2_tipo}</w:t>
            </w:r>
          </w:p>
        </w:tc>
        <w:tc>
          <w:tcPr>
            <w:tcW w:w="1113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{equipo_desinstalado_2_marca}</w:t>
            </w:r>
          </w:p>
        </w:tc>
        <w:tc>
          <w:tcPr>
            <w:tcW w:w="1559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{equipo_desinstalado_2_modelo}</w:t>
            </w:r>
          </w:p>
        </w:tc>
        <w:tc>
          <w:tcPr>
            <w:tcW w:w="1701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{equipo_desinstalado_2_serial}</w:t>
            </w:r>
          </w:p>
        </w:tc>
        <w:tc>
          <w:tcPr>
            <w:tcW w:w="2384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{equipo_desinstalado_2_placa}</w:t>
            </w:r>
          </w:p>
        </w:tc>
      </w:tr>
      <w:tr w:rsidR="00E57CAA" w:rsidRPr="00B263C2" w:rsidTr="00892B62">
        <w:tc>
          <w:tcPr>
            <w:tcW w:w="1689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{equipo_desinstalado_3_tipo}</w:t>
            </w:r>
          </w:p>
        </w:tc>
        <w:tc>
          <w:tcPr>
            <w:tcW w:w="1113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{equipo_desinstalado_3_marca}</w:t>
            </w:r>
          </w:p>
        </w:tc>
        <w:tc>
          <w:tcPr>
            <w:tcW w:w="1559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{equipo_desinstalado_3_modelo}</w:t>
            </w:r>
          </w:p>
        </w:tc>
        <w:tc>
          <w:tcPr>
            <w:tcW w:w="1701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{equipo_desinstalado_3_serial}</w:t>
            </w:r>
          </w:p>
        </w:tc>
        <w:tc>
          <w:tcPr>
            <w:tcW w:w="2384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{equipo_desinstalado_3_placa}</w:t>
            </w:r>
          </w:p>
        </w:tc>
      </w:tr>
      <w:tr w:rsidR="00E57CAA" w:rsidRPr="00B263C2" w:rsidTr="00892B62">
        <w:tc>
          <w:tcPr>
            <w:tcW w:w="1689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{equipo_desinstalado_4_tipo}</w:t>
            </w:r>
          </w:p>
        </w:tc>
        <w:tc>
          <w:tcPr>
            <w:tcW w:w="1113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{equipo_desinstalado_4_marca}</w:t>
            </w:r>
          </w:p>
        </w:tc>
        <w:tc>
          <w:tcPr>
            <w:tcW w:w="1559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{equipo_desinstalado_4_modelo}</w:t>
            </w:r>
          </w:p>
        </w:tc>
        <w:tc>
          <w:tcPr>
            <w:tcW w:w="1701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{equipo_desinstalado_4_serial}</w:t>
            </w:r>
          </w:p>
        </w:tc>
        <w:tc>
          <w:tcPr>
            <w:tcW w:w="2384" w:type="dxa"/>
          </w:tcPr>
          <w:p w:rsidR="00E57CAA" w:rsidRPr="00B263C2" w:rsidRDefault="00E57CAA" w:rsidP="00892B6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6"/>
              </w:rPr>
              <w:t>{equipo_desinstalado_4_placa}</w:t>
            </w:r>
          </w:p>
        </w:tc>
      </w:tr>
    </w:tbl>
    <w:p w:rsidR="00E57CAA" w:rsidRPr="00B263C2" w:rsidRDefault="00E57CAA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br w:type="page"/>
      </w:r>
    </w:p>
    <w:p w:rsidR="008F1515" w:rsidRPr="00B263C2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B263C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Foto antes de la instalación (400x300 pixeles).</w:t>
      </w:r>
      <w:r>
        <w:rPr>
          <w:sz w:val="18"/>
        </w:rPr>
        <w:tab/>
        <w:t>{foto_antes_instalacion}</w:t>
      </w:r>
    </w:p>
    <w:p w:rsidR="008F1515" w:rsidRPr="00B263C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46416403" wp14:editId="55A6AC2B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B263C2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B263C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Foto después de la Instalación</w:t>
      </w:r>
      <w:r w:rsidR="00A11115" w:rsidRPr="00B263C2">
        <w:rPr>
          <w:rFonts w:ascii="Arial" w:hAnsi="Arial" w:cs="Arial"/>
          <w:b/>
          <w:lang w:val="es-CO"/>
        </w:rPr>
        <w:t xml:space="preserve">, debe incluir UM </w:t>
      </w:r>
      <w:r w:rsidR="009B5F1F" w:rsidRPr="00B263C2">
        <w:rPr>
          <w:rFonts w:ascii="Arial" w:hAnsi="Arial" w:cs="Arial"/>
          <w:b/>
          <w:lang w:val="es-CO"/>
        </w:rPr>
        <w:t>(Claro o Tercero)</w:t>
      </w:r>
      <w:r w:rsidRPr="00B263C2">
        <w:rPr>
          <w:rFonts w:ascii="Arial" w:hAnsi="Arial" w:cs="Arial"/>
          <w:b/>
          <w:lang w:val="es-CO"/>
        </w:rPr>
        <w:t xml:space="preserve"> (400x300 pixeles).</w:t>
      </w:r>
      <w:r>
        <w:rPr>
          <w:sz w:val="18"/>
        </w:rPr>
        <w:tab/>
        <w:t>{foto_despues_instalacion}</w:t>
      </w:r>
    </w:p>
    <w:p w:rsidR="008F1515" w:rsidRPr="00B263C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627C8BB" wp14:editId="6F4CA957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B263C2" w:rsidRDefault="008F1515" w:rsidP="008F1515">
      <w:p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br w:type="page"/>
      </w:r>
    </w:p>
    <w:p w:rsidR="008F1515" w:rsidRPr="00B263C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lastRenderedPageBreak/>
        <w:t>Foto marquillas</w:t>
      </w:r>
      <w:r w:rsidR="003932D4" w:rsidRPr="00B263C2">
        <w:rPr>
          <w:rFonts w:ascii="Arial" w:hAnsi="Arial" w:cs="Arial"/>
          <w:b/>
          <w:lang w:val="es-CO"/>
        </w:rPr>
        <w:t xml:space="preserve"> completas (Cables y Equipos)</w:t>
      </w:r>
      <w:r w:rsidRPr="00B263C2">
        <w:rPr>
          <w:rFonts w:ascii="Arial" w:hAnsi="Arial" w:cs="Arial"/>
          <w:b/>
          <w:lang w:val="es-CO"/>
        </w:rPr>
        <w:t xml:space="preserve"> (400x300 pixeles).</w:t>
      </w:r>
      <w:r>
        <w:rPr>
          <w:sz w:val="18"/>
        </w:rPr>
        <w:tab/>
        <w:t>{foto_marquillas}</w:t>
      </w:r>
    </w:p>
    <w:p w:rsidR="008F1515" w:rsidRPr="00B263C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6B094EBC" wp14:editId="5F1E844C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B263C2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B263C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 xml:space="preserve">Foto tomas </w:t>
      </w:r>
      <w:r w:rsidR="009819D1" w:rsidRPr="00B263C2">
        <w:rPr>
          <w:rFonts w:ascii="Arial" w:hAnsi="Arial" w:cs="Arial"/>
          <w:b/>
          <w:lang w:val="es-CO"/>
        </w:rPr>
        <w:t>eléctricas (</w:t>
      </w:r>
      <w:r w:rsidRPr="00B263C2">
        <w:rPr>
          <w:rFonts w:ascii="Arial" w:hAnsi="Arial" w:cs="Arial"/>
          <w:b/>
          <w:lang w:val="es-CO"/>
        </w:rPr>
        <w:t>400x300 pixeles).</w:t>
      </w:r>
      <w:r>
        <w:rPr>
          <w:sz w:val="18"/>
        </w:rPr>
        <w:tab/>
        <w:t>{foto_tomas_electricas}</w:t>
      </w:r>
    </w:p>
    <w:p w:rsidR="008F1515" w:rsidRPr="00B263C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30C63725" wp14:editId="3F3E509F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Pr="00B263C2" w:rsidRDefault="008F1515" w:rsidP="008F1515">
      <w:pPr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br w:type="page"/>
      </w:r>
    </w:p>
    <w:p w:rsidR="008F151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lastRenderedPageBreak/>
        <w:t xml:space="preserve">Foto Voltaje </w:t>
      </w:r>
      <w:r w:rsidR="004D0AA1" w:rsidRPr="00B263C2">
        <w:rPr>
          <w:rFonts w:ascii="Arial" w:hAnsi="Arial" w:cs="Arial"/>
          <w:b/>
          <w:lang w:val="es-CO"/>
        </w:rPr>
        <w:t>[</w:t>
      </w:r>
      <w:r w:rsidR="00864F41" w:rsidRPr="00B263C2">
        <w:rPr>
          <w:rFonts w:ascii="Arial" w:hAnsi="Arial" w:cs="Arial"/>
          <w:b/>
          <w:lang w:val="es-CO"/>
        </w:rPr>
        <w:t>Relación</w:t>
      </w:r>
      <w:r w:rsidRPr="00B263C2">
        <w:rPr>
          <w:rFonts w:ascii="Arial" w:hAnsi="Arial" w:cs="Arial"/>
          <w:b/>
          <w:lang w:val="es-CO"/>
        </w:rPr>
        <w:t xml:space="preserve"> Neutro-Tierra] (400x300 pixeles).</w:t>
      </w:r>
      <w:r>
        <w:rPr>
          <w:sz w:val="18"/>
        </w:rPr>
        <w:tab/>
        <w:t>{foto_voltaje_neutro_tierra}</w:t>
      </w:r>
    </w:p>
    <w:p w:rsidR="00B263C2" w:rsidRPr="00B263C2" w:rsidRDefault="00B263C2" w:rsidP="00B263C2">
      <w:pPr>
        <w:ind w:left="792"/>
        <w:rPr>
          <w:rFonts w:ascii="Arial" w:hAnsi="Arial" w:cs="Arial"/>
          <w:b/>
          <w:lang w:val="es-CO"/>
        </w:rPr>
      </w:pPr>
    </w:p>
    <w:p w:rsidR="008F1515" w:rsidRPr="00B263C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54A7B6DB" wp14:editId="411EDA42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11" w:rsidRDefault="008F1515" w:rsidP="00E20F4B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br w:type="page"/>
      </w:r>
      <w:r w:rsidR="00B263C2">
        <w:rPr>
          <w:rFonts w:ascii="Arial" w:hAnsi="Arial" w:cs="Arial"/>
          <w:b/>
          <w:lang w:val="es-CO"/>
        </w:rPr>
        <w:lastRenderedPageBreak/>
        <w:t>PRUEBAS DE VIDECONFERENCIA</w:t>
      </w:r>
    </w:p>
    <w:p w:rsidR="00B263C2" w:rsidRPr="00B263C2" w:rsidRDefault="00B263C2" w:rsidP="00B263C2">
      <w:pPr>
        <w:pStyle w:val="Prrafodelista"/>
        <w:spacing w:after="240"/>
        <w:ind w:left="360"/>
        <w:rPr>
          <w:rFonts w:ascii="Arial" w:hAnsi="Arial" w:cs="Arial"/>
          <w:b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Pr</w:t>
      </w:r>
      <w:r w:rsidRPr="00B263C2">
        <w:rPr>
          <w:rFonts w:ascii="Arial" w:hAnsi="Arial" w:cs="Arial"/>
          <w:b/>
          <w:bCs/>
        </w:rPr>
        <w:t>ueba de ping y</w:t>
      </w:r>
      <w:r w:rsidR="005E5528">
        <w:rPr>
          <w:rFonts w:ascii="Arial" w:hAnsi="Arial" w:cs="Arial"/>
          <w:b/>
          <w:bCs/>
        </w:rPr>
        <w:t xml:space="preserve"> trace route al Gatekeeper de Claro</w:t>
      </w:r>
      <w:r w:rsidRPr="00B263C2">
        <w:rPr>
          <w:rFonts w:ascii="Arial" w:hAnsi="Arial" w:cs="Arial"/>
          <w:b/>
          <w:bCs/>
        </w:rPr>
        <w:t>, dirección IP 172.31.237.195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{video_ping_trace_gatekeeper_claro}</w:t>
      </w: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&lt;Resultado del trace route&gt;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Pr</w:t>
      </w:r>
      <w:r w:rsidRPr="00B263C2">
        <w:rPr>
          <w:rFonts w:ascii="Arial" w:hAnsi="Arial" w:cs="Arial"/>
          <w:b/>
          <w:bCs/>
        </w:rPr>
        <w:t xml:space="preserve">ueba de ping y trace route a </w:t>
      </w:r>
      <w:r w:rsidR="005E5528">
        <w:rPr>
          <w:rFonts w:ascii="Arial" w:hAnsi="Arial" w:cs="Arial"/>
          <w:b/>
          <w:bCs/>
        </w:rPr>
        <w:t>la MCU de Claro</w:t>
      </w:r>
      <w:r w:rsidRPr="00B263C2">
        <w:rPr>
          <w:rFonts w:ascii="Arial" w:hAnsi="Arial" w:cs="Arial"/>
          <w:b/>
          <w:bCs/>
        </w:rPr>
        <w:t>, dirección IP 172.31.237.198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{video_ping_trace_mcu_claro}</w:t>
      </w: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&lt;Resultado del trace route&gt;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 xml:space="preserve">Prueba de ping y trace route al </w:t>
      </w:r>
      <w:r w:rsidR="005E5528">
        <w:rPr>
          <w:rFonts w:ascii="Arial" w:hAnsi="Arial" w:cs="Arial"/>
          <w:b/>
          <w:bCs/>
        </w:rPr>
        <w:t>módulo EMP de la MCU de Claro</w:t>
      </w:r>
      <w:r w:rsidRPr="00B263C2">
        <w:rPr>
          <w:rFonts w:ascii="Arial" w:hAnsi="Arial" w:cs="Arial"/>
          <w:b/>
          <w:bCs/>
        </w:rPr>
        <w:t>, dirección IP 172.31. 237.199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{video_ping_trace_emp_mcu}</w:t>
      </w: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&lt;Resultado del trace route&gt;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Prueba de Ping desde el CPE hacia el equipo Terminal (Cámara Videoconferencia)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{video_ping_cpe_terminal_camara}</w:t>
      </w: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&lt;Resultado de la prueba de ping&gt;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 xml:space="preserve">Establecimiento de sesiones de video  punto a punto 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{video_sesion_punto_a_punto}</w:t>
      </w: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263C2">
        <w:rPr>
          <w:rFonts w:ascii="Arial" w:hAnsi="Arial" w:cs="Arial"/>
          <w:bCs/>
          <w:color w:val="A6A6A6" w:themeColor="background1" w:themeShade="A6"/>
          <w:lang w:val="en-US"/>
        </w:rPr>
        <w:t>&lt;SI o NO&gt;</w:t>
      </w:r>
    </w:p>
    <w:p w:rsidR="00823387" w:rsidRPr="00B263C2" w:rsidRDefault="00823387" w:rsidP="00823387">
      <w:pPr>
        <w:jc w:val="both"/>
        <w:rPr>
          <w:rFonts w:ascii="Arial" w:hAnsi="Arial" w:cs="Arial"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Establecimiento de sesiones de video  punto a multipunto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{video_sesion_punto_multipunto}</w:t>
      </w: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263C2">
        <w:rPr>
          <w:rFonts w:ascii="Arial" w:hAnsi="Arial" w:cs="Arial"/>
          <w:bCs/>
          <w:color w:val="A6A6A6" w:themeColor="background1" w:themeShade="A6"/>
          <w:lang w:val="en-US"/>
        </w:rPr>
        <w:t>&lt;SI o NO&gt;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 xml:space="preserve">Establecimiento del DUO VIDEO a través del sistema de comunicaciones unificadas 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{video_duo_sistema_comunicaciones_unificadas}</w:t>
      </w:r>
    </w:p>
    <w:p w:rsidR="00823387" w:rsidRPr="00B263C2" w:rsidRDefault="00823387" w:rsidP="001328B8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263C2">
        <w:rPr>
          <w:rFonts w:ascii="Arial" w:hAnsi="Arial" w:cs="Arial"/>
          <w:bCs/>
          <w:color w:val="A6A6A6" w:themeColor="background1" w:themeShade="A6"/>
          <w:lang w:val="en-US"/>
        </w:rPr>
        <w:t>&lt;SI o NO&gt;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BA5E2C" w:rsidRPr="00B263C2" w:rsidRDefault="00BA5E2C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Establecimiento de video llamadas por internet (SI APLICA)</w:t>
      </w:r>
    </w:p>
    <w:p w:rsidR="00586A86" w:rsidRPr="00B263C2" w:rsidRDefault="00586A86" w:rsidP="00586A86">
      <w:pPr>
        <w:ind w:left="360"/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{video_llamadas_internet}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147484">
      <w:pPr>
        <w:ind w:firstLine="360"/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Llamadas de Salida</w:t>
      </w:r>
    </w:p>
    <w:p w:rsidR="00823387" w:rsidRPr="00B263C2" w:rsidRDefault="00823387" w:rsidP="00147484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&lt;SI o NO&gt;</w:t>
      </w:r>
    </w:p>
    <w:p w:rsidR="00823387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{video_llamadas_salida}</w:t>
      </w:r>
    </w:p>
    <w:p w:rsidR="00B263C2" w:rsidRPr="00B263C2" w:rsidRDefault="00B263C2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147484">
      <w:pPr>
        <w:ind w:firstLine="360"/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lastRenderedPageBreak/>
        <w:t>Llamadas Entrantes</w:t>
      </w:r>
    </w:p>
    <w:p w:rsidR="00823387" w:rsidRPr="00B263C2" w:rsidRDefault="00823387" w:rsidP="00147484">
      <w:pPr>
        <w:ind w:firstLine="360"/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&lt;SI o NO&gt;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{video_llamadas_entrantes}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 xml:space="preserve">Pantallazo registro de cámara en sistema de comunicaciones unificadas 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{video_registro_camara_sistema}</w:t>
      </w:r>
    </w:p>
    <w:p w:rsidR="00D13A68" w:rsidRPr="00B263C2" w:rsidRDefault="00D13A68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 xml:space="preserve">Se instalan aplicaciones en equipos de propiedad del cliente  como portátiles, Computadores o Smartphone </w:t>
      </w:r>
      <w:r w:rsidR="0034439F" w:rsidRPr="00B263C2">
        <w:rPr>
          <w:rFonts w:ascii="Arial" w:hAnsi="Arial" w:cs="Arial"/>
          <w:b/>
          <w:bCs/>
          <w:lang w:val="es-CO"/>
        </w:rPr>
        <w:t>(</w:t>
      </w:r>
      <w:r w:rsidRPr="00B263C2">
        <w:rPr>
          <w:rFonts w:ascii="Arial" w:hAnsi="Arial" w:cs="Arial"/>
          <w:b/>
          <w:bCs/>
          <w:lang w:val="es-CO"/>
        </w:rPr>
        <w:t>SI APLICA</w:t>
      </w:r>
      <w:r w:rsidR="0034439F" w:rsidRPr="00B263C2">
        <w:rPr>
          <w:rFonts w:ascii="Arial" w:hAnsi="Arial" w:cs="Arial"/>
          <w:b/>
          <w:bCs/>
          <w:lang w:val="es-CO"/>
        </w:rPr>
        <w:t>)</w:t>
      </w:r>
    </w:p>
    <w:p w:rsidR="00823387" w:rsidRPr="00B263C2" w:rsidRDefault="00147484" w:rsidP="00823387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 xml:space="preserve">      </w:t>
      </w:r>
      <w:r w:rsidR="00823387" w:rsidRPr="00B263C2">
        <w:rPr>
          <w:rFonts w:ascii="Arial" w:hAnsi="Arial" w:cs="Arial"/>
          <w:bCs/>
          <w:color w:val="A6A6A6" w:themeColor="background1" w:themeShade="A6"/>
          <w:lang w:val="en-US"/>
        </w:rPr>
        <w:t>&lt;SI o NO&gt;</w:t>
      </w:r>
    </w:p>
    <w:p w:rsidR="00D13A68" w:rsidRPr="00B263C2" w:rsidRDefault="00D13A68" w:rsidP="00823387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>
        <w:rPr>
          <w:sz w:val="18"/>
        </w:rPr>
        <w:tab/>
        <w:t>{video_instalacion_aplicaciones_cliente}</w:t>
      </w:r>
    </w:p>
    <w:p w:rsidR="00823387" w:rsidRPr="00B263C2" w:rsidRDefault="00823387" w:rsidP="00823387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En que sistemas operativos se instalan las aplicaciones.</w:t>
      </w:r>
    </w:p>
    <w:p w:rsidR="00823387" w:rsidRPr="00B263C2" w:rsidRDefault="00823387" w:rsidP="00823387">
      <w:pPr>
        <w:pStyle w:val="Prrafodelista"/>
        <w:ind w:left="792"/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{video_sistemas_operativos_aplicaciones}</w:t>
      </w:r>
    </w:p>
    <w:p w:rsidR="00823387" w:rsidRPr="00B263C2" w:rsidRDefault="00823387" w:rsidP="00823387">
      <w:pPr>
        <w:pStyle w:val="Prrafodelista"/>
        <w:ind w:left="792"/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Funciona conexiones punto a punto y punto multipunto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{video_funciona_punto_punto_multipunto}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Se estableció la Videoconferencia de Prueba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823387" w:rsidRPr="00B263C2" w:rsidTr="004315C8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 </w:t>
            </w:r>
            <w:r>
              <w:rPr>
                <w:sz w:val="16"/>
              </w:rPr>
              <w:t>{video_conferencia_prueba_establecida_si}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 </w:t>
            </w:r>
            <w:r>
              <w:rPr>
                <w:sz w:val="16"/>
              </w:rPr>
              <w:t>{video_conferencia_prueba_establecida_no}</w:t>
            </w:r>
          </w:p>
        </w:tc>
      </w:tr>
    </w:tbl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Durante el proceso de establecimiento de la Videoconferencia le solicitó Password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823387" w:rsidRPr="00B263C2" w:rsidTr="004315C8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{video_solicito_password_si}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{video_solicito_password_no}</w:t>
            </w:r>
          </w:p>
        </w:tc>
      </w:tr>
    </w:tbl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Al establecer la Videoconferencia de prueba, esta contaba con Audio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823387" w:rsidRPr="00B263C2" w:rsidTr="004315C8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 </w:t>
            </w:r>
            <w:r>
              <w:rPr>
                <w:sz w:val="16"/>
              </w:rPr>
              <w:t>{video_conferencia_audio_si}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 </w:t>
            </w:r>
            <w:r>
              <w:rPr>
                <w:sz w:val="16"/>
              </w:rPr>
              <w:t>{video_conferencia_audio_no}</w:t>
            </w:r>
          </w:p>
        </w:tc>
      </w:tr>
    </w:tbl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Al establecer la Videoconferencia de prueba, esta contaba con Video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823387" w:rsidRPr="00B263C2" w:rsidTr="004315C8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 </w:t>
            </w:r>
            <w:r>
              <w:rPr>
                <w:sz w:val="16"/>
              </w:rPr>
              <w:t>{video_conferencia_video_si}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s-CO"/>
              </w:rPr>
            </w:pPr>
            <w:r w:rsidRPr="00B263C2">
              <w:rPr>
                <w:rFonts w:ascii="Arial" w:hAnsi="Arial" w:cs="Arial"/>
                <w:b/>
                <w:bCs/>
                <w:lang w:val="es-CO"/>
              </w:rPr>
              <w:t> </w:t>
            </w:r>
            <w:r>
              <w:rPr>
                <w:sz w:val="16"/>
              </w:rPr>
              <w:t>{video_conferencia_video_no}</w:t>
            </w:r>
          </w:p>
        </w:tc>
      </w:tr>
    </w:tbl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Se configuro QoS en el CPE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823387" w:rsidRPr="00B263C2" w:rsidTr="004315C8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{video_qos_configurado_cpe_si}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{video_qos_configurado_cpe_no}</w:t>
            </w:r>
          </w:p>
        </w:tc>
      </w:tr>
    </w:tbl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DD75DD" w:rsidRPr="00B263C2" w:rsidRDefault="00DD75DD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3F7C13" w:rsidRDefault="003F7C13" w:rsidP="00DD75D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 xml:space="preserve">Fue </w:t>
      </w:r>
      <w:r w:rsidR="00DD75DD" w:rsidRPr="00B263C2">
        <w:rPr>
          <w:rFonts w:ascii="Arial" w:hAnsi="Arial" w:cs="Arial"/>
          <w:b/>
          <w:bCs/>
          <w:lang w:val="es-CO"/>
        </w:rPr>
        <w:t>automático</w:t>
      </w:r>
      <w:r w:rsidRPr="00B263C2">
        <w:rPr>
          <w:rFonts w:ascii="Arial" w:hAnsi="Arial" w:cs="Arial"/>
          <w:b/>
          <w:bCs/>
          <w:lang w:val="es-CO"/>
        </w:rPr>
        <w:t xml:space="preserve"> el proceso de establecimiento de la Videoconferencia?</w:t>
      </w:r>
    </w:p>
    <w:p w:rsidR="00B263C2" w:rsidRPr="00B263C2" w:rsidRDefault="00B263C2" w:rsidP="00B263C2">
      <w:pPr>
        <w:pStyle w:val="Prrafodelista"/>
        <w:ind w:left="792"/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DD75DD" w:rsidRPr="00B263C2" w:rsidTr="005B516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{video_establecimiento_automatico_si}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{video_establecimiento_automatico_no}</w:t>
            </w:r>
          </w:p>
        </w:tc>
      </w:tr>
    </w:tbl>
    <w:p w:rsidR="00DD75DD" w:rsidRPr="00B263C2" w:rsidRDefault="00DD75DD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3F7C13" w:rsidRDefault="003F7C13" w:rsidP="00DD75D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Se registraron 0 input errors y 0 CRC en la interfaz WAN del CPE</w:t>
      </w:r>
    </w:p>
    <w:p w:rsidR="00B263C2" w:rsidRPr="00B263C2" w:rsidRDefault="00B263C2" w:rsidP="00B263C2">
      <w:pPr>
        <w:pStyle w:val="Prrafodelista"/>
        <w:ind w:left="792"/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DD75DD" w:rsidRPr="00B263C2" w:rsidTr="005B516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{video_wan_cero_input_crc_si}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{video_wan_cero_input_crc_no}</w:t>
            </w:r>
          </w:p>
        </w:tc>
      </w:tr>
    </w:tbl>
    <w:p w:rsidR="003F7C13" w:rsidRDefault="003F7C13" w:rsidP="003F7C13">
      <w:pPr>
        <w:jc w:val="both"/>
        <w:rPr>
          <w:rFonts w:ascii="Arial" w:hAnsi="Arial" w:cs="Arial"/>
          <w:b/>
          <w:bCs/>
          <w:lang w:val="es-CO"/>
        </w:rPr>
      </w:pPr>
    </w:p>
    <w:p w:rsidR="00B263C2" w:rsidRPr="00B263C2" w:rsidRDefault="00B263C2" w:rsidP="003F7C13">
      <w:pPr>
        <w:jc w:val="both"/>
        <w:rPr>
          <w:rFonts w:ascii="Arial" w:hAnsi="Arial" w:cs="Arial"/>
          <w:b/>
          <w:bCs/>
          <w:lang w:val="es-CO"/>
        </w:rPr>
      </w:pPr>
    </w:p>
    <w:p w:rsidR="00823387" w:rsidRDefault="003F7C13" w:rsidP="00DD75D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lastRenderedPageBreak/>
        <w:t>Se registraron 0 input errors y 0 CRC en la interfaz LAN del CPE exclusiva para Videoconferencia.</w:t>
      </w:r>
    </w:p>
    <w:p w:rsidR="00B263C2" w:rsidRPr="00B263C2" w:rsidRDefault="00B263C2" w:rsidP="00B263C2">
      <w:pPr>
        <w:pStyle w:val="Prrafodelista"/>
        <w:ind w:left="792"/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DD75DD" w:rsidRPr="00B263C2" w:rsidTr="005B516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{video_lan_cero_input_crc_si}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{video_lan_cero_input_crc_no}</w:t>
            </w:r>
          </w:p>
        </w:tc>
      </w:tr>
    </w:tbl>
    <w:p w:rsidR="00620ADD" w:rsidRPr="00B263C2" w:rsidRDefault="00620ADD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3F7C13" w:rsidRDefault="003F7C13" w:rsidP="00DD75D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 xml:space="preserve">Se estableció </w:t>
      </w:r>
      <w:r w:rsidR="00864F41" w:rsidRPr="00B263C2">
        <w:rPr>
          <w:rFonts w:ascii="Arial" w:hAnsi="Arial" w:cs="Arial"/>
          <w:b/>
          <w:bCs/>
          <w:lang w:val="es-CO"/>
        </w:rPr>
        <w:t>dúo</w:t>
      </w:r>
      <w:r w:rsidRPr="00B263C2">
        <w:rPr>
          <w:rFonts w:ascii="Arial" w:hAnsi="Arial" w:cs="Arial"/>
          <w:b/>
          <w:bCs/>
          <w:lang w:val="es-CO"/>
        </w:rPr>
        <w:t xml:space="preserve"> video en la conferencia de prueba</w:t>
      </w:r>
    </w:p>
    <w:p w:rsidR="00B263C2" w:rsidRPr="00B263C2" w:rsidRDefault="00B263C2" w:rsidP="00B263C2">
      <w:pPr>
        <w:pStyle w:val="Prrafodelista"/>
        <w:ind w:left="792"/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DD75DD" w:rsidRPr="00B263C2" w:rsidTr="005B516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{video_duo_video_prueba_si}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{video_duo_video_prueba_no}</w:t>
            </w:r>
          </w:p>
        </w:tc>
      </w:tr>
    </w:tbl>
    <w:p w:rsidR="00620ADD" w:rsidRPr="00B263C2" w:rsidRDefault="00620ADD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3F7C13" w:rsidRDefault="003F7C13" w:rsidP="00DD75DD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Establecimiento de sesiones de video  punto a punto  desde Jabber</w:t>
      </w:r>
    </w:p>
    <w:p w:rsidR="00B263C2" w:rsidRPr="00B263C2" w:rsidRDefault="00B263C2" w:rsidP="00B263C2">
      <w:pPr>
        <w:pStyle w:val="Prrafodelista"/>
        <w:ind w:left="792"/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DD75DD" w:rsidRPr="00B263C2" w:rsidTr="005B516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{video_jabber_punto_a_punto_si}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{video_jabber_punto_a_punto_no}</w:t>
            </w:r>
          </w:p>
        </w:tc>
      </w:tr>
    </w:tbl>
    <w:p w:rsidR="00DD75DD" w:rsidRPr="00B263C2" w:rsidRDefault="00DD75DD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620ADD" w:rsidRPr="00B263C2" w:rsidRDefault="00620ADD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Los contadores de tráfico del CPE están registrando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823387" w:rsidRPr="00B263C2" w:rsidTr="004315C8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{video_contadores_trafico_cpe_si}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23387" w:rsidRPr="00B263C2" w:rsidRDefault="00823387" w:rsidP="004315C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{video_contadores_trafico_cpe_no}</w:t>
            </w:r>
          </w:p>
        </w:tc>
      </w:tr>
    </w:tbl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Cs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n-US"/>
        </w:rPr>
        <w:t>&lt;Resultado del show policy-map interface&gt;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{video_show_policy_map_interface}</w:t>
      </w:r>
    </w:p>
    <w:p w:rsidR="00DD75DD" w:rsidRPr="00B263C2" w:rsidRDefault="00DD75DD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DD75DD" w:rsidRDefault="00DD75DD" w:rsidP="00B263C2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 xml:space="preserve">Los aplicativos del cliente se </w:t>
      </w:r>
      <w:r w:rsidR="0040414F" w:rsidRPr="00B263C2">
        <w:rPr>
          <w:rFonts w:ascii="Arial" w:hAnsi="Arial" w:cs="Arial"/>
          <w:b/>
          <w:bCs/>
          <w:lang w:val="es-CO"/>
        </w:rPr>
        <w:t>encuentran</w:t>
      </w:r>
      <w:r w:rsidRPr="00B263C2">
        <w:rPr>
          <w:rFonts w:ascii="Arial" w:hAnsi="Arial" w:cs="Arial"/>
          <w:b/>
          <w:bCs/>
          <w:lang w:val="es-CO"/>
        </w:rPr>
        <w:t xml:space="preserve"> operativos</w:t>
      </w:r>
    </w:p>
    <w:p w:rsidR="00B263C2" w:rsidRPr="00B263C2" w:rsidRDefault="00B263C2" w:rsidP="00823387">
      <w:pPr>
        <w:jc w:val="both"/>
        <w:rPr>
          <w:rFonts w:ascii="Arial" w:hAnsi="Arial" w:cs="Arial"/>
          <w:b/>
          <w:bCs/>
          <w:lang w:val="es-CO"/>
        </w:rPr>
      </w:pPr>
    </w:p>
    <w:tbl>
      <w:tblPr>
        <w:tblW w:w="3840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</w:tblGrid>
      <w:tr w:rsidR="00DD75DD" w:rsidRPr="00B263C2" w:rsidTr="005B516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{video_aplicativos_cliente_operativos_si}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D75DD" w:rsidRPr="00B263C2" w:rsidRDefault="00DD75DD" w:rsidP="005B516B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lang w:val="en-US"/>
              </w:rPr>
              <w:t> </w:t>
            </w:r>
            <w:r>
              <w:rPr>
                <w:sz w:val="16"/>
              </w:rPr>
              <w:t>{video_aplicativos_cliente_operativos_no}</w:t>
            </w:r>
          </w:p>
        </w:tc>
      </w:tr>
    </w:tbl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B263C2" w:rsidP="00E20F4B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Observaciones</w:t>
      </w:r>
      <w:r>
        <w:rPr>
          <w:sz w:val="18"/>
        </w:rPr>
        <w:tab/>
        <w:t>{observaciones_2}</w:t>
      </w:r>
    </w:p>
    <w:p w:rsidR="00823387" w:rsidRPr="00B263C2" w:rsidRDefault="00823387" w:rsidP="00823387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&lt;Documentar observaciones de la calidad de video y audio&gt;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</w:p>
    <w:p w:rsidR="00823387" w:rsidRPr="00B263C2" w:rsidRDefault="00823387" w:rsidP="00CE1439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CONFIGURACION DEL CPE</w:t>
      </w:r>
    </w:p>
    <w:p w:rsidR="00823387" w:rsidRPr="00B263C2" w:rsidRDefault="00823387" w:rsidP="00823387">
      <w:pPr>
        <w:jc w:val="both"/>
        <w:rPr>
          <w:rFonts w:ascii="Arial" w:hAnsi="Arial" w:cs="Arial"/>
          <w:b/>
          <w:bCs/>
          <w:lang w:val="es-CO"/>
        </w:rPr>
      </w:pPr>
      <w:r>
        <w:rPr>
          <w:sz w:val="18"/>
        </w:rPr>
        <w:tab/>
        <w:t>{video_configuracion_cpe}</w:t>
      </w:r>
    </w:p>
    <w:p w:rsidR="00823387" w:rsidRPr="00B263C2" w:rsidRDefault="00823387" w:rsidP="00823387">
      <w:pPr>
        <w:jc w:val="both"/>
        <w:rPr>
          <w:rFonts w:ascii="Arial" w:hAnsi="Arial" w:cs="Arial"/>
          <w:bCs/>
          <w:lang w:val="es-CO"/>
        </w:rPr>
      </w:pPr>
      <w:r w:rsidRPr="00B263C2">
        <w:rPr>
          <w:rFonts w:ascii="Arial" w:hAnsi="Arial" w:cs="Arial"/>
          <w:bCs/>
          <w:color w:val="A6A6A6" w:themeColor="background1" w:themeShade="A6"/>
          <w:lang w:val="es-CO"/>
        </w:rPr>
        <w:t>&lt;Adjuntar la configuración del CPE&gt;</w:t>
      </w:r>
    </w:p>
    <w:p w:rsidR="003E2641" w:rsidRPr="00B263C2" w:rsidRDefault="003E2641" w:rsidP="00287521">
      <w:pPr>
        <w:rPr>
          <w:rFonts w:ascii="Arial" w:hAnsi="Arial" w:cs="Arial"/>
          <w:b/>
          <w:lang w:val="es-CO"/>
        </w:rPr>
      </w:pPr>
    </w:p>
    <w:p w:rsidR="00823387" w:rsidRPr="00B263C2" w:rsidRDefault="00823387" w:rsidP="0069762E">
      <w:pPr>
        <w:pStyle w:val="Prrafodelista"/>
        <w:ind w:left="360"/>
        <w:jc w:val="both"/>
        <w:rPr>
          <w:rFonts w:ascii="Arial" w:hAnsi="Arial" w:cs="Arial"/>
          <w:b/>
          <w:bCs/>
          <w:lang w:val="es-CO"/>
        </w:rPr>
      </w:pPr>
    </w:p>
    <w:p w:rsidR="003E2641" w:rsidRDefault="00684CF0" w:rsidP="00CE1439">
      <w:pPr>
        <w:pStyle w:val="Prrafodelista"/>
        <w:numPr>
          <w:ilvl w:val="0"/>
          <w:numId w:val="4"/>
        </w:numPr>
        <w:jc w:val="center"/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CONEXIONES Y ENTREGA</w:t>
      </w:r>
    </w:p>
    <w:p w:rsidR="00B263C2" w:rsidRPr="00B263C2" w:rsidRDefault="00B263C2" w:rsidP="00B263C2">
      <w:pPr>
        <w:pStyle w:val="Prrafodelista"/>
        <w:ind w:left="360"/>
        <w:jc w:val="both"/>
        <w:rPr>
          <w:rFonts w:ascii="Arial" w:hAnsi="Arial" w:cs="Arial"/>
          <w:b/>
          <w:bCs/>
          <w:lang w:val="es-CO"/>
        </w:rPr>
      </w:pPr>
    </w:p>
    <w:p w:rsidR="00AD4411" w:rsidRDefault="00AD4411" w:rsidP="003E2641">
      <w:pPr>
        <w:pStyle w:val="Prrafodelista"/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 xml:space="preserve">Los equipos del cliente quedan conectados a los equipos de </w:t>
      </w:r>
      <w:r w:rsidR="005E5528">
        <w:rPr>
          <w:rFonts w:ascii="Arial" w:hAnsi="Arial" w:cs="Arial"/>
          <w:b/>
          <w:lang w:val="es-CO"/>
        </w:rPr>
        <w:t>Claro</w:t>
      </w:r>
      <w:r w:rsidR="005A06CF" w:rsidRPr="00B263C2">
        <w:rPr>
          <w:rFonts w:ascii="Arial" w:hAnsi="Arial" w:cs="Arial"/>
          <w:b/>
          <w:lang w:val="es-CO"/>
        </w:rPr>
        <w:t>, en caso de NO por favor documentar en observaciones la razón.</w:t>
      </w:r>
    </w:p>
    <w:p w:rsidR="00B263C2" w:rsidRPr="00B263C2" w:rsidRDefault="00B263C2" w:rsidP="00B263C2">
      <w:pPr>
        <w:pStyle w:val="Prrafodelista"/>
        <w:ind w:left="792"/>
        <w:rPr>
          <w:rFonts w:ascii="Arial" w:hAnsi="Arial" w:cs="Arial"/>
          <w:b/>
          <w:lang w:val="es-CO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B263C2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B263C2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B263C2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sz w:val="16"/>
              </w:rPr>
              <w:t>{conexion_cliente_claro_si}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B263C2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B263C2" w:rsidRDefault="00AD4411" w:rsidP="00240ED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sz w:val="16"/>
              </w:rPr>
              <w:t>{conexion_cliente_claro_no}</w:t>
            </w:r>
          </w:p>
        </w:tc>
      </w:tr>
    </w:tbl>
    <w:p w:rsidR="00AD4411" w:rsidRPr="00B263C2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B263C2" w:rsidRDefault="00CE20F9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684CF0" w:rsidRPr="00B263C2" w:rsidRDefault="00684CF0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t>Los equipos del cliente se encuentran disponibles y configurados adecuadamente</w:t>
      </w:r>
      <w:r w:rsidR="007E4B77" w:rsidRPr="00B263C2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B263C2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B263C2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B263C2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sz w:val="16"/>
              </w:rPr>
              <w:t>{equipos_disponibles_configurados_si}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B263C2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B263C2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B263C2" w:rsidRDefault="00240ED5" w:rsidP="00E840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sz w:val="16"/>
              </w:rPr>
              <w:t>{equipos_disponibles_configurados_no}</w:t>
            </w:r>
          </w:p>
        </w:tc>
      </w:tr>
    </w:tbl>
    <w:p w:rsidR="00684CF0" w:rsidRPr="00B263C2" w:rsidRDefault="00684CF0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B263C2" w:rsidRDefault="00CE20F9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AD4411" w:rsidRPr="00B263C2" w:rsidRDefault="00135C8E" w:rsidP="00CE1439">
      <w:pPr>
        <w:numPr>
          <w:ilvl w:val="0"/>
          <w:numId w:val="4"/>
        </w:numPr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t>OBSERVACIONES</w:t>
      </w:r>
      <w:r>
        <w:rPr>
          <w:sz w:val="18"/>
        </w:rPr>
        <w:tab/>
        <w:t>{observaciones_3}</w:t>
      </w:r>
    </w:p>
    <w:p w:rsidR="00AD4411" w:rsidRPr="00B263C2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240ED5" w:rsidRPr="00B263C2" w:rsidRDefault="00240ED5">
      <w:pPr>
        <w:rPr>
          <w:rFonts w:ascii="Arial" w:hAnsi="Arial" w:cs="Arial"/>
          <w:b/>
          <w:bCs/>
          <w:lang w:val="es-CO"/>
        </w:rPr>
      </w:pPr>
      <w:r w:rsidRPr="00B263C2">
        <w:rPr>
          <w:rFonts w:ascii="Arial" w:hAnsi="Arial" w:cs="Arial"/>
          <w:b/>
          <w:bCs/>
          <w:lang w:val="es-CO"/>
        </w:rPr>
        <w:br w:type="page"/>
      </w:r>
    </w:p>
    <w:p w:rsidR="008F1515" w:rsidRPr="00B263C2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B263C2">
        <w:rPr>
          <w:rFonts w:ascii="Arial" w:hAnsi="Arial" w:cs="Arial"/>
          <w:b/>
          <w:lang w:val="es-CO"/>
        </w:rPr>
        <w:lastRenderedPageBreak/>
        <w:t>FOTO ACTA DE ENTREGA DE SERVICIO</w:t>
      </w:r>
      <w:r>
        <w:rPr>
          <w:sz w:val="18"/>
        </w:rPr>
        <w:tab/>
        <w:t>{foto_acta_entrega_servicio}</w:t>
      </w:r>
    </w:p>
    <w:p w:rsidR="008F1515" w:rsidRPr="00B263C2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B263C2">
        <w:rPr>
          <w:rFonts w:ascii="Arial" w:hAnsi="Arial" w:cs="Arial"/>
          <w:b/>
          <w:lang w:val="es-CO"/>
        </w:rPr>
        <w:t>(400x300 pixeles)</w:t>
      </w:r>
    </w:p>
    <w:p w:rsidR="00CE7207" w:rsidRPr="00B263C2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B263C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57A7E2A1" wp14:editId="5EAE0D5C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B263C2" w:rsidSect="0013297C">
      <w:headerReference w:type="default" r:id="rId9"/>
      <w:footerReference w:type="even" r:id="rId10"/>
      <w:footerReference w:type="default" r:id="rId11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4E1E" w:rsidRDefault="00E14E1E">
      <w:r>
        <w:separator/>
      </w:r>
    </w:p>
  </w:endnote>
  <w:endnote w:type="continuationSeparator" w:id="0">
    <w:p w:rsidR="00E14E1E" w:rsidRDefault="00E14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4E1E" w:rsidRDefault="00E14E1E">
      <w:r>
        <w:separator/>
      </w:r>
    </w:p>
  </w:footnote>
  <w:footnote w:type="continuationSeparator" w:id="0">
    <w:p w:rsidR="00E14E1E" w:rsidRDefault="00E14E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B6CF3" w:rsidRDefault="00FA1AA5" w:rsidP="001328B8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 w:rsidR="001328B8">
            <w:rPr>
              <w:rFonts w:ascii="Arial" w:hAnsi="Arial" w:cs="Arial"/>
              <w:b/>
              <w:lang w:val="es-MX"/>
            </w:rPr>
            <w:t>VIDEOCONFERENCIA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661152670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Pertenece al procedimiento:</w:t>
          </w:r>
          <w:r w:rsidRPr="005E5528">
            <w:rPr>
              <w:rFonts w:ascii="Arial" w:hAnsi="Arial" w:cs="Arial"/>
              <w:lang w:val="es-MX"/>
            </w:rPr>
            <w:t xml:space="preserve"> </w:t>
          </w:r>
          <w:r w:rsidR="005E5528" w:rsidRPr="005E5528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CE1439" w:rsidP="00CE1439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B263C2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A6190F">
            <w:rPr>
              <w:rFonts w:ascii="Arial" w:hAnsi="Arial" w:cs="Arial"/>
              <w:lang w:val="es-MX"/>
            </w:rPr>
            <w:t>-</w:t>
          </w:r>
          <w:r w:rsidR="002B6CF3">
            <w:rPr>
              <w:rFonts w:ascii="Arial" w:hAnsi="Arial" w:cs="Arial"/>
              <w:lang w:val="es-MX"/>
            </w:rPr>
            <w:t>20</w:t>
          </w:r>
          <w:r w:rsidR="005E5528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CE1439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CE1439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8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5E5528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5E5528" w:rsidRPr="005E5528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5E5528">
            <w:rPr>
              <w:rFonts w:ascii="Arial" w:hAnsi="Arial" w:cs="Arial"/>
              <w:b/>
            </w:rPr>
            <w:t>38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8B0ACE"/>
    <w:multiLevelType w:val="hybridMultilevel"/>
    <w:tmpl w:val="43628B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71BED"/>
    <w:multiLevelType w:val="hybridMultilevel"/>
    <w:tmpl w:val="219009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31BFB"/>
    <w:multiLevelType w:val="hybridMultilevel"/>
    <w:tmpl w:val="5A9EEDE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1A03AC4"/>
    <w:multiLevelType w:val="hybridMultilevel"/>
    <w:tmpl w:val="444208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21629"/>
    <w:multiLevelType w:val="hybridMultilevel"/>
    <w:tmpl w:val="2D323A70"/>
    <w:lvl w:ilvl="0" w:tplc="CDE446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B384A26"/>
    <w:multiLevelType w:val="hybridMultilevel"/>
    <w:tmpl w:val="9D2634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A7CA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EE059A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FD46A8B"/>
    <w:multiLevelType w:val="hybridMultilevel"/>
    <w:tmpl w:val="318A0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5"/>
  </w:num>
  <w:num w:numId="4">
    <w:abstractNumId w:val="8"/>
  </w:num>
  <w:num w:numId="5">
    <w:abstractNumId w:val="4"/>
  </w:num>
  <w:num w:numId="6">
    <w:abstractNumId w:val="3"/>
  </w:num>
  <w:num w:numId="7">
    <w:abstractNumId w:val="11"/>
  </w:num>
  <w:num w:numId="8">
    <w:abstractNumId w:val="0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6"/>
  </w:num>
  <w:num w:numId="12">
    <w:abstractNumId w:val="12"/>
  </w:num>
  <w:num w:numId="13">
    <w:abstractNumId w:val="10"/>
  </w:num>
  <w:num w:numId="14">
    <w:abstractNumId w:val="9"/>
  </w:num>
  <w:num w:numId="15">
    <w:abstractNumId w:val="16"/>
  </w:num>
  <w:num w:numId="16">
    <w:abstractNumId w:val="13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15D08"/>
    <w:rsid w:val="00016B4B"/>
    <w:rsid w:val="000534A6"/>
    <w:rsid w:val="0005654D"/>
    <w:rsid w:val="000662BE"/>
    <w:rsid w:val="000A5703"/>
    <w:rsid w:val="000F0EA0"/>
    <w:rsid w:val="000F5174"/>
    <w:rsid w:val="000F778C"/>
    <w:rsid w:val="00122409"/>
    <w:rsid w:val="001328B8"/>
    <w:rsid w:val="0013297C"/>
    <w:rsid w:val="00135C8E"/>
    <w:rsid w:val="00147484"/>
    <w:rsid w:val="001766CD"/>
    <w:rsid w:val="00197D17"/>
    <w:rsid w:val="001C23A5"/>
    <w:rsid w:val="001C30CC"/>
    <w:rsid w:val="001C5BB6"/>
    <w:rsid w:val="001E0446"/>
    <w:rsid w:val="00220AF5"/>
    <w:rsid w:val="002225AA"/>
    <w:rsid w:val="00240ED5"/>
    <w:rsid w:val="002421FA"/>
    <w:rsid w:val="00246CA0"/>
    <w:rsid w:val="00256E63"/>
    <w:rsid w:val="0025763E"/>
    <w:rsid w:val="00287521"/>
    <w:rsid w:val="002B6CF3"/>
    <w:rsid w:val="002C46AC"/>
    <w:rsid w:val="002F3F5E"/>
    <w:rsid w:val="00317E06"/>
    <w:rsid w:val="00325546"/>
    <w:rsid w:val="00325B50"/>
    <w:rsid w:val="00325B83"/>
    <w:rsid w:val="0034439F"/>
    <w:rsid w:val="003547CF"/>
    <w:rsid w:val="0035780A"/>
    <w:rsid w:val="00360F12"/>
    <w:rsid w:val="003910BE"/>
    <w:rsid w:val="003932D4"/>
    <w:rsid w:val="00395EFD"/>
    <w:rsid w:val="003A31F9"/>
    <w:rsid w:val="003A6826"/>
    <w:rsid w:val="003C4830"/>
    <w:rsid w:val="003D043D"/>
    <w:rsid w:val="003D2051"/>
    <w:rsid w:val="003D32FD"/>
    <w:rsid w:val="003E2641"/>
    <w:rsid w:val="003F7C13"/>
    <w:rsid w:val="00401252"/>
    <w:rsid w:val="0040414F"/>
    <w:rsid w:val="00433DF9"/>
    <w:rsid w:val="00442B70"/>
    <w:rsid w:val="00454B97"/>
    <w:rsid w:val="00455D59"/>
    <w:rsid w:val="004648F4"/>
    <w:rsid w:val="004A72CC"/>
    <w:rsid w:val="004B37C9"/>
    <w:rsid w:val="004D0AA1"/>
    <w:rsid w:val="004D25EE"/>
    <w:rsid w:val="004D6074"/>
    <w:rsid w:val="004F389F"/>
    <w:rsid w:val="004F71D5"/>
    <w:rsid w:val="0052245D"/>
    <w:rsid w:val="0052501C"/>
    <w:rsid w:val="005635FF"/>
    <w:rsid w:val="005725BE"/>
    <w:rsid w:val="00586A86"/>
    <w:rsid w:val="005A06CF"/>
    <w:rsid w:val="005B2D06"/>
    <w:rsid w:val="005B36AD"/>
    <w:rsid w:val="005C43A6"/>
    <w:rsid w:val="005E04F1"/>
    <w:rsid w:val="005E2188"/>
    <w:rsid w:val="005E38F5"/>
    <w:rsid w:val="005E5528"/>
    <w:rsid w:val="00605220"/>
    <w:rsid w:val="00620ADD"/>
    <w:rsid w:val="006278FE"/>
    <w:rsid w:val="00646297"/>
    <w:rsid w:val="00656C07"/>
    <w:rsid w:val="0066214C"/>
    <w:rsid w:val="0067526F"/>
    <w:rsid w:val="00684CF0"/>
    <w:rsid w:val="0069762E"/>
    <w:rsid w:val="006A5EBB"/>
    <w:rsid w:val="006D2600"/>
    <w:rsid w:val="006E1E4D"/>
    <w:rsid w:val="006E4EAA"/>
    <w:rsid w:val="00731402"/>
    <w:rsid w:val="0073702B"/>
    <w:rsid w:val="0074631A"/>
    <w:rsid w:val="00747E51"/>
    <w:rsid w:val="007644B1"/>
    <w:rsid w:val="007727F7"/>
    <w:rsid w:val="00776B26"/>
    <w:rsid w:val="00781B35"/>
    <w:rsid w:val="00782C46"/>
    <w:rsid w:val="007856CA"/>
    <w:rsid w:val="00792DDE"/>
    <w:rsid w:val="00796A6F"/>
    <w:rsid w:val="00797BC8"/>
    <w:rsid w:val="007B0FD1"/>
    <w:rsid w:val="007B1D75"/>
    <w:rsid w:val="007D3302"/>
    <w:rsid w:val="007D53DD"/>
    <w:rsid w:val="007E1C0E"/>
    <w:rsid w:val="007E4B77"/>
    <w:rsid w:val="00804C6B"/>
    <w:rsid w:val="0080755E"/>
    <w:rsid w:val="00823387"/>
    <w:rsid w:val="0083158C"/>
    <w:rsid w:val="008324A3"/>
    <w:rsid w:val="00853260"/>
    <w:rsid w:val="00854312"/>
    <w:rsid w:val="00864F41"/>
    <w:rsid w:val="008B42D0"/>
    <w:rsid w:val="008C0FBF"/>
    <w:rsid w:val="008C190E"/>
    <w:rsid w:val="008C1978"/>
    <w:rsid w:val="008C552A"/>
    <w:rsid w:val="008D259C"/>
    <w:rsid w:val="008E364F"/>
    <w:rsid w:val="008F1515"/>
    <w:rsid w:val="008F338A"/>
    <w:rsid w:val="008F3829"/>
    <w:rsid w:val="008F7F2F"/>
    <w:rsid w:val="00900FE8"/>
    <w:rsid w:val="009102CF"/>
    <w:rsid w:val="00921F9A"/>
    <w:rsid w:val="0092379F"/>
    <w:rsid w:val="00931AEB"/>
    <w:rsid w:val="00967355"/>
    <w:rsid w:val="00967471"/>
    <w:rsid w:val="00980660"/>
    <w:rsid w:val="009819D1"/>
    <w:rsid w:val="00997CFC"/>
    <w:rsid w:val="009A05BC"/>
    <w:rsid w:val="009A0A33"/>
    <w:rsid w:val="009B5F1F"/>
    <w:rsid w:val="009C296F"/>
    <w:rsid w:val="009D47AF"/>
    <w:rsid w:val="00A057CD"/>
    <w:rsid w:val="00A06B5F"/>
    <w:rsid w:val="00A11115"/>
    <w:rsid w:val="00A13A58"/>
    <w:rsid w:val="00A168A2"/>
    <w:rsid w:val="00A25D3F"/>
    <w:rsid w:val="00A4354A"/>
    <w:rsid w:val="00A570DE"/>
    <w:rsid w:val="00A6190F"/>
    <w:rsid w:val="00A67AAC"/>
    <w:rsid w:val="00A74238"/>
    <w:rsid w:val="00A76C6E"/>
    <w:rsid w:val="00A90447"/>
    <w:rsid w:val="00A91345"/>
    <w:rsid w:val="00A9598D"/>
    <w:rsid w:val="00AA0E50"/>
    <w:rsid w:val="00AB03A9"/>
    <w:rsid w:val="00AB0E14"/>
    <w:rsid w:val="00AD4411"/>
    <w:rsid w:val="00AE084E"/>
    <w:rsid w:val="00AF7973"/>
    <w:rsid w:val="00B010E7"/>
    <w:rsid w:val="00B12271"/>
    <w:rsid w:val="00B245E9"/>
    <w:rsid w:val="00B254E0"/>
    <w:rsid w:val="00B263C2"/>
    <w:rsid w:val="00B86D51"/>
    <w:rsid w:val="00BA5E2C"/>
    <w:rsid w:val="00BB04B5"/>
    <w:rsid w:val="00BC45C0"/>
    <w:rsid w:val="00BD4059"/>
    <w:rsid w:val="00BE4671"/>
    <w:rsid w:val="00C01596"/>
    <w:rsid w:val="00C12893"/>
    <w:rsid w:val="00C30612"/>
    <w:rsid w:val="00C34298"/>
    <w:rsid w:val="00C56A4E"/>
    <w:rsid w:val="00C801B7"/>
    <w:rsid w:val="00C816E6"/>
    <w:rsid w:val="00C86E3B"/>
    <w:rsid w:val="00CA56C0"/>
    <w:rsid w:val="00CA6BC8"/>
    <w:rsid w:val="00CE1439"/>
    <w:rsid w:val="00CE20F9"/>
    <w:rsid w:val="00CE7207"/>
    <w:rsid w:val="00CF269E"/>
    <w:rsid w:val="00D13A68"/>
    <w:rsid w:val="00D22AA6"/>
    <w:rsid w:val="00D25C74"/>
    <w:rsid w:val="00D35F1B"/>
    <w:rsid w:val="00D54BB0"/>
    <w:rsid w:val="00D5502D"/>
    <w:rsid w:val="00D62273"/>
    <w:rsid w:val="00D759CE"/>
    <w:rsid w:val="00DA2143"/>
    <w:rsid w:val="00DB0E15"/>
    <w:rsid w:val="00DB461B"/>
    <w:rsid w:val="00DD4956"/>
    <w:rsid w:val="00DD75DD"/>
    <w:rsid w:val="00E02C22"/>
    <w:rsid w:val="00E11A6D"/>
    <w:rsid w:val="00E14E1E"/>
    <w:rsid w:val="00E17139"/>
    <w:rsid w:val="00E20F4B"/>
    <w:rsid w:val="00E259E3"/>
    <w:rsid w:val="00E448A4"/>
    <w:rsid w:val="00E5322A"/>
    <w:rsid w:val="00E57CAA"/>
    <w:rsid w:val="00E67BEE"/>
    <w:rsid w:val="00E87A85"/>
    <w:rsid w:val="00EA4556"/>
    <w:rsid w:val="00EA797F"/>
    <w:rsid w:val="00EB1A37"/>
    <w:rsid w:val="00ED7101"/>
    <w:rsid w:val="00EE76A3"/>
    <w:rsid w:val="00F03967"/>
    <w:rsid w:val="00F119B1"/>
    <w:rsid w:val="00F24FDF"/>
    <w:rsid w:val="00F541DB"/>
    <w:rsid w:val="00F606AA"/>
    <w:rsid w:val="00FA11DA"/>
    <w:rsid w:val="00FA1AA5"/>
    <w:rsid w:val="00FF0F00"/>
    <w:rsid w:val="00FF35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1D4FAA9-71AF-4D6A-810B-6761274B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https://claromovilco.sharepoint.com/sites/PortalProcesos/Documentos/_layouts/15/wrkstat.aspx?List=33795d45-1599-4071-abb7-4a9cd4486da8&amp;WorkflowInstanceName=489cb10e-c47f-426c-a5a6-ed8795b29ea3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C860227-CAEA-4054-88D3-4032D00BB2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D8FC36-EFD7-411B-9B01-D2DCA7812C4C}"/>
</file>

<file path=customXml/itemProps3.xml><?xml version="1.0" encoding="utf-8"?>
<ds:datastoreItem xmlns:ds="http://schemas.openxmlformats.org/officeDocument/2006/customXml" ds:itemID="{F0314E67-7BC7-496A-86C0-6BE3705D5B7E}"/>
</file>

<file path=customXml/itemProps4.xml><?xml version="1.0" encoding="utf-8"?>
<ds:datastoreItem xmlns:ds="http://schemas.openxmlformats.org/officeDocument/2006/customXml" ds:itemID="{59BB3B32-F0B8-48CC-8EC4-23BE828FDAFC}"/>
</file>

<file path=customXml/itemProps5.xml><?xml version="1.0" encoding="utf-8"?>
<ds:datastoreItem xmlns:ds="http://schemas.openxmlformats.org/officeDocument/2006/customXml" ds:itemID="{CCF55EE7-0467-4A36-87A9-96A978DB4659}"/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4</TotalTime>
  <Pages>8</Pages>
  <Words>571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3705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Videoconferencia</dc:title>
  <dc:creator>luz.vega.f</dc:creator>
  <cp:lastModifiedBy>Rene Ivan Rubiano Sabogal</cp:lastModifiedBy>
  <cp:revision>3</cp:revision>
  <cp:lastPrinted>2008-02-06T21:08:00Z</cp:lastPrinted>
  <dcterms:created xsi:type="dcterms:W3CDTF">2020-06-23T23:48:00Z</dcterms:created>
  <dcterms:modified xsi:type="dcterms:W3CDTF">2020-09-09T15:31:00Z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