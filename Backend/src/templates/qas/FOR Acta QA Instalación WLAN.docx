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FA1AA5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bookmarkStart w:id="0" w:name="_GoBack"/>
      <w:bookmarkEnd w:id="0"/>
      <w:r w:rsidRPr="00FA1AA5">
        <w:rPr>
          <w:rFonts w:ascii="Arial" w:hAnsi="Arial" w:cs="Arial"/>
          <w:b/>
          <w:lang w:val="es-CO"/>
        </w:rPr>
        <w:t>DOCUMENTACION ACTIVIDAD</w:t>
      </w:r>
    </w:p>
    <w:p w:rsidR="00401252" w:rsidRPr="00FA1AA5" w:rsidRDefault="00401252" w:rsidP="00A057C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Visita Número:</w:t>
        <w:tab/>
        <w:t>{visita_numero}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Fecha Ejecución:</w:t>
        <w:tab/>
        <w:t>{fecha_ejecucion}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Inicio:</w:t>
        <w:tab/>
        <w:t>{hora_inicio}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Transporte:</w:t>
        <w:tab/>
        <w:t>{tiempo_transporte}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Antesala:</w:t>
        <w:tab/>
        <w:t>{tiempo_antesala}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Ejecución:</w:t>
        <w:tab/>
        <w:t>{tiempo_ejecucion}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C3282E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Claro:</w:t>
        <w:tab/>
        <w:t>{tiempo_espera_claro}</w:t>
      </w:r>
      <w:r w:rsidR="00401252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Salida:</w:t>
        <w:tab/>
        <w:t>{hora_salida}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Ing. Outsourcing:</w:t>
        <w:tab/>
        <w:t>{ingeniero_outsourcing}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Multímetro:</w:t>
        <w:tab/>
        <w:t>{multimetro}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Analizador de BER:</w:t>
        <w:tab/>
        <w:t>{analizador_ber}</w:t>
      </w:r>
      <w:r w:rsidR="00A057CD" w:rsidRPr="00FA1AA5">
        <w:rPr>
          <w:rFonts w:ascii="Arial" w:hAnsi="Arial" w:cs="Arial"/>
          <w:b/>
          <w:lang w:val="es-CO"/>
        </w:rPr>
      </w:r>
      <w:r w:rsidR="00A057CD" w:rsidRPr="00FA1AA5">
        <w:rPr>
          <w:rFonts w:ascii="Arial" w:hAnsi="Arial" w:cs="Arial"/>
          <w:b/>
          <w:lang w:val="es-CO"/>
        </w:rPr>
      </w:r>
    </w:p>
    <w:p w:rsidR="00401252" w:rsidRPr="00FA1AA5" w:rsidRDefault="00C3282E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Claro:</w:t>
        <w:tab/>
        <w:t>{soporte_claro}</w:t>
      </w:r>
      <w:r w:rsidR="00401252" w:rsidRPr="00FA1AA5">
        <w:rPr>
          <w:rFonts w:ascii="Arial" w:hAnsi="Arial" w:cs="Arial"/>
          <w:b/>
          <w:lang w:val="es-CO"/>
        </w:rPr>
      </w:r>
      <w:r w:rsidR="00E11A6D" w:rsidRPr="00FA1AA5">
        <w:rPr>
          <w:rFonts w:ascii="Arial" w:hAnsi="Arial" w:cs="Arial"/>
          <w:b/>
          <w:lang w:val="es-CO"/>
        </w:rPr>
      </w:r>
      <w:r w:rsidR="00E11A6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Firma el Acta:</w:t>
        <w:tab/>
        <w:t>{firma_acta}</w:t>
      </w:r>
      <w:r w:rsidR="00E11A6D" w:rsidRPr="00FA1AA5">
        <w:rPr>
          <w:rFonts w:ascii="Arial" w:hAnsi="Arial" w:cs="Arial"/>
          <w:b/>
          <w:lang w:val="es-CO"/>
        </w:rPr>
      </w:r>
      <w:r w:rsidR="00E11A6D" w:rsidRPr="00FA1AA5">
        <w:rPr>
          <w:rFonts w:ascii="Arial" w:hAnsi="Arial" w:cs="Arial"/>
          <w:b/>
          <w:lang w:val="es-CO"/>
        </w:rPr>
      </w:r>
      <w:r w:rsidR="00E11A6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Caso Seguimiento:</w:t>
        <w:tab/>
        <w:t>{caso_seguimiento}</w:t>
      </w:r>
      <w:r w:rsidR="00E11A6D" w:rsidRPr="00FA1AA5">
        <w:rPr>
          <w:rFonts w:ascii="Arial" w:hAnsi="Arial" w:cs="Arial"/>
          <w:b/>
          <w:lang w:val="es-CO"/>
        </w:rPr>
      </w:r>
      <w:r w:rsidR="00E11A6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E11A6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Problemas en Instalación:</w:t>
        <w:tab/>
        <w:t>{problemas_instalacion}</w:t>
      </w:r>
      <w:r w:rsidR="00E11A6D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FA1AA5" w:rsidRDefault="00401252" w:rsidP="00967471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Mediciones Eléctricas</w:t>
      </w:r>
    </w:p>
    <w:p w:rsidR="00967471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Fase-Neutro:</w:t>
        <w:tab/>
        <w:t>{fase_neutro}</w:t>
      </w:r>
      <w:r w:rsidR="00401252" w:rsidRPr="00FA1AA5">
        <w:rPr>
          <w:rFonts w:ascii="Arial" w:hAnsi="Arial" w:cs="Arial"/>
          <w:b/>
          <w:lang w:val="es-CO"/>
        </w:rPr>
      </w:r>
      <w:r w:rsidR="00E57CAA" w:rsidRPr="00FA1AA5">
        <w:rPr>
          <w:rFonts w:ascii="Arial" w:hAnsi="Arial" w:cs="Arial"/>
          <w:b/>
          <w:lang w:val="es-CO"/>
        </w:rPr>
      </w:r>
    </w:p>
    <w:p w:rsidR="00967471" w:rsidRPr="00FA1AA5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Fase-Tierra:</w:t>
        <w:tab/>
        <w:t>{fase_tierra}</w:t>
      </w:r>
      <w:r w:rsidR="00401252" w:rsidRPr="00FA1AA5">
        <w:rPr>
          <w:rFonts w:ascii="Arial" w:hAnsi="Arial" w:cs="Arial"/>
          <w:b/>
          <w:lang w:val="es-CO"/>
        </w:rPr>
      </w:r>
      <w:r w:rsidR="00E57CAA" w:rsidRPr="00FA1AA5">
        <w:rPr>
          <w:rFonts w:ascii="Arial" w:hAnsi="Arial" w:cs="Arial"/>
          <w:b/>
          <w:lang w:val="es-CO"/>
        </w:rPr>
      </w:r>
      <w:r w:rsidR="00E57CAA" w:rsidRPr="00FA1AA5">
        <w:rPr>
          <w:rFonts w:ascii="Arial" w:hAnsi="Arial" w:cs="Arial"/>
          <w:b/>
          <w:lang w:val="es-CO"/>
        </w:rPr>
      </w:r>
    </w:p>
    <w:p w:rsidR="00401252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Neutro-Tierra:</w:t>
        <w:tab/>
        <w:t>{neutro_tierra}</w:t>
      </w:r>
      <w:r w:rsidR="00401252" w:rsidRPr="00FA1AA5">
        <w:rPr>
          <w:rFonts w:ascii="Arial" w:hAnsi="Arial" w:cs="Arial"/>
          <w:b/>
          <w:lang w:val="es-CO"/>
        </w:rPr>
      </w:r>
      <w:r w:rsidR="00E57CAA" w:rsidRPr="00FA1AA5">
        <w:rPr>
          <w:rFonts w:ascii="Arial" w:hAnsi="Arial" w:cs="Arial"/>
          <w:b/>
          <w:lang w:val="es-CO"/>
        </w:rPr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Lugar de Instalación de Equipos: {lugar_instalacion}</w:t>
      </w: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Observaciones: {observaciones}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>
            <w:r>
              <w:t>{equipo_instalado_1_tipo}</w:t>
            </w:r>
          </w:p>
        </w:tc>
        <w:tc>
          <w:tcPr>
            <w:tcW w:w="1113" w:type="dxa"/>
          </w:tcPr>
          <w:p>
            <w:r>
              <w:t>{equipo_instalado_1_marca}</w:t>
            </w:r>
          </w:p>
        </w:tc>
        <w:tc>
          <w:tcPr>
            <w:tcW w:w="1559" w:type="dxa"/>
          </w:tcPr>
          <w:p>
            <w:r>
              <w:t>{equipo_instalado_1_modelo}</w:t>
            </w:r>
          </w:p>
        </w:tc>
        <w:tc>
          <w:tcPr>
            <w:tcW w:w="1701" w:type="dxa"/>
          </w:tcPr>
          <w:p>
            <w:r>
              <w:t>{equipo_instalado_1_serial}</w:t>
            </w:r>
          </w:p>
        </w:tc>
        <w:tc>
          <w:tcPr>
            <w:tcW w:w="2384" w:type="dxa"/>
          </w:tcPr>
          <w:p>
            <w:r>
              <w:t>{equipo_instalado_1_placa}</w:t>
            </w:r>
          </w:p>
        </w:tc>
      </w:tr>
      <w:tr w:rsidR="00401252" w:rsidRPr="00A057CD" w:rsidTr="00E57CAA">
        <w:tc>
          <w:tcPr>
            <w:tcW w:w="1689" w:type="dxa"/>
          </w:tcPr>
          <w:p>
            <w:r>
              <w:t>{equipo_instalado_2_tipo}</w:t>
            </w:r>
          </w:p>
        </w:tc>
        <w:tc>
          <w:tcPr>
            <w:tcW w:w="1113" w:type="dxa"/>
          </w:tcPr>
          <w:p>
            <w:r>
              <w:t>{equipo_instalado_2_marca}</w:t>
            </w:r>
          </w:p>
        </w:tc>
        <w:tc>
          <w:tcPr>
            <w:tcW w:w="1559" w:type="dxa"/>
          </w:tcPr>
          <w:p>
            <w:r>
              <w:t>{equipo_instalado_2_modelo}</w:t>
            </w:r>
          </w:p>
        </w:tc>
        <w:tc>
          <w:tcPr>
            <w:tcW w:w="1701" w:type="dxa"/>
          </w:tcPr>
          <w:p>
            <w:r>
              <w:t>{equipo_instalado_2_serial}</w:t>
            </w:r>
          </w:p>
        </w:tc>
        <w:tc>
          <w:tcPr>
            <w:tcW w:w="2384" w:type="dxa"/>
          </w:tcPr>
          <w:p>
            <w:r>
              <w:t>{equipo_instalado_2_placa}</w:t>
            </w:r>
          </w:p>
        </w:tc>
      </w:tr>
      <w:tr w:rsidR="00401252" w:rsidRPr="00A057CD" w:rsidTr="00E57CAA">
        <w:tc>
          <w:tcPr>
            <w:tcW w:w="1689" w:type="dxa"/>
          </w:tcPr>
          <w:p>
            <w:r>
              <w:t>{equipo_instalado_3_tipo}</w:t>
            </w:r>
          </w:p>
        </w:tc>
        <w:tc>
          <w:tcPr>
            <w:tcW w:w="1113" w:type="dxa"/>
          </w:tcPr>
          <w:p>
            <w:r>
              <w:t>{equipo_instalado_3_marca}</w:t>
            </w:r>
          </w:p>
        </w:tc>
        <w:tc>
          <w:tcPr>
            <w:tcW w:w="1559" w:type="dxa"/>
          </w:tcPr>
          <w:p>
            <w:r>
              <w:t>{equipo_instalado_3_modelo}</w:t>
            </w:r>
          </w:p>
        </w:tc>
        <w:tc>
          <w:tcPr>
            <w:tcW w:w="1701" w:type="dxa"/>
          </w:tcPr>
          <w:p>
            <w:r>
              <w:t>{equipo_instalado_3_serial}</w:t>
            </w:r>
          </w:p>
        </w:tc>
        <w:tc>
          <w:tcPr>
            <w:tcW w:w="2384" w:type="dxa"/>
          </w:tcPr>
          <w:p>
            <w:r>
              <w:t>{equipo_instalado_3_placa}</w:t>
            </w:r>
          </w:p>
        </w:tc>
      </w:tr>
      <w:tr w:rsidR="00401252" w:rsidRPr="00A057CD" w:rsidTr="00E57CAA">
        <w:tc>
          <w:tcPr>
            <w:tcW w:w="1689" w:type="dxa"/>
          </w:tcPr>
          <w:p>
            <w:r>
              <w:t>{equipo_instalado_4_tipo}</w:t>
            </w:r>
          </w:p>
        </w:tc>
        <w:tc>
          <w:tcPr>
            <w:tcW w:w="1113" w:type="dxa"/>
          </w:tcPr>
          <w:p>
            <w:r>
              <w:t>{equipo_instalado_4_marca}</w:t>
            </w:r>
          </w:p>
        </w:tc>
        <w:tc>
          <w:tcPr>
            <w:tcW w:w="1559" w:type="dxa"/>
          </w:tcPr>
          <w:p>
            <w:r>
              <w:t>{equipo_instalado_4_modelo}</w:t>
            </w:r>
          </w:p>
        </w:tc>
        <w:tc>
          <w:tcPr>
            <w:tcW w:w="1701" w:type="dxa"/>
          </w:tcPr>
          <w:p>
            <w:r>
              <w:t>{equipo_instalado_4_serial}</w:t>
            </w:r>
          </w:p>
        </w:tc>
        <w:tc>
          <w:tcPr>
            <w:tcW w:w="2384" w:type="dxa"/>
          </w:tcPr>
          <w:p>
            <w:r>
              <w:t>{equipo_instalado_4_placa}</w:t>
            </w: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  <w:r w:rsidR="00007242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>
            <w:r>
              <w:t>{equipo_desinstalado_1_tipo}</w:t>
            </w:r>
          </w:p>
        </w:tc>
        <w:tc>
          <w:tcPr>
            <w:tcW w:w="1113" w:type="dxa"/>
          </w:tcPr>
          <w:p>
            <w:r>
              <w:t>{equipo_desinstalado_1_marca}</w:t>
            </w:r>
          </w:p>
        </w:tc>
        <w:tc>
          <w:tcPr>
            <w:tcW w:w="1559" w:type="dxa"/>
          </w:tcPr>
          <w:p>
            <w:r>
              <w:t>{equipo_desinstalado_1_modelo}</w:t>
            </w:r>
          </w:p>
        </w:tc>
        <w:tc>
          <w:tcPr>
            <w:tcW w:w="1701" w:type="dxa"/>
          </w:tcPr>
          <w:p>
            <w:r>
              <w:t>{equipo_desinstalado_1_serial}</w:t>
            </w:r>
          </w:p>
        </w:tc>
        <w:tc>
          <w:tcPr>
            <w:tcW w:w="2384" w:type="dxa"/>
          </w:tcPr>
          <w:p>
            <w:r>
              <w:t>{equipo_desinstalado_1_placa}</w:t>
            </w:r>
          </w:p>
        </w:tc>
      </w:tr>
      <w:tr w:rsidR="00E57CAA" w:rsidRPr="00A057CD" w:rsidTr="00892B62">
        <w:tc>
          <w:tcPr>
            <w:tcW w:w="1689" w:type="dxa"/>
          </w:tcPr>
          <w:p>
            <w:r>
              <w:t>{equipo_desinstalado_2_tipo}</w:t>
            </w:r>
          </w:p>
        </w:tc>
        <w:tc>
          <w:tcPr>
            <w:tcW w:w="1113" w:type="dxa"/>
          </w:tcPr>
          <w:p>
            <w:r>
              <w:t>{equipo_desinstalado_2_marca}</w:t>
            </w:r>
          </w:p>
        </w:tc>
        <w:tc>
          <w:tcPr>
            <w:tcW w:w="1559" w:type="dxa"/>
          </w:tcPr>
          <w:p>
            <w:r>
              <w:t>{equipo_desinstalado_2_modelo}</w:t>
            </w:r>
          </w:p>
        </w:tc>
        <w:tc>
          <w:tcPr>
            <w:tcW w:w="1701" w:type="dxa"/>
          </w:tcPr>
          <w:p>
            <w:r>
              <w:t>{equipo_desinstalado_2_serial}</w:t>
            </w:r>
          </w:p>
        </w:tc>
        <w:tc>
          <w:tcPr>
            <w:tcW w:w="2384" w:type="dxa"/>
          </w:tcPr>
          <w:p>
            <w:r>
              <w:t>{equipo_desinstalado_2_placa}</w:t>
            </w:r>
          </w:p>
        </w:tc>
      </w:tr>
      <w:tr w:rsidR="00E57CAA" w:rsidRPr="00A057CD" w:rsidTr="00892B62">
        <w:tc>
          <w:tcPr>
            <w:tcW w:w="1689" w:type="dxa"/>
          </w:tcPr>
          <w:p>
            <w:r>
              <w:t>{equipo_desinstalado_3_tipo}</w:t>
            </w:r>
          </w:p>
        </w:tc>
        <w:tc>
          <w:tcPr>
            <w:tcW w:w="1113" w:type="dxa"/>
          </w:tcPr>
          <w:p>
            <w:r>
              <w:t>{equipo_desinstalado_3_marca}</w:t>
            </w:r>
          </w:p>
        </w:tc>
        <w:tc>
          <w:tcPr>
            <w:tcW w:w="1559" w:type="dxa"/>
          </w:tcPr>
          <w:p>
            <w:r>
              <w:t>{equipo_desinstalado_3_modelo}</w:t>
            </w:r>
          </w:p>
        </w:tc>
        <w:tc>
          <w:tcPr>
            <w:tcW w:w="1701" w:type="dxa"/>
          </w:tcPr>
          <w:p>
            <w:r>
              <w:t>{equipo_desinstalado_3_serial}</w:t>
            </w:r>
          </w:p>
        </w:tc>
        <w:tc>
          <w:tcPr>
            <w:tcW w:w="2384" w:type="dxa"/>
          </w:tcPr>
          <w:p>
            <w:r>
              <w:t>{equipo_desinstalado_3_placa}</w:t>
            </w:r>
          </w:p>
        </w:tc>
      </w:tr>
      <w:tr w:rsidR="00E57CAA" w:rsidRPr="00A057CD" w:rsidTr="00892B62">
        <w:tc>
          <w:tcPr>
            <w:tcW w:w="1689" w:type="dxa"/>
          </w:tcPr>
          <w:p>
            <w:r>
              <w:t>{equipo_desinstalado_4_tipo}</w:t>
            </w:r>
          </w:p>
        </w:tc>
        <w:tc>
          <w:tcPr>
            <w:tcW w:w="1113" w:type="dxa"/>
          </w:tcPr>
          <w:p>
            <w:r>
              <w:t>{equipo_desinstalado_4_marca}</w:t>
            </w:r>
          </w:p>
        </w:tc>
        <w:tc>
          <w:tcPr>
            <w:tcW w:w="1559" w:type="dxa"/>
          </w:tcPr>
          <w:p>
            <w:r>
              <w:t>{equipo_desinstalado_4_modelo}</w:t>
            </w:r>
          </w:p>
        </w:tc>
        <w:tc>
          <w:tcPr>
            <w:tcW w:w="1701" w:type="dxa"/>
          </w:tcPr>
          <w:p>
            <w:r>
              <w:t>{equipo_desinstalado_4_serial}</w:t>
            </w:r>
          </w:p>
        </w:tc>
        <w:tc>
          <w:tcPr>
            <w:tcW w:w="2384" w:type="dxa"/>
          </w:tcPr>
          <w:p>
            <w:r>
              <w:t>{equipo_desinstalado_4_placa}</w:t>
            </w: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  <w:br/>
        <w:t>{foto_antes_instalacion}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Instalación, debe incluir UM (Claro o Tercero) (400x300 pixeles).</w:t>
        <w:br/>
        <w:t>{foto_despues_instalacion}</w:t>
      </w:r>
      <w:r w:rsidR="00A11115">
        <w:rPr>
          <w:rFonts w:ascii="Arial" w:hAnsi="Arial" w:cs="Arial"/>
          <w:b/>
          <w:lang w:val="es-CO"/>
        </w:rPr>
      </w:r>
      <w:r w:rsidR="009B5F1F">
        <w:rPr>
          <w:rFonts w:ascii="Arial" w:hAnsi="Arial" w:cs="Arial"/>
          <w:b/>
          <w:lang w:val="es-CO"/>
        </w:rPr>
      </w:r>
      <w:r w:rsidRPr="00FA1AA5">
        <w:rPr>
          <w:rFonts w:ascii="Arial" w:hAnsi="Arial" w:cs="Arial"/>
          <w:b/>
          <w:lang w:val="es-CO"/>
        </w:rPr>
      </w:r>
    </w:p>
    <w:p w:rsidR="00EA322E" w:rsidRPr="00FA1AA5" w:rsidRDefault="00EA322E" w:rsidP="00EA322E">
      <w:pPr>
        <w:ind w:left="792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Incluya foto de cada uno de los APs Instalados.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marquillas completas (Cables y Equipos) (400x300 pixeles).</w:t>
        <w:br/>
        <w:t>{foto_marquillas}</w:t>
      </w:r>
      <w:r w:rsidR="003932D4">
        <w:rPr>
          <w:rFonts w:ascii="Arial" w:hAnsi="Arial" w:cs="Arial"/>
          <w:b/>
          <w:lang w:val="es-CO"/>
        </w:rPr>
      </w:r>
      <w:r w:rsidR="003932D4" w:rsidRPr="00C00873">
        <w:rPr>
          <w:rFonts w:ascii="Arial" w:hAnsi="Arial" w:cs="Arial"/>
          <w:b/>
          <w:lang w:val="es-CO"/>
        </w:rPr>
      </w:r>
      <w:r w:rsidR="003932D4">
        <w:rPr>
          <w:rFonts w:ascii="Arial" w:hAnsi="Arial" w:cs="Arial"/>
          <w:b/>
          <w:lang w:val="es-CO"/>
        </w:rPr>
      </w:r>
      <w:r w:rsidRPr="00FA1AA5">
        <w:rPr>
          <w:rFonts w:ascii="Arial" w:hAnsi="Arial" w:cs="Arial"/>
          <w:b/>
          <w:lang w:val="es-CO"/>
        </w:rPr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tomas eléctricas (en caso de power-inyector) (400x300 pixeles).</w:t>
        <w:br/>
        <w:t>{foto_tomas_electricas}</w:t>
      </w:r>
      <w:r w:rsidR="00CB079A" w:rsidRPr="00FA1AA5">
        <w:rPr>
          <w:rFonts w:ascii="Arial" w:hAnsi="Arial" w:cs="Arial"/>
          <w:b/>
          <w:lang w:val="es-CO"/>
        </w:rPr>
      </w:r>
      <w:r w:rsidR="00A13DBA">
        <w:rPr>
          <w:rFonts w:ascii="Arial" w:hAnsi="Arial" w:cs="Arial"/>
          <w:b/>
          <w:lang w:val="es-CO"/>
        </w:rPr>
      </w:r>
      <w:r w:rsidR="00085337">
        <w:rPr>
          <w:rFonts w:ascii="Arial" w:hAnsi="Arial" w:cs="Arial"/>
          <w:b/>
          <w:lang w:val="es-CO"/>
        </w:rPr>
      </w:r>
      <w:r w:rsidR="00A13DBA">
        <w:rPr>
          <w:rFonts w:ascii="Arial" w:hAnsi="Arial" w:cs="Arial"/>
          <w:b/>
          <w:lang w:val="es-CO"/>
        </w:rPr>
      </w:r>
      <w:r w:rsidR="00CB079A" w:rsidRPr="00FA1AA5">
        <w:rPr>
          <w:rFonts w:ascii="Arial" w:hAnsi="Arial" w:cs="Arial"/>
          <w:b/>
          <w:lang w:val="es-CO"/>
        </w:rPr>
      </w:r>
      <w:r w:rsidRPr="00FA1AA5">
        <w:rPr>
          <w:rFonts w:ascii="Arial" w:hAnsi="Arial" w:cs="Arial"/>
          <w:b/>
          <w:lang w:val="es-CO"/>
        </w:rPr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Voltaje [Relación Neutro-Tierra] (en caso de power-inyector)  (400x300 pixeles).</w:t>
        <w:br/>
        <w:t>{foto_voltaje}</w:t>
      </w:r>
      <w:r w:rsidR="00085337">
        <w:rPr>
          <w:rFonts w:ascii="Arial" w:hAnsi="Arial" w:cs="Arial"/>
          <w:b/>
          <w:lang w:val="es-CO"/>
        </w:rPr>
      </w:r>
      <w:r w:rsidR="00085337" w:rsidRPr="00FA1AA5">
        <w:rPr>
          <w:rFonts w:ascii="Arial" w:hAnsi="Arial" w:cs="Arial"/>
          <w:b/>
          <w:lang w:val="es-CO"/>
        </w:rPr>
      </w:r>
      <w:r w:rsidRPr="00FA1AA5">
        <w:rPr>
          <w:rFonts w:ascii="Arial" w:hAnsi="Arial" w:cs="Arial"/>
          <w:b/>
          <w:lang w:val="es-CO"/>
        </w:rPr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F8C" w:rsidRDefault="00007F8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BB1908" w:rsidRDefault="00BB1908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Foto de la controladora en caso que aplique</w:t>
        <w:br/>
        <w:t>{foto_controladora}</w:t>
      </w:r>
      <w:r w:rsidR="00D862BB">
        <w:rPr>
          <w:rFonts w:ascii="Arial" w:hAnsi="Arial" w:cs="Arial"/>
          <w:b/>
          <w:lang w:val="es-CO"/>
        </w:rPr>
      </w:r>
      <w:r w:rsidR="00D862BB" w:rsidRPr="00D862BB">
        <w:rPr>
          <w:rFonts w:ascii="Arial" w:hAnsi="Arial" w:cs="Arial"/>
          <w:b/>
          <w:lang w:val="es-CO"/>
        </w:rPr>
      </w:r>
      <w:r w:rsidR="00D862BB">
        <w:rPr>
          <w:rFonts w:ascii="Arial" w:hAnsi="Arial" w:cs="Arial"/>
          <w:b/>
          <w:lang w:val="es-CO"/>
        </w:rPr>
      </w:r>
    </w:p>
    <w:p w:rsidR="00BB1908" w:rsidRPr="00FA1AA5" w:rsidRDefault="00BB1908" w:rsidP="00C872ED">
      <w:pPr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4675AF52" wp14:editId="2BD3BC06">
            <wp:extent cx="3808730" cy="285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08" w:rsidRDefault="00BB1908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AD4411" w:rsidRPr="00FA1AA5" w:rsidRDefault="008F1515" w:rsidP="00263086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FA1AA5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3414DF">
        <w:rPr>
          <w:rFonts w:ascii="Arial" w:hAnsi="Arial" w:cs="Arial"/>
          <w:b/>
          <w:lang w:val="es-CO"/>
        </w:rPr>
        <w:t>WLAN</w:t>
      </w:r>
    </w:p>
    <w:p w:rsidR="003A086B" w:rsidRPr="006D58FB" w:rsidRDefault="006D58FB" w:rsidP="006D58FB">
      <w:pPr>
        <w:jc w:val="both"/>
        <w:rPr>
          <w:rFonts w:ascii="Arial" w:hAnsi="Arial" w:cs="Arial"/>
          <w:b/>
          <w:lang w:val="es-CO"/>
        </w:rPr>
      </w:pPr>
      <w:r w:rsidRPr="006D58FB">
        <w:rPr>
          <w:rFonts w:ascii="Arial" w:hAnsi="Arial" w:cs="Arial"/>
          <w:b/>
          <w:lang w:val="es-CO"/>
        </w:rPr>
        <w:t>TOPOLOGIA CENTRALIZADA</w:t>
      </w:r>
    </w:p>
    <w:p w:rsidR="003A086B" w:rsidRPr="003A086B" w:rsidRDefault="003A086B" w:rsidP="003A086B">
      <w:pPr>
        <w:pStyle w:val="Prrafodelista"/>
        <w:numPr>
          <w:ilvl w:val="1"/>
          <w:numId w:val="4"/>
        </w:numPr>
        <w:jc w:val="both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3A086B">
        <w:rPr>
          <w:rFonts w:ascii="Arial" w:hAnsi="Arial" w:cs="Arial"/>
          <w:b/>
          <w:lang w:val="es-CO"/>
        </w:rPr>
        <w:t xml:space="preserve">Verificación Configuración </w:t>
      </w:r>
      <w:r w:rsidR="006D58FB">
        <w:rPr>
          <w:rFonts w:ascii="Arial" w:hAnsi="Arial" w:cs="Arial"/>
          <w:b/>
          <w:lang w:val="es-CO"/>
        </w:rPr>
        <w:t>controladora (WLC)</w:t>
      </w:r>
    </w:p>
    <w:p w:rsidR="006D58FB" w:rsidRDefault="006D58FB" w:rsidP="003A086B">
      <w:pPr>
        <w:ind w:left="792" w:firstLine="624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1F64A9" w:rsidRPr="001F64A9" w:rsidRDefault="006D58FB" w:rsidP="006D58FB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/>
          <w:lang w:val="es-CO"/>
        </w:rPr>
        <w:t>Verificación IP</w:t>
        <w:br/>
        <w:t>{wlc_verificacion_ip}</w:t>
      </w:r>
    </w:p>
    <w:p w:rsidR="006D58FB" w:rsidRDefault="006D58FB" w:rsidP="001F64A9">
      <w:pPr>
        <w:pStyle w:val="Prrafodelista"/>
        <w:ind w:left="1224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rFonts w:ascii="Arial" w:hAnsi="Arial" w:cs="Arial"/>
          <w:b/>
          <w:lang w:val="es-CO"/>
        </w:rPr>
        <w:t xml:space="preserve"> 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>(</w:t>
      </w:r>
      <w:r w:rsidR="00E4602B" w:rsidRPr="006D58FB">
        <w:rPr>
          <w:rFonts w:ascii="Arial" w:hAnsi="Arial" w:cs="Arial"/>
          <w:bCs/>
          <w:color w:val="A6A6A6" w:themeColor="background1" w:themeShade="A6"/>
          <w:lang w:val="en-US"/>
        </w:rPr>
        <w:t>Print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 xml:space="preserve"> </w:t>
      </w:r>
      <w:r w:rsidR="00E4602B" w:rsidRPr="006D58FB">
        <w:rPr>
          <w:rFonts w:ascii="Arial" w:hAnsi="Arial" w:cs="Arial"/>
          <w:bCs/>
          <w:color w:val="A6A6A6" w:themeColor="background1" w:themeShade="A6"/>
          <w:lang w:val="en-US"/>
        </w:rPr>
        <w:t>screen)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>Controller&gt;&gt;&gt;Interfaces</w:t>
      </w:r>
    </w:p>
    <w:p w:rsidR="00750F2C" w:rsidRDefault="00750F2C" w:rsidP="001F64A9">
      <w:pPr>
        <w:pStyle w:val="Prrafodelista"/>
        <w:ind w:left="1224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1F64A9" w:rsidRDefault="006D58FB" w:rsidP="006D58FB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1F64A9">
        <w:rPr>
          <w:rFonts w:ascii="Arial" w:hAnsi="Arial" w:cs="Arial"/>
          <w:b/>
          <w:lang w:val="en-US"/>
        </w:rPr>
        <w:t xml:space="preserve">Verificación Seguridad Wireless </w:t>
        <w:br/>
        <w:t>{wlc_seguridad_wireless}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</w:r>
    </w:p>
    <w:p w:rsidR="006D58FB" w:rsidRDefault="006D58FB" w:rsidP="001F64A9">
      <w:pPr>
        <w:pStyle w:val="Prrafodelista"/>
        <w:ind w:left="1224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>(Print Screen) Wlan´s &gt;&gt;&gt;Wlans&gt;&gt;&gt;Security</w:t>
      </w:r>
    </w:p>
    <w:p w:rsidR="00750F2C" w:rsidRDefault="00750F2C" w:rsidP="001F64A9">
      <w:pPr>
        <w:pStyle w:val="Prrafodelista"/>
        <w:ind w:left="1224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1F64A9" w:rsidRDefault="006D58FB" w:rsidP="006D58FB">
      <w:pPr>
        <w:pStyle w:val="Prrafodelista"/>
        <w:numPr>
          <w:ilvl w:val="2"/>
          <w:numId w:val="4"/>
        </w:numPr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/>
          <w:lang w:val="es-CO"/>
        </w:rPr>
        <w:t xml:space="preserve">Verificación de Roaming </w:t>
        <w:br/>
        <w:t>{wlc_roaming_rrm}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</w:r>
    </w:p>
    <w:p w:rsidR="006D58FB" w:rsidRDefault="006D58FB" w:rsidP="001F64A9">
      <w:pPr>
        <w:pStyle w:val="Prrafodelista"/>
        <w:ind w:left="1224"/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>SI APLICA (Print Screen) Wireless&gt;&gt;&gt;802,11a/n/ac&gt;&gt;&gt;RRM&gt;&gt;&gt;Coverage</w:t>
      </w:r>
    </w:p>
    <w:p w:rsidR="00750F2C" w:rsidRDefault="00750F2C" w:rsidP="001F64A9">
      <w:pPr>
        <w:pStyle w:val="Prrafodelista"/>
        <w:ind w:left="1224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1F64A9" w:rsidRDefault="006D58FB" w:rsidP="006D58FB">
      <w:pPr>
        <w:pStyle w:val="Prrafodelista"/>
        <w:numPr>
          <w:ilvl w:val="2"/>
          <w:numId w:val="4"/>
        </w:numPr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/>
          <w:lang w:val="es-CO"/>
        </w:rPr>
        <w:t xml:space="preserve">Verificación cubrimiento cliente roaming </w:t>
        <w:br/>
        <w:t>{wlc_cubrimiento_roaming}</w:t>
      </w:r>
      <w:r w:rsidRPr="006D58FB">
        <w:rPr>
          <w:rFonts w:ascii="Arial" w:hAnsi="Arial" w:cs="Arial"/>
          <w:bCs/>
          <w:color w:val="A6A6A6" w:themeColor="background1" w:themeShade="A6"/>
          <w:lang w:val="en-US"/>
        </w:rPr>
      </w:r>
    </w:p>
    <w:p w:rsidR="006D58FB" w:rsidRDefault="006D58FB" w:rsidP="001F64A9">
      <w:pPr>
        <w:pStyle w:val="Prrafodelista"/>
        <w:ind w:left="1224"/>
        <w:rPr>
          <w:rFonts w:ascii="Arial" w:hAnsi="Arial" w:cs="Arial"/>
          <w:bCs/>
          <w:color w:val="A6A6A6" w:themeColor="background1" w:themeShade="A6"/>
          <w:lang w:val="en-US"/>
        </w:rPr>
      </w:pPr>
      <w:r w:rsidRPr="006D58FB">
        <w:rPr>
          <w:rFonts w:ascii="Arial" w:hAnsi="Arial" w:cs="Arial"/>
          <w:bCs/>
          <w:color w:val="A6A6A6" w:themeColor="background1" w:themeShade="A6"/>
          <w:lang w:val="en-US"/>
        </w:rPr>
        <w:t>(Print-screen) Wireless&gt;&gt;&gt;802,11a/n/ac&gt;&gt;&gt;client roaming</w:t>
      </w:r>
    </w:p>
    <w:p w:rsidR="008D0055" w:rsidRDefault="008D0055" w:rsidP="001F64A9">
      <w:pPr>
        <w:pStyle w:val="Prrafodelista"/>
        <w:ind w:left="1224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8D0055" w:rsidRPr="008D0055" w:rsidRDefault="00E4602B" w:rsidP="008D0055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8D0055">
        <w:rPr>
          <w:rFonts w:ascii="Arial" w:hAnsi="Arial" w:cs="Arial"/>
          <w:b/>
          <w:lang w:val="es-CO"/>
        </w:rPr>
        <w:t>Site Survey post instalación</w:t>
        <w:br/>
        <w:t>{site_survey_post_instalacion}</w:t>
      </w:r>
      <w:r w:rsidR="008D0055" w:rsidRPr="008D0055">
        <w:rPr>
          <w:rFonts w:ascii="Arial" w:hAnsi="Arial" w:cs="Arial"/>
          <w:b/>
          <w:lang w:val="es-CO"/>
        </w:rPr>
      </w:r>
      <w:r w:rsidRPr="008D0055">
        <w:rPr>
          <w:rFonts w:ascii="Arial" w:hAnsi="Arial" w:cs="Arial"/>
          <w:b/>
          <w:lang w:val="es-CO"/>
        </w:rPr>
      </w:r>
      <w:r w:rsidR="008D0055" w:rsidRPr="008D0055">
        <w:rPr>
          <w:rFonts w:ascii="Arial" w:hAnsi="Arial" w:cs="Arial"/>
          <w:b/>
          <w:lang w:val="es-CO"/>
        </w:rPr>
      </w:r>
      <w:r w:rsidRPr="008D0055">
        <w:rPr>
          <w:rFonts w:ascii="Arial" w:hAnsi="Arial" w:cs="Arial"/>
          <w:b/>
          <w:lang w:val="es-CO"/>
        </w:rPr>
      </w:r>
    </w:p>
    <w:p w:rsidR="008D0055" w:rsidRDefault="008D0055" w:rsidP="008D0055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D0055">
        <w:rPr>
          <w:rFonts w:ascii="Arial" w:hAnsi="Arial" w:cs="Arial"/>
          <w:bCs/>
          <w:color w:val="A6A6A6" w:themeColor="background1" w:themeShade="A6"/>
          <w:lang w:val="es-CO"/>
        </w:rPr>
        <w:t>Diagrama de potencia RF por cada AP</w:t>
      </w:r>
    </w:p>
    <w:p w:rsidR="008D0055" w:rsidRDefault="008D0055" w:rsidP="008D0055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D0055" w:rsidRPr="008D0055" w:rsidRDefault="008D0055" w:rsidP="008D0055">
      <w:pPr>
        <w:pStyle w:val="Prrafodelista"/>
        <w:ind w:left="360"/>
        <w:jc w:val="both"/>
        <w:rPr>
          <w:rFonts w:ascii="Arial" w:hAnsi="Arial" w:cs="Arial"/>
          <w:b/>
          <w:lang w:val="en-US"/>
        </w:rPr>
      </w:pPr>
      <w:r w:rsidRPr="008D0055">
        <w:rPr>
          <w:rFonts w:ascii="Arial" w:hAnsi="Arial" w:cs="Arial"/>
          <w:b/>
          <w:lang w:val="en-US"/>
        </w:rPr>
        <w:t>TOPOLOGIA STAND ALONE (APs Autónomos)</w:t>
      </w:r>
    </w:p>
    <w:p w:rsidR="000805BA" w:rsidRPr="008D0055" w:rsidRDefault="000805BA" w:rsidP="008D005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8D0055" w:rsidRPr="008D0055" w:rsidRDefault="008D0055" w:rsidP="008D0055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n-US"/>
        </w:rPr>
      </w:pPr>
      <w:r w:rsidRPr="008D0055">
        <w:rPr>
          <w:rFonts w:ascii="Arial" w:hAnsi="Arial" w:cs="Arial"/>
          <w:b/>
          <w:lang w:val="en-US"/>
        </w:rPr>
        <w:t>Verificacion Configuracion Aps</w:t>
        <w:br/>
        <w:t>{configuracion_aps}</w:t>
      </w:r>
    </w:p>
    <w:p w:rsidR="008D0055" w:rsidRPr="008D0055" w:rsidRDefault="008D0055" w:rsidP="008D0055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rFonts w:ascii="Arial" w:hAnsi="Arial" w:cs="Arial"/>
          <w:bCs/>
          <w:color w:val="A6A6A6" w:themeColor="background1" w:themeShade="A6"/>
          <w:lang w:val="en-US"/>
        </w:rPr>
        <w:t xml:space="preserve"> Show Version y Show Startup-config</w:t>
        <w:br/>
        <w:t>{show_version_startup_config}</w:t>
      </w:r>
      <w:r w:rsidRPr="008D0055">
        <w:rPr>
          <w:rFonts w:ascii="Arial" w:hAnsi="Arial" w:cs="Arial"/>
          <w:b/>
          <w:lang w:val="en-US"/>
        </w:rPr>
      </w:r>
    </w:p>
    <w:p w:rsidR="008D0055" w:rsidRPr="008D0055" w:rsidRDefault="008D0055" w:rsidP="008D0055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8D0055">
        <w:rPr>
          <w:rFonts w:ascii="Arial" w:hAnsi="Arial" w:cs="Arial"/>
          <w:b/>
          <w:lang w:val="es-CO"/>
        </w:rPr>
        <w:t>site survey post instalacion</w:t>
        <w:br/>
        <w:t>{site_survey_standalone}</w:t>
      </w:r>
    </w:p>
    <w:p w:rsidR="008D0055" w:rsidRDefault="008D0055" w:rsidP="008D0055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D0055">
        <w:rPr>
          <w:rFonts w:ascii="Arial" w:hAnsi="Arial" w:cs="Arial"/>
          <w:bCs/>
          <w:color w:val="A6A6A6" w:themeColor="background1" w:themeShade="A6"/>
          <w:lang w:val="es-CO"/>
        </w:rPr>
        <w:t>Diagrama de potencia RF por cada AP</w:t>
      </w:r>
      <w:r w:rsidR="00AF47AF">
        <w:rPr>
          <w:rFonts w:ascii="Arial" w:hAnsi="Arial" w:cs="Arial"/>
          <w:bCs/>
          <w:color w:val="A6A6A6" w:themeColor="background1" w:themeShade="A6"/>
          <w:lang w:val="es-CO"/>
        </w:rPr>
        <w:t xml:space="preserve"> (Sugerido Wireless Moon)</w:t>
      </w:r>
    </w:p>
    <w:p w:rsidR="008D0055" w:rsidRPr="008D0055" w:rsidRDefault="008D0055" w:rsidP="008D005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D0055" w:rsidRPr="008D0055" w:rsidRDefault="0081253F" w:rsidP="0081253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1253F">
        <w:rPr>
          <w:rFonts w:ascii="Arial" w:hAnsi="Arial" w:cs="Arial"/>
          <w:b/>
          <w:lang w:val="en-US"/>
        </w:rPr>
        <w:t>ATRIBUTOS CONEXIÓN DEL CLIENTE</w:t>
      </w:r>
    </w:p>
    <w:p w:rsidR="008D0055" w:rsidRPr="008D0055" w:rsidRDefault="0081253F" w:rsidP="0081253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1253F">
        <w:rPr>
          <w:rFonts w:ascii="Arial" w:hAnsi="Arial" w:cs="Arial"/>
          <w:b/>
          <w:lang w:val="en-US"/>
        </w:rPr>
        <w:t>SEGURIDAD</w:t>
      </w:r>
    </w:p>
    <w:p w:rsidR="008D0055" w:rsidRPr="00532E26" w:rsidRDefault="0081253F" w:rsidP="008B244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n-US"/>
        </w:rPr>
      </w:pPr>
      <w:r w:rsidRPr="00532E26">
        <w:rPr>
          <w:rFonts w:ascii="Arial" w:hAnsi="Arial" w:cs="Arial"/>
          <w:b/>
          <w:lang w:val="en-US"/>
        </w:rPr>
        <w:t>El cliente se autentica?</w:t>
        <w:br/>
        <w:t>{cliente_autentica}</w:t>
      </w:r>
    </w:p>
    <w:p w:rsidR="0081253F" w:rsidRDefault="0081253F" w:rsidP="0081253F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81253F" w:rsidRPr="00532E26" w:rsidRDefault="0081253F" w:rsidP="003A1DE8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n-US"/>
        </w:rPr>
      </w:pPr>
      <w:r w:rsidRPr="00532E26">
        <w:rPr>
          <w:rFonts w:ascii="Arial" w:hAnsi="Arial" w:cs="Arial"/>
          <w:b/>
          <w:lang w:val="en-US"/>
        </w:rPr>
        <w:t>Tipo de seguridad</w:t>
        <w:br/>
        <w:t>{tipo_seguridad_wifi}</w:t>
      </w:r>
    </w:p>
    <w:p w:rsidR="0081253F" w:rsidRDefault="0081253F" w:rsidP="0081253F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WPA V1, WPA V2, WPA/WPA2 ENTERPRISE</w:t>
      </w:r>
    </w:p>
    <w:p w:rsidR="0081253F" w:rsidRPr="00C62ABF" w:rsidRDefault="0081253F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C62ABF">
        <w:rPr>
          <w:rFonts w:ascii="Arial" w:hAnsi="Arial" w:cs="Arial"/>
          <w:b/>
          <w:lang w:val="es-CO"/>
        </w:rPr>
        <w:t>Se autentica utilizando los passwords definidos</w:t>
        <w:br/>
        <w:t>{passwords_definidos}</w:t>
      </w:r>
    </w:p>
    <w:p w:rsidR="0081253F" w:rsidRDefault="0081253F" w:rsidP="0081253F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81253F" w:rsidRPr="00532E26" w:rsidRDefault="0081253F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n-US"/>
        </w:rPr>
      </w:pPr>
      <w:r w:rsidRPr="00532E26">
        <w:rPr>
          <w:rFonts w:ascii="Arial" w:hAnsi="Arial" w:cs="Arial"/>
          <w:b/>
          <w:lang w:val="en-US"/>
        </w:rPr>
        <w:t>Se configurar Roaming?</w:t>
        <w:br/>
        <w:t>{roaming_configurado}</w:t>
      </w:r>
    </w:p>
    <w:p w:rsidR="0081253F" w:rsidRDefault="0081253F" w:rsidP="0081253F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81253F" w:rsidRPr="00C62ABF" w:rsidRDefault="00124BBD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C62ABF">
        <w:rPr>
          <w:rFonts w:ascii="Arial" w:hAnsi="Arial" w:cs="Arial"/>
          <w:b/>
          <w:lang w:val="es-CO"/>
        </w:rPr>
        <w:t>En caso de ser afirmativo el punto anterior cual es el nivel de indicación de potencia de señal recibido RSSI para la transición entre celdas</w:t>
        <w:br/>
        <w:t>{rssi_transicion_celdas}</w:t>
      </w:r>
    </w:p>
    <w:p w:rsidR="00AF47AF" w:rsidRPr="00AF47AF" w:rsidRDefault="00AF47AF" w:rsidP="00AF47AF">
      <w:pPr>
        <w:pStyle w:val="Prrafodelista"/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F47AF">
        <w:rPr>
          <w:rFonts w:ascii="Arial" w:hAnsi="Arial" w:cs="Arial"/>
          <w:bCs/>
          <w:color w:val="A6A6A6" w:themeColor="background1" w:themeShade="A6"/>
          <w:lang w:val="es-CO"/>
        </w:rPr>
        <w:t>Pantallazo de software de analizador de espectro WIFI (Sugerido WIFI ANALIZER)</w:t>
      </w:r>
    </w:p>
    <w:p w:rsidR="00532E26" w:rsidRPr="00AF47AF" w:rsidRDefault="00532E26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AF47AF">
        <w:rPr>
          <w:rFonts w:ascii="Arial" w:hAnsi="Arial" w:cs="Arial"/>
          <w:b/>
          <w:lang w:val="es-CO"/>
        </w:rPr>
        <w:t>Se efectúa la transición de clientes entre los diversos APs</w:t>
        <w:br/>
        <w:t>{transicion_clientes_aps}</w:t>
      </w:r>
      <w:r w:rsidR="00E4602B" w:rsidRPr="00AF47AF">
        <w:rPr>
          <w:rFonts w:ascii="Arial" w:hAnsi="Arial" w:cs="Arial"/>
          <w:b/>
          <w:lang w:val="es-CO"/>
        </w:rPr>
      </w:r>
      <w:r w:rsidRPr="00AF47AF">
        <w:rPr>
          <w:rFonts w:ascii="Arial" w:hAnsi="Arial" w:cs="Arial"/>
          <w:b/>
          <w:lang w:val="es-CO"/>
        </w:rPr>
      </w:r>
      <w:r w:rsidR="00E4602B" w:rsidRPr="00AF47AF">
        <w:rPr>
          <w:rFonts w:ascii="Arial" w:hAnsi="Arial" w:cs="Arial"/>
          <w:b/>
          <w:lang w:val="es-CO"/>
        </w:rPr>
      </w:r>
      <w:r w:rsidRPr="00AF47AF">
        <w:rPr>
          <w:rFonts w:ascii="Arial" w:hAnsi="Arial" w:cs="Arial"/>
          <w:b/>
          <w:lang w:val="es-CO"/>
        </w:rPr>
      </w:r>
      <w:r w:rsidR="00E4602B" w:rsidRPr="00AF47AF">
        <w:rPr>
          <w:rFonts w:ascii="Arial" w:hAnsi="Arial" w:cs="Arial"/>
          <w:b/>
          <w:lang w:val="es-CO"/>
        </w:rPr>
      </w:r>
    </w:p>
    <w:p w:rsidR="00532E26" w:rsidRDefault="00532E26" w:rsidP="00532E26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Ping Extendido con cantidad de paquetes perdidos.</w:t>
      </w:r>
    </w:p>
    <w:p w:rsidR="00532E26" w:rsidRPr="00532E26" w:rsidRDefault="00532E26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n-US"/>
        </w:rPr>
      </w:pPr>
      <w:r w:rsidRPr="00532E26">
        <w:rPr>
          <w:rFonts w:ascii="Arial" w:hAnsi="Arial" w:cs="Arial"/>
          <w:b/>
          <w:lang w:val="en-US"/>
        </w:rPr>
        <w:t>Se incluye VoWIFI</w:t>
        <w:br/>
        <w:t>{incluye_vowifi}</w:t>
      </w:r>
    </w:p>
    <w:p w:rsidR="00532E26" w:rsidRDefault="00532E26" w:rsidP="00532E26">
      <w:pPr>
        <w:pStyle w:val="Prrafodelista"/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532E26" w:rsidRPr="00E4602B" w:rsidRDefault="00532E26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E4602B">
        <w:rPr>
          <w:rFonts w:ascii="Arial" w:hAnsi="Arial" w:cs="Arial"/>
          <w:b/>
          <w:lang w:val="es-CO"/>
        </w:rPr>
        <w:t>Los teléfonos inalámbricos permanecen conectados constantemente?</w:t>
        <w:br/>
        <w:t>{telefonos_inalambricos_conectados}</w:t>
      </w:r>
      <w:r w:rsidR="00E4602B" w:rsidRPr="00E4602B">
        <w:rPr>
          <w:rFonts w:ascii="Arial" w:hAnsi="Arial" w:cs="Arial"/>
          <w:b/>
          <w:lang w:val="es-CO"/>
        </w:rPr>
      </w:r>
      <w:r w:rsidRPr="00E4602B">
        <w:rPr>
          <w:rFonts w:ascii="Arial" w:hAnsi="Arial" w:cs="Arial"/>
          <w:b/>
          <w:lang w:val="es-CO"/>
        </w:rPr>
      </w:r>
    </w:p>
    <w:p w:rsidR="00532E26" w:rsidRDefault="00532E26" w:rsidP="00532E26">
      <w:pPr>
        <w:pStyle w:val="Prrafodelista"/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SI o NO</w:t>
      </w:r>
    </w:p>
    <w:p w:rsidR="00532E26" w:rsidRPr="005E792B" w:rsidRDefault="00532E26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 w:rsidRPr="005E792B">
        <w:rPr>
          <w:rFonts w:ascii="Arial" w:hAnsi="Arial" w:cs="Arial"/>
          <w:b/>
          <w:lang w:val="es-CO"/>
        </w:rPr>
        <w:t>Indicar la calidad de conexión de VOZ</w:t>
        <w:br/>
        <w:t>{calidad_conexion_voz}</w:t>
      </w:r>
    </w:p>
    <w:p w:rsidR="00532E26" w:rsidRDefault="00E4602B" w:rsidP="00532E26">
      <w:pPr>
        <w:pStyle w:val="Prrafodelista"/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Eco</w:t>
      </w:r>
      <w:r w:rsidR="00532E26">
        <w:rPr>
          <w:rFonts w:ascii="Arial" w:hAnsi="Arial" w:cs="Arial"/>
          <w:bCs/>
          <w:color w:val="A6A6A6" w:themeColor="background1" w:themeShade="A6"/>
          <w:lang w:val="es-CO"/>
        </w:rPr>
        <w:t>, interferencia, ruido</w:t>
      </w:r>
      <w:r>
        <w:rPr>
          <w:rFonts w:ascii="Arial" w:hAnsi="Arial" w:cs="Arial"/>
          <w:bCs/>
          <w:color w:val="A6A6A6" w:themeColor="background1" w:themeShade="A6"/>
          <w:lang w:val="es-CO"/>
        </w:rPr>
        <w:t>, etc</w:t>
      </w:r>
      <w:r w:rsidR="00532E26">
        <w:rPr>
          <w:rFonts w:ascii="Arial" w:hAnsi="Arial" w:cs="Arial"/>
          <w:bCs/>
          <w:color w:val="A6A6A6" w:themeColor="background1" w:themeShade="A6"/>
          <w:lang w:val="es-CO"/>
        </w:rPr>
        <w:t>.</w:t>
      </w:r>
    </w:p>
    <w:p w:rsidR="005E792B" w:rsidRDefault="005E792B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Que radios fueros habilitados en la red</w:t>
        <w:br/>
        <w:t>{radios_habilitados}</w:t>
      </w:r>
    </w:p>
    <w:p w:rsidR="005E792B" w:rsidRPr="005E792B" w:rsidRDefault="005E792B" w:rsidP="005E792B">
      <w:pPr>
        <w:pStyle w:val="Prrafodelista"/>
        <w:ind w:left="792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5E792B">
        <w:rPr>
          <w:rFonts w:ascii="Arial" w:hAnsi="Arial" w:cs="Arial"/>
          <w:bCs/>
          <w:color w:val="A6A6A6" w:themeColor="background1" w:themeShade="A6"/>
          <w:lang w:val="es-CO"/>
        </w:rPr>
        <w:t>2,4 GHZ, 5 GHZ, MIMO</w:t>
      </w:r>
    </w:p>
    <w:p w:rsidR="00976F4E" w:rsidRDefault="00976F4E" w:rsidP="008B244A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En caso que la controladora cuente con redundancia hacer desconexión de uno de los puertos que conforman el etherchannel y observar el comportamiento de la red.</w:t>
        <w:br/>
        <w:t>{prueba_redundancia_controladora}</w:t>
      </w:r>
      <w:r w:rsidR="008B244A">
        <w:rPr>
          <w:rFonts w:ascii="Arial" w:hAnsi="Arial" w:cs="Arial"/>
          <w:b/>
          <w:lang w:val="es-CO"/>
        </w:rPr>
      </w:r>
    </w:p>
    <w:p w:rsidR="00684CF0" w:rsidRPr="003A086B" w:rsidRDefault="00684CF0" w:rsidP="00C844D0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3A086B">
        <w:rPr>
          <w:rFonts w:ascii="Arial" w:hAnsi="Arial" w:cs="Arial"/>
          <w:b/>
          <w:lang w:val="es-CO"/>
        </w:rPr>
        <w:lastRenderedPageBreak/>
        <w:t>CONEXIONES Y ENTREGA</w:t>
      </w:r>
    </w:p>
    <w:p w:rsidR="00287521" w:rsidRPr="00F24FDF" w:rsidRDefault="00287521" w:rsidP="00287521">
      <w:pPr>
        <w:rPr>
          <w:rFonts w:ascii="Arial" w:hAnsi="Arial" w:cs="Arial"/>
          <w:b/>
          <w:lang w:val="es-CO"/>
        </w:rPr>
      </w:pPr>
    </w:p>
    <w:p w:rsidR="00AD4411" w:rsidRPr="00F24FDF" w:rsidRDefault="00AD4411" w:rsidP="00C81003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Los equipos del cliente quedan conectados a los equipos de </w:t>
      </w:r>
      <w:r w:rsidR="00200A8C">
        <w:rPr>
          <w:rFonts w:ascii="Arial" w:hAnsi="Arial" w:cs="Arial"/>
          <w:b/>
          <w:lang w:val="es-CO"/>
        </w:rPr>
        <w:t>Claro</w:t>
      </w:r>
      <w:r w:rsidR="005A06CF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{equipos_cliente_conectados_x_si}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{equipos_cliente_conectados_x_no}</w:t>
            </w:r>
          </w:p>
        </w:tc>
      </w:tr>
    </w:tbl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Default="00CE20F9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684CF0" w:rsidRPr="00F24FDF" w:rsidRDefault="00684CF0" w:rsidP="00C81003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{equipos_configurados_x_si}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{equipos_configurados_x_no}</w:t>
            </w:r>
          </w:p>
        </w:tc>
      </w:tr>
    </w:tbl>
    <w:p w:rsidR="00684CF0" w:rsidRDefault="00684CF0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Pr="00A057CD" w:rsidRDefault="00CE20F9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D4411" w:rsidRDefault="00AD4411" w:rsidP="00C8100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Observaciones</w:t>
        <w:br/>
        <w:t>{conexiones_observaciones}</w:t>
      </w:r>
    </w:p>
    <w:p w:rsidR="001A1864" w:rsidRDefault="001A1864" w:rsidP="00E45CCB">
      <w:pPr>
        <w:ind w:left="792"/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Default="001A1864" w:rsidP="00E45CCB">
      <w:pPr>
        <w:rPr>
          <w:rFonts w:ascii="Arial" w:hAnsi="Arial" w:cs="Arial"/>
          <w:b/>
          <w:lang w:val="es-CO"/>
        </w:rPr>
      </w:pPr>
    </w:p>
    <w:p w:rsidR="001A1864" w:rsidRPr="00F24FDF" w:rsidRDefault="001A1864" w:rsidP="00C844D0">
      <w:pPr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DIAGRAMA </w:t>
      </w:r>
      <w:r w:rsidR="00EB2227">
        <w:rPr>
          <w:rFonts w:ascii="Arial" w:hAnsi="Arial" w:cs="Arial"/>
          <w:b/>
          <w:lang w:val="es-CO"/>
        </w:rPr>
        <w:t>UBICACIÓN DE APs</w:t>
      </w:r>
    </w:p>
    <w:p w:rsidR="00C844D0" w:rsidRDefault="00C844D0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AD4411" w:rsidRPr="008466BD" w:rsidRDefault="001A1864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466BD">
        <w:rPr>
          <w:rFonts w:ascii="Arial" w:hAnsi="Arial" w:cs="Arial"/>
          <w:bCs/>
          <w:color w:val="A6A6A6" w:themeColor="background1" w:themeShade="A6"/>
          <w:lang w:val="es-CO"/>
        </w:rPr>
        <w:t>Identificación Ubicaciones APs</w:t>
        <w:br/>
        <w:t>{diagrama_ubicacion_aps}</w:t>
      </w:r>
      <w:r w:rsidR="00EB2227">
        <w:rPr>
          <w:rFonts w:ascii="Arial" w:hAnsi="Arial" w:cs="Arial"/>
          <w:bCs/>
          <w:color w:val="A6A6A6" w:themeColor="background1" w:themeShade="A6"/>
          <w:lang w:val="es-CO"/>
        </w:rPr>
      </w:r>
    </w:p>
    <w:p w:rsidR="001A1864" w:rsidRPr="008466BD" w:rsidRDefault="001A1864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1A1864" w:rsidRDefault="001A1864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240ED5" w:rsidRDefault="00240ED5" w:rsidP="008466B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EB2227" w:rsidRDefault="00EB2227" w:rsidP="008466B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EB2227" w:rsidRDefault="00EB2227" w:rsidP="008466B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844D0" w:rsidRDefault="00C844D0" w:rsidP="008466B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8F1515" w:rsidRPr="00F24FDF" w:rsidRDefault="008F1515" w:rsidP="00C81003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FOTO ACTA DE ENTREGA DE SERVICIO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Pr="008F1515" w:rsidRDefault="008F1515" w:rsidP="00C844D0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 w:rsidRPr="008466BD">
        <w:rPr>
          <w:rFonts w:ascii="Arial" w:hAnsi="Arial" w:cs="Arial"/>
          <w:bCs/>
          <w:noProof/>
          <w:color w:val="A6A6A6" w:themeColor="background1" w:themeShade="A6"/>
          <w:lang w:val="es-CO" w:eastAsia="es-CO"/>
        </w:rPr>
        <w:drawing>
          <wp:inline distT="0" distB="0" distL="0" distR="0" wp14:anchorId="7F67A699" wp14:editId="466F47E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8F1515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BA0" w:rsidRDefault="00785BA0">
      <w:r>
        <w:separator/>
      </w:r>
    </w:p>
  </w:endnote>
  <w:endnote w:type="continuationSeparator" w:id="0">
    <w:p w:rsidR="00785BA0" w:rsidRDefault="00785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BA0" w:rsidRDefault="00785BA0">
      <w:r>
        <w:separator/>
      </w:r>
    </w:p>
  </w:footnote>
  <w:footnote w:type="continuationSeparator" w:id="0">
    <w:p w:rsidR="00785BA0" w:rsidRDefault="00785B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EA322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</w:t>
          </w:r>
          <w:r w:rsidR="00C62ABF">
            <w:rPr>
              <w:rFonts w:ascii="Arial" w:hAnsi="Arial" w:cs="Arial"/>
              <w:b/>
              <w:lang w:val="es-MX"/>
            </w:rPr>
            <w:t xml:space="preserve">QA </w:t>
          </w:r>
          <w:r w:rsidR="00F00F04">
            <w:rPr>
              <w:rFonts w:ascii="Arial" w:hAnsi="Arial" w:cs="Arial"/>
              <w:b/>
              <w:lang w:val="es-MX"/>
            </w:rPr>
            <w:t xml:space="preserve">INSTALACIÓN </w:t>
          </w:r>
          <w:r w:rsidR="00EA322E">
            <w:rPr>
              <w:rFonts w:ascii="Arial" w:hAnsi="Arial" w:cs="Arial"/>
              <w:b/>
              <w:lang w:val="es-MX"/>
            </w:rPr>
            <w:t>WLAN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5061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Pertenece al procedimiento:</w:t>
          </w:r>
          <w:r w:rsidRPr="00C3282E">
            <w:rPr>
              <w:rFonts w:ascii="Arial" w:hAnsi="Arial" w:cs="Arial"/>
              <w:lang w:val="es-MX"/>
            </w:rPr>
            <w:t xml:space="preserve"> </w:t>
          </w:r>
          <w:r w:rsidR="00C3282E" w:rsidRPr="00C3282E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6E668F" w:rsidP="006E668F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C844D0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C3282E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6E668F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6E668F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8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C3282E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C3282E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C3282E">
            <w:rPr>
              <w:rFonts w:ascii="Arial" w:hAnsi="Arial" w:cs="Arial"/>
              <w:b/>
            </w:rPr>
            <w:t>27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397D"/>
    <w:multiLevelType w:val="multilevel"/>
    <w:tmpl w:val="BE88F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320171"/>
    <w:multiLevelType w:val="hybridMultilevel"/>
    <w:tmpl w:val="13C49A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D75FE"/>
    <w:multiLevelType w:val="multilevel"/>
    <w:tmpl w:val="FF34F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583A9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418E7"/>
    <w:multiLevelType w:val="hybridMultilevel"/>
    <w:tmpl w:val="0F848D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2E05C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0E79FC"/>
    <w:multiLevelType w:val="multilevel"/>
    <w:tmpl w:val="FF34F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C271039"/>
    <w:multiLevelType w:val="multilevel"/>
    <w:tmpl w:val="BE88F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F25997"/>
    <w:multiLevelType w:val="multilevel"/>
    <w:tmpl w:val="FF34F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61463B"/>
    <w:multiLevelType w:val="hybridMultilevel"/>
    <w:tmpl w:val="2CAE86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3BB2FD5"/>
    <w:multiLevelType w:val="hybridMultilevel"/>
    <w:tmpl w:val="7340B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2573C"/>
    <w:multiLevelType w:val="hybridMultilevel"/>
    <w:tmpl w:val="CA8E1F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11"/>
  </w:num>
  <w:num w:numId="5">
    <w:abstractNumId w:val="6"/>
  </w:num>
  <w:num w:numId="6">
    <w:abstractNumId w:val="4"/>
  </w:num>
  <w:num w:numId="7">
    <w:abstractNumId w:val="12"/>
  </w:num>
  <w:num w:numId="8">
    <w:abstractNumId w:val="3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5"/>
  </w:num>
  <w:num w:numId="12">
    <w:abstractNumId w:val="10"/>
  </w:num>
  <w:num w:numId="13">
    <w:abstractNumId w:val="8"/>
  </w:num>
  <w:num w:numId="14">
    <w:abstractNumId w:val="17"/>
  </w:num>
  <w:num w:numId="15">
    <w:abstractNumId w:val="1"/>
  </w:num>
  <w:num w:numId="16">
    <w:abstractNumId w:val="13"/>
  </w:num>
  <w:num w:numId="17">
    <w:abstractNumId w:val="18"/>
  </w:num>
  <w:num w:numId="18">
    <w:abstractNumId w:val="0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07F8C"/>
    <w:rsid w:val="00015D08"/>
    <w:rsid w:val="000534A6"/>
    <w:rsid w:val="0005654D"/>
    <w:rsid w:val="000805BA"/>
    <w:rsid w:val="000850CB"/>
    <w:rsid w:val="00085337"/>
    <w:rsid w:val="000A7F67"/>
    <w:rsid w:val="000C3166"/>
    <w:rsid w:val="000F0EA0"/>
    <w:rsid w:val="000F5174"/>
    <w:rsid w:val="000F778C"/>
    <w:rsid w:val="00116012"/>
    <w:rsid w:val="00122409"/>
    <w:rsid w:val="00124BBD"/>
    <w:rsid w:val="0013297C"/>
    <w:rsid w:val="00151654"/>
    <w:rsid w:val="001766CD"/>
    <w:rsid w:val="00197D17"/>
    <w:rsid w:val="001A1864"/>
    <w:rsid w:val="001A4368"/>
    <w:rsid w:val="001C23A5"/>
    <w:rsid w:val="001C5BB6"/>
    <w:rsid w:val="001E0446"/>
    <w:rsid w:val="001F64A9"/>
    <w:rsid w:val="00200A8C"/>
    <w:rsid w:val="00220AF5"/>
    <w:rsid w:val="002225AA"/>
    <w:rsid w:val="00240ED5"/>
    <w:rsid w:val="002421FA"/>
    <w:rsid w:val="00246CA0"/>
    <w:rsid w:val="00256E63"/>
    <w:rsid w:val="00263086"/>
    <w:rsid w:val="00266937"/>
    <w:rsid w:val="0028115C"/>
    <w:rsid w:val="00287521"/>
    <w:rsid w:val="00291BAF"/>
    <w:rsid w:val="002B6CF3"/>
    <w:rsid w:val="002D7A6D"/>
    <w:rsid w:val="002F3F5E"/>
    <w:rsid w:val="00317E06"/>
    <w:rsid w:val="00325546"/>
    <w:rsid w:val="00325B50"/>
    <w:rsid w:val="00325B83"/>
    <w:rsid w:val="0033492A"/>
    <w:rsid w:val="003414DF"/>
    <w:rsid w:val="003547CF"/>
    <w:rsid w:val="0035780A"/>
    <w:rsid w:val="00360F12"/>
    <w:rsid w:val="003910BE"/>
    <w:rsid w:val="003932D4"/>
    <w:rsid w:val="00395EFD"/>
    <w:rsid w:val="003A086B"/>
    <w:rsid w:val="003A1DE8"/>
    <w:rsid w:val="003A6826"/>
    <w:rsid w:val="003D2051"/>
    <w:rsid w:val="003D32FD"/>
    <w:rsid w:val="003D474D"/>
    <w:rsid w:val="00401252"/>
    <w:rsid w:val="0040716B"/>
    <w:rsid w:val="00433DF9"/>
    <w:rsid w:val="00442B70"/>
    <w:rsid w:val="00454B97"/>
    <w:rsid w:val="00455D59"/>
    <w:rsid w:val="004648F4"/>
    <w:rsid w:val="004655F0"/>
    <w:rsid w:val="004702EC"/>
    <w:rsid w:val="00483ABC"/>
    <w:rsid w:val="004A72CC"/>
    <w:rsid w:val="004C635B"/>
    <w:rsid w:val="004D25EE"/>
    <w:rsid w:val="004D4B3C"/>
    <w:rsid w:val="004F1AD7"/>
    <w:rsid w:val="004F389F"/>
    <w:rsid w:val="004F71D5"/>
    <w:rsid w:val="00515F22"/>
    <w:rsid w:val="0052501C"/>
    <w:rsid w:val="00532E26"/>
    <w:rsid w:val="00537F9B"/>
    <w:rsid w:val="005635FF"/>
    <w:rsid w:val="005725BE"/>
    <w:rsid w:val="005A06CF"/>
    <w:rsid w:val="005A65EA"/>
    <w:rsid w:val="005B2D06"/>
    <w:rsid w:val="005B36AD"/>
    <w:rsid w:val="005C43A6"/>
    <w:rsid w:val="005E04F1"/>
    <w:rsid w:val="005E2188"/>
    <w:rsid w:val="005E38F5"/>
    <w:rsid w:val="005E792B"/>
    <w:rsid w:val="00605220"/>
    <w:rsid w:val="00616E90"/>
    <w:rsid w:val="006278FE"/>
    <w:rsid w:val="006518BE"/>
    <w:rsid w:val="00656C07"/>
    <w:rsid w:val="0066214C"/>
    <w:rsid w:val="0067526F"/>
    <w:rsid w:val="00684CF0"/>
    <w:rsid w:val="006A141C"/>
    <w:rsid w:val="006B037E"/>
    <w:rsid w:val="006D58FB"/>
    <w:rsid w:val="006E4EAA"/>
    <w:rsid w:val="006E4F53"/>
    <w:rsid w:val="006E668F"/>
    <w:rsid w:val="00731402"/>
    <w:rsid w:val="0073702B"/>
    <w:rsid w:val="00747E51"/>
    <w:rsid w:val="00750F2C"/>
    <w:rsid w:val="007644B1"/>
    <w:rsid w:val="007727F7"/>
    <w:rsid w:val="00776B26"/>
    <w:rsid w:val="00781B35"/>
    <w:rsid w:val="00785BA0"/>
    <w:rsid w:val="00792DDE"/>
    <w:rsid w:val="00797BC8"/>
    <w:rsid w:val="00797C45"/>
    <w:rsid w:val="007B1D75"/>
    <w:rsid w:val="007D53DD"/>
    <w:rsid w:val="007E4B77"/>
    <w:rsid w:val="007F4668"/>
    <w:rsid w:val="00804C6B"/>
    <w:rsid w:val="0080755E"/>
    <w:rsid w:val="0081253F"/>
    <w:rsid w:val="0083158C"/>
    <w:rsid w:val="008466BD"/>
    <w:rsid w:val="00854312"/>
    <w:rsid w:val="008662A7"/>
    <w:rsid w:val="008A51D1"/>
    <w:rsid w:val="008A52E3"/>
    <w:rsid w:val="008B244A"/>
    <w:rsid w:val="008B42D0"/>
    <w:rsid w:val="008C0FBF"/>
    <w:rsid w:val="008C190E"/>
    <w:rsid w:val="008C1978"/>
    <w:rsid w:val="008D0055"/>
    <w:rsid w:val="008D4F45"/>
    <w:rsid w:val="008F1515"/>
    <w:rsid w:val="008F338A"/>
    <w:rsid w:val="008F7F2F"/>
    <w:rsid w:val="00900FE8"/>
    <w:rsid w:val="009011A5"/>
    <w:rsid w:val="00921F9A"/>
    <w:rsid w:val="00935A7E"/>
    <w:rsid w:val="00947D87"/>
    <w:rsid w:val="00967355"/>
    <w:rsid w:val="00967471"/>
    <w:rsid w:val="00976F4E"/>
    <w:rsid w:val="00980660"/>
    <w:rsid w:val="0098566F"/>
    <w:rsid w:val="0099070A"/>
    <w:rsid w:val="00997CFC"/>
    <w:rsid w:val="009A0A33"/>
    <w:rsid w:val="009A3357"/>
    <w:rsid w:val="009B1137"/>
    <w:rsid w:val="009B5F1F"/>
    <w:rsid w:val="009D47AF"/>
    <w:rsid w:val="009F07FC"/>
    <w:rsid w:val="00A057CD"/>
    <w:rsid w:val="00A06B5F"/>
    <w:rsid w:val="00A11115"/>
    <w:rsid w:val="00A13DBA"/>
    <w:rsid w:val="00A168A2"/>
    <w:rsid w:val="00A16F49"/>
    <w:rsid w:val="00A25D3F"/>
    <w:rsid w:val="00A570DE"/>
    <w:rsid w:val="00A6190F"/>
    <w:rsid w:val="00A67AAC"/>
    <w:rsid w:val="00A74238"/>
    <w:rsid w:val="00A76C6E"/>
    <w:rsid w:val="00A90447"/>
    <w:rsid w:val="00A91345"/>
    <w:rsid w:val="00A9598D"/>
    <w:rsid w:val="00AA0E50"/>
    <w:rsid w:val="00AB0E14"/>
    <w:rsid w:val="00AD4411"/>
    <w:rsid w:val="00AE084E"/>
    <w:rsid w:val="00AF47AF"/>
    <w:rsid w:val="00AF7973"/>
    <w:rsid w:val="00B12271"/>
    <w:rsid w:val="00B140BF"/>
    <w:rsid w:val="00B254E0"/>
    <w:rsid w:val="00B40D17"/>
    <w:rsid w:val="00B86D51"/>
    <w:rsid w:val="00BB1908"/>
    <w:rsid w:val="00BC32DA"/>
    <w:rsid w:val="00BC45C0"/>
    <w:rsid w:val="00BE4671"/>
    <w:rsid w:val="00BF574F"/>
    <w:rsid w:val="00C00873"/>
    <w:rsid w:val="00C01596"/>
    <w:rsid w:val="00C04CBF"/>
    <w:rsid w:val="00C12893"/>
    <w:rsid w:val="00C30612"/>
    <w:rsid w:val="00C3282E"/>
    <w:rsid w:val="00C40CA5"/>
    <w:rsid w:val="00C56A4E"/>
    <w:rsid w:val="00C62ABF"/>
    <w:rsid w:val="00C81003"/>
    <w:rsid w:val="00C816E6"/>
    <w:rsid w:val="00C844D0"/>
    <w:rsid w:val="00C86E3B"/>
    <w:rsid w:val="00C872ED"/>
    <w:rsid w:val="00CA56C0"/>
    <w:rsid w:val="00CA6BC8"/>
    <w:rsid w:val="00CB079A"/>
    <w:rsid w:val="00CC4D7D"/>
    <w:rsid w:val="00CE20F9"/>
    <w:rsid w:val="00CE7207"/>
    <w:rsid w:val="00CE7238"/>
    <w:rsid w:val="00CF269E"/>
    <w:rsid w:val="00D22AA6"/>
    <w:rsid w:val="00D35F1B"/>
    <w:rsid w:val="00D402F5"/>
    <w:rsid w:val="00D54BB0"/>
    <w:rsid w:val="00D5502D"/>
    <w:rsid w:val="00D862BB"/>
    <w:rsid w:val="00DB0354"/>
    <w:rsid w:val="00DB0E15"/>
    <w:rsid w:val="00DB461B"/>
    <w:rsid w:val="00DB77D0"/>
    <w:rsid w:val="00DC48A8"/>
    <w:rsid w:val="00DD3421"/>
    <w:rsid w:val="00DF2124"/>
    <w:rsid w:val="00E11A6D"/>
    <w:rsid w:val="00E259E3"/>
    <w:rsid w:val="00E321EF"/>
    <w:rsid w:val="00E45303"/>
    <w:rsid w:val="00E45CCB"/>
    <w:rsid w:val="00E4602B"/>
    <w:rsid w:val="00E52001"/>
    <w:rsid w:val="00E5322A"/>
    <w:rsid w:val="00E57CAA"/>
    <w:rsid w:val="00E67BEE"/>
    <w:rsid w:val="00E752D2"/>
    <w:rsid w:val="00E87A85"/>
    <w:rsid w:val="00EA322E"/>
    <w:rsid w:val="00EA4556"/>
    <w:rsid w:val="00EA797F"/>
    <w:rsid w:val="00EB1A37"/>
    <w:rsid w:val="00EB2227"/>
    <w:rsid w:val="00ED7101"/>
    <w:rsid w:val="00ED7AF5"/>
    <w:rsid w:val="00EE76A3"/>
    <w:rsid w:val="00F00F04"/>
    <w:rsid w:val="00F03967"/>
    <w:rsid w:val="00F07A7C"/>
    <w:rsid w:val="00F10896"/>
    <w:rsid w:val="00F2023B"/>
    <w:rsid w:val="00F24FDF"/>
    <w:rsid w:val="00F541DB"/>
    <w:rsid w:val="00F8430D"/>
    <w:rsid w:val="00FA11DA"/>
    <w:rsid w:val="00FA1AA5"/>
    <w:rsid w:val="00FE77C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7C18166-79B0-4987-9FCB-D2F6B79C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https://claromovilco.sharepoint.com/sites/PortalProcesos/Documentos/_layouts/15/wrkstat.aspx?List=33795d45-1599-4071-abb7-4a9cd4486da8&amp;WorkflowInstanceName=afbe69cd-440a-4fdb-8e37-86a5ab7e3040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5EA00D5-EC0C-4E62-874C-9A4A557311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84231B-E424-4A09-992A-5861CD0F86C3}"/>
</file>

<file path=customXml/itemProps3.xml><?xml version="1.0" encoding="utf-8"?>
<ds:datastoreItem xmlns:ds="http://schemas.openxmlformats.org/officeDocument/2006/customXml" ds:itemID="{6690B7AE-E9B0-4B43-B2C5-A35E4A7DE5B7}"/>
</file>

<file path=customXml/itemProps4.xml><?xml version="1.0" encoding="utf-8"?>
<ds:datastoreItem xmlns:ds="http://schemas.openxmlformats.org/officeDocument/2006/customXml" ds:itemID="{28F08371-BB9E-4868-801A-89EE8493C498}"/>
</file>

<file path=customXml/itemProps5.xml><?xml version="1.0" encoding="utf-8"?>
<ds:datastoreItem xmlns:ds="http://schemas.openxmlformats.org/officeDocument/2006/customXml" ds:itemID="{B201FA35-3D8C-4322-B83F-8914FCCFB111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7</TotalTime>
  <Pages>8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Instalación WLAN</dc:title>
  <dc:creator>luz.vega.f</dc:creator>
  <cp:lastModifiedBy>Rene Ivan Rubiano Sabogal</cp:lastModifiedBy>
  <cp:revision>4</cp:revision>
  <cp:lastPrinted>2008-02-06T21:08:00Z</cp:lastPrinted>
  <dcterms:created xsi:type="dcterms:W3CDTF">2020-06-23T22:29:00Z</dcterms:created>
  <dcterms:modified xsi:type="dcterms:W3CDTF">2020-09-09T13:25:00Z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