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Dibujo_de_Microsoft_Visio_2003-20101.vsd" ContentType="application/vnd.visio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252" w:rsidRPr="00FA1AA5" w:rsidRDefault="00401252" w:rsidP="00A057CD">
      <w:pPr>
        <w:spacing w:after="240"/>
        <w:jc w:val="center"/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DOCUMENTACION ACTIVIDAD</w:t>
      </w:r>
    </w:p>
    <w:p w:rsidR="00401252" w:rsidRPr="00FA1AA5" w:rsidRDefault="00401252" w:rsidP="00A057CD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Visita Número: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{visita_numero}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Fecha Ejecución: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{fecha_ejecucion}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Hora Inicio: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{hora_inicio}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Tiempo Transporte: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{tiempo_transporte}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Tiempo Antesala:</w:t>
      </w:r>
      <w:r w:rsidR="00A057CD" w:rsidRPr="00FA1AA5">
        <w:rPr>
          <w:rFonts w:ascii="Arial" w:hAnsi="Arial" w:cs="Arial"/>
          <w:b/>
          <w:lang w:val="es-CO"/>
        </w:rPr>
        <w:tab/>
      </w:r>
      <w:bookmarkStart w:id="0" w:name="_GoBack"/>
      <w:bookmarkEnd w:id="0"/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{tiempo_antesala}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Tiempo Ejecución: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{tiempo_ejecucion}</w:t>
      </w:r>
    </w:p>
    <w:p w:rsidR="00401252" w:rsidRPr="00FA1AA5" w:rsidRDefault="00214E97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Espera Claro</w:t>
      </w:r>
      <w:r w:rsidR="00401252" w:rsidRPr="00FA1AA5">
        <w:rPr>
          <w:rFonts w:ascii="Arial" w:hAnsi="Arial" w:cs="Arial"/>
          <w:b/>
          <w:lang w:val="es-CO"/>
        </w:rPr>
        <w:t>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{tiempo_espera_claro}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Hora Salida: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{hora_salida}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Ing. Outsourcing: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{ingeniero_outsourcing}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Multímetro: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{multimetro}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Analizador de BER:</w:t>
      </w:r>
      <w:r w:rsidR="00A057CD" w:rsidRPr="00FA1AA5">
        <w:rPr>
          <w:rFonts w:ascii="Arial" w:hAnsi="Arial" w:cs="Arial"/>
          <w:b/>
          <w:lang w:val="es-CO"/>
        </w:rPr>
        <w:tab/>
      </w:r>
      <w:r w:rsidR="00A057CD" w:rsidRPr="00FA1AA5">
        <w:rPr>
          <w:rFonts w:ascii="Arial" w:hAnsi="Arial" w:cs="Arial"/>
          <w:b/>
          <w:lang w:val="es-CO"/>
        </w:rPr>
        <w:tab/>
      </w:r>
      <w:r>
        <w:t xml:space="preserve"> {analizador_ber}</w:t>
      </w:r>
    </w:p>
    <w:p w:rsidR="00401252" w:rsidRPr="00FA1AA5" w:rsidRDefault="00214E97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Soporte Claro</w:t>
      </w:r>
      <w:r w:rsidR="00401252" w:rsidRPr="00FA1AA5">
        <w:rPr>
          <w:rFonts w:ascii="Arial" w:hAnsi="Arial" w:cs="Arial"/>
          <w:b/>
          <w:lang w:val="es-CO"/>
        </w:rPr>
        <w:t>:</w:t>
      </w:r>
      <w:r w:rsidR="00E11A6D" w:rsidRPr="00FA1AA5">
        <w:rPr>
          <w:rFonts w:ascii="Arial" w:hAnsi="Arial" w:cs="Arial"/>
          <w:b/>
          <w:lang w:val="es-CO"/>
        </w:rPr>
        <w:tab/>
      </w:r>
      <w:r w:rsidR="00E11A6D" w:rsidRPr="00FA1AA5">
        <w:rPr>
          <w:rFonts w:ascii="Arial" w:hAnsi="Arial" w:cs="Arial"/>
          <w:b/>
          <w:lang w:val="es-CO"/>
        </w:rPr>
        <w:tab/>
      </w:r>
      <w:r>
        <w:t xml:space="preserve"> {soporte_claro}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Firma el Acta:</w:t>
      </w:r>
      <w:r w:rsidR="00E11A6D" w:rsidRPr="00FA1AA5">
        <w:rPr>
          <w:rFonts w:ascii="Arial" w:hAnsi="Arial" w:cs="Arial"/>
          <w:b/>
          <w:lang w:val="es-CO"/>
        </w:rPr>
        <w:tab/>
      </w:r>
      <w:r w:rsidR="00E11A6D" w:rsidRPr="00FA1AA5">
        <w:rPr>
          <w:rFonts w:ascii="Arial" w:hAnsi="Arial" w:cs="Arial"/>
          <w:b/>
          <w:lang w:val="es-CO"/>
        </w:rPr>
        <w:tab/>
      </w:r>
      <w:r w:rsidR="00E11A6D" w:rsidRPr="00FA1AA5">
        <w:rPr>
          <w:rFonts w:ascii="Arial" w:hAnsi="Arial" w:cs="Arial"/>
          <w:b/>
          <w:lang w:val="es-CO"/>
        </w:rPr>
        <w:tab/>
      </w:r>
      <w:r>
        <w:t xml:space="preserve"> {firma_acta}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Caso Seguimiento:</w:t>
      </w:r>
      <w:r w:rsidR="00E11A6D" w:rsidRPr="00FA1AA5">
        <w:rPr>
          <w:rFonts w:ascii="Arial" w:hAnsi="Arial" w:cs="Arial"/>
          <w:b/>
          <w:lang w:val="es-CO"/>
        </w:rPr>
        <w:tab/>
      </w:r>
      <w:r w:rsidR="00E11A6D" w:rsidRPr="00FA1AA5">
        <w:rPr>
          <w:rFonts w:ascii="Arial" w:hAnsi="Arial" w:cs="Arial"/>
          <w:b/>
          <w:lang w:val="es-CO"/>
        </w:rPr>
        <w:tab/>
      </w:r>
      <w:r>
        <w:t xml:space="preserve"> {caso_seguimiento}</w:t>
      </w:r>
    </w:p>
    <w:p w:rsidR="00401252" w:rsidRPr="00FA1AA5" w:rsidRDefault="00401252" w:rsidP="00E11A6D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Problemas en Instalación:</w:t>
      </w:r>
      <w:r w:rsidR="00E11A6D" w:rsidRPr="00FA1AA5">
        <w:rPr>
          <w:rFonts w:ascii="Arial" w:hAnsi="Arial" w:cs="Arial"/>
          <w:b/>
          <w:lang w:val="es-CO"/>
        </w:rPr>
        <w:tab/>
      </w:r>
      <w:r>
        <w:t xml:space="preserve"> {problemas_instalacion}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</w:p>
    <w:p w:rsidR="00967471" w:rsidRPr="00FA1AA5" w:rsidRDefault="00401252" w:rsidP="00967471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Mediciones Eléctricas</w:t>
      </w:r>
    </w:p>
    <w:p w:rsidR="00967471" w:rsidRPr="00FA1AA5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ab/>
      </w:r>
      <w:r w:rsidR="00401252" w:rsidRPr="00FA1AA5">
        <w:rPr>
          <w:rFonts w:ascii="Arial" w:hAnsi="Arial" w:cs="Arial"/>
          <w:b/>
          <w:lang w:val="es-CO"/>
        </w:rPr>
        <w:t>Fase-Neutro:</w:t>
      </w:r>
      <w:r w:rsidR="00E57CAA" w:rsidRPr="00FA1AA5">
        <w:rPr>
          <w:rFonts w:ascii="Arial" w:hAnsi="Arial" w:cs="Arial"/>
          <w:b/>
          <w:lang w:val="es-CO"/>
        </w:rPr>
        <w:tab/>
      </w:r>
      <w:r>
        <w:t xml:space="preserve"> {fase_neutro}</w:t>
      </w:r>
    </w:p>
    <w:p w:rsidR="00967471" w:rsidRPr="00FA1AA5" w:rsidRDefault="00967471" w:rsidP="00E57CAA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ab/>
      </w:r>
      <w:r w:rsidR="00401252" w:rsidRPr="00FA1AA5">
        <w:rPr>
          <w:rFonts w:ascii="Arial" w:hAnsi="Arial" w:cs="Arial"/>
          <w:b/>
          <w:lang w:val="es-CO"/>
        </w:rPr>
        <w:t>Fase-Tierra:</w:t>
      </w:r>
      <w:r w:rsidR="00E57CAA" w:rsidRPr="00FA1AA5">
        <w:rPr>
          <w:rFonts w:ascii="Arial" w:hAnsi="Arial" w:cs="Arial"/>
          <w:b/>
          <w:lang w:val="es-CO"/>
        </w:rPr>
        <w:tab/>
      </w:r>
      <w:r w:rsidR="00E57CAA" w:rsidRPr="00FA1AA5">
        <w:rPr>
          <w:rFonts w:ascii="Arial" w:hAnsi="Arial" w:cs="Arial"/>
          <w:b/>
          <w:lang w:val="es-CO"/>
        </w:rPr>
        <w:tab/>
      </w:r>
      <w:r>
        <w:t xml:space="preserve"> {fase_tierra}</w:t>
      </w:r>
    </w:p>
    <w:p w:rsidR="00401252" w:rsidRPr="00FA1AA5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ab/>
      </w:r>
      <w:r w:rsidR="00401252" w:rsidRPr="00FA1AA5">
        <w:rPr>
          <w:rFonts w:ascii="Arial" w:hAnsi="Arial" w:cs="Arial"/>
          <w:b/>
          <w:lang w:val="es-CO"/>
        </w:rPr>
        <w:t>Neutro-Tierra:</w:t>
      </w:r>
      <w:r w:rsidR="00E57CAA" w:rsidRPr="00FA1AA5">
        <w:rPr>
          <w:rFonts w:ascii="Arial" w:hAnsi="Arial" w:cs="Arial"/>
          <w:b/>
          <w:lang w:val="es-CO"/>
        </w:rPr>
        <w:tab/>
      </w:r>
      <w:r>
        <w:t xml:space="preserve"> {neutro_tierra}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Lugar de Instalación de Equipos:</w:t>
      </w:r>
      <w:r>
        <w:t xml:space="preserve"> {lugar_instalacion}</w:t>
      </w:r>
    </w:p>
    <w:p w:rsidR="00E57CAA" w:rsidRPr="00FA1AA5" w:rsidRDefault="00E57CAA" w:rsidP="00401252">
      <w:pPr>
        <w:rPr>
          <w:rFonts w:ascii="Arial" w:hAnsi="Arial" w:cs="Arial"/>
          <w:b/>
          <w:lang w:val="es-CO"/>
        </w:rPr>
      </w:pPr>
    </w:p>
    <w:p w:rsidR="00E57CAA" w:rsidRPr="00FA1AA5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Observaciones:</w:t>
      </w:r>
      <w:r>
        <w:t xml:space="preserve"> {observaciones}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</w:p>
    <w:p w:rsidR="00E57CAA" w:rsidRPr="00FA1AA5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EQUIPOS 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FA1AA5" w:rsidTr="00FA1AA5">
        <w:tc>
          <w:tcPr>
            <w:tcW w:w="1689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NUMERO DE PLACA</w:t>
            </w: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{equipo_instalado_1_tipo}</w:t>
            </w:r>
          </w:p>
        </w:tc>
        <w:tc>
          <w:tcPr>
            <w:tcW w:w="1113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{equipo_instalado_1_marca}</w:t>
            </w:r>
          </w:p>
        </w:tc>
        <w:tc>
          <w:tcPr>
            <w:tcW w:w="155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{equipo_instalado_1_modelo}</w:t>
            </w:r>
          </w:p>
        </w:tc>
        <w:tc>
          <w:tcPr>
            <w:tcW w:w="1701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{equipo_instalado_1_serial}</w:t>
            </w: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{equipo_instalado_1_placa}</w:t>
            </w: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{equipo_instalado_2_tipo}</w:t>
            </w:r>
          </w:p>
        </w:tc>
        <w:tc>
          <w:tcPr>
            <w:tcW w:w="1113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{equipo_instalado_2_marca}</w:t>
            </w:r>
          </w:p>
        </w:tc>
        <w:tc>
          <w:tcPr>
            <w:tcW w:w="155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{equipo_instalado_2_modelo}</w:t>
            </w:r>
          </w:p>
        </w:tc>
        <w:tc>
          <w:tcPr>
            <w:tcW w:w="1701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{equipo_instalado_2_serial}</w:t>
            </w: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{equipo_instalado_2_placa}</w:t>
            </w: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{equipo_instalado_3_tipo}</w:t>
            </w:r>
          </w:p>
        </w:tc>
        <w:tc>
          <w:tcPr>
            <w:tcW w:w="1113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{equipo_instalado_3_marca}</w:t>
            </w:r>
          </w:p>
        </w:tc>
        <w:tc>
          <w:tcPr>
            <w:tcW w:w="155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{equipo_instalado_3_modelo}</w:t>
            </w:r>
          </w:p>
        </w:tc>
        <w:tc>
          <w:tcPr>
            <w:tcW w:w="1701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{equipo_instalado_3_serial}</w:t>
            </w: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{equipo_instalado_3_placa}</w:t>
            </w: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{equipo_instalado_4_tipo}</w:t>
            </w:r>
          </w:p>
        </w:tc>
        <w:tc>
          <w:tcPr>
            <w:tcW w:w="1113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{equipo_instalado_4_marca}</w:t>
            </w:r>
          </w:p>
        </w:tc>
        <w:tc>
          <w:tcPr>
            <w:tcW w:w="155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{equipo_instalado_4_modelo}</w:t>
            </w:r>
          </w:p>
        </w:tc>
        <w:tc>
          <w:tcPr>
            <w:tcW w:w="1701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{equipo_instalado_4_serial}</w:t>
            </w: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{equipo_instalado_4_placa}</w:t>
            </w:r>
          </w:p>
        </w:tc>
      </w:tr>
    </w:tbl>
    <w:p w:rsidR="00401252" w:rsidRPr="00A057CD" w:rsidRDefault="00401252" w:rsidP="00401252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EQUIPOS DESINSTALADOS</w:t>
      </w:r>
      <w:r w:rsidR="00007242">
        <w:rPr>
          <w:rFonts w:ascii="Arial" w:hAnsi="Arial" w:cs="Arial"/>
          <w:b/>
          <w:lang w:val="es-CO"/>
        </w:rPr>
        <w:t xml:space="preserve"> O TRASLADADOS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FA1AA5" w:rsidTr="00FA1AA5">
        <w:tc>
          <w:tcPr>
            <w:tcW w:w="1689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NUMERO DE PLACA</w:t>
            </w: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{equipo_desinstalado_1_tipo}</w:t>
            </w: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{equipo_desinstalado_1_marca}</w:t>
            </w: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{equipo_desinstalado_1_modelo}</w:t>
            </w: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{equipo_desinstalado_1_serial}</w:t>
            </w: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{equipo_desinstalado_1_placa}</w:t>
            </w: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{equipo_desinstalado_2_tipo}</w:t>
            </w: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{equipo_desinstalado_2_marca}</w:t>
            </w: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{equipo_desinstalado_2_modelo}</w:t>
            </w: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{equipo_desinstalado_2_serial}</w:t>
            </w: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{equipo_desinstalado_2_placa}</w:t>
            </w: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{equipo_desinstalado_3_tipo}</w:t>
            </w: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{equipo_desinstalado_3_marca}</w:t>
            </w: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{equipo_desinstalado_3_modelo}</w:t>
            </w: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{equipo_desinstalado_3_serial}</w:t>
            </w: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{equipo_desinstalado_3_placa}</w:t>
            </w: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{equipo_desinstalado_4_tipo}</w:t>
            </w: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{equipo_desinstalado_4_marca}</w:t>
            </w: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{equipo_desinstalado_4_modelo}</w:t>
            </w: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{equipo_desinstalado_4_serial}</w:t>
            </w: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t>{equipo_desinstalado_4_placa}</w:t>
            </w:r>
          </w:p>
        </w:tc>
      </w:tr>
    </w:tbl>
    <w:p w:rsidR="00E57CAA" w:rsidRDefault="00E57CAA">
      <w:pPr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br w:type="page"/>
      </w:r>
    </w:p>
    <w:p w:rsidR="008F1515" w:rsidRPr="00FA1AA5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lastRenderedPageBreak/>
        <w:t>REGISTRO FOTOGRAFICO</w:t>
      </w: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Foto antes de la instalación (400x300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{foto_antes_instalacion}</w:t>
      </w:r>
    </w:p>
    <w:p w:rsidR="008F1515" w:rsidRDefault="008F1515" w:rsidP="008F1515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Foto después de la Instalación</w:t>
      </w:r>
      <w:r w:rsidR="00A11115">
        <w:rPr>
          <w:rFonts w:ascii="Arial" w:hAnsi="Arial" w:cs="Arial"/>
          <w:b/>
          <w:lang w:val="es-CO"/>
        </w:rPr>
        <w:t xml:space="preserve">, debe incluir UM </w:t>
      </w:r>
      <w:r w:rsidR="009B5F1F">
        <w:rPr>
          <w:rFonts w:ascii="Arial" w:hAnsi="Arial" w:cs="Arial"/>
          <w:b/>
          <w:lang w:val="es-CO"/>
        </w:rPr>
        <w:t>(Claro o Tercero)</w:t>
      </w:r>
      <w:r w:rsidRPr="00FA1AA5">
        <w:rPr>
          <w:rFonts w:ascii="Arial" w:hAnsi="Arial" w:cs="Arial"/>
          <w:b/>
          <w:lang w:val="es-CO"/>
        </w:rPr>
        <w:t xml:space="preserve"> (400x300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{foto_despues_instalacion}</w:t>
      </w:r>
    </w:p>
    <w:p w:rsidR="008F1515" w:rsidRDefault="008F1515" w:rsidP="008F1515">
      <w:pPr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br w:type="page"/>
      </w: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lastRenderedPageBreak/>
        <w:t>Foto marquillas</w:t>
      </w:r>
      <w:r w:rsidR="003932D4">
        <w:rPr>
          <w:rFonts w:ascii="Arial" w:hAnsi="Arial" w:cs="Arial"/>
          <w:b/>
          <w:lang w:val="es-CO"/>
        </w:rPr>
        <w:t xml:space="preserve"> completas (</w:t>
      </w:r>
      <w:r w:rsidR="003932D4" w:rsidRPr="00DD4956">
        <w:rPr>
          <w:rFonts w:ascii="Arial" w:hAnsi="Arial" w:cs="Arial"/>
          <w:b/>
          <w:lang w:val="es-CO"/>
        </w:rPr>
        <w:t>Cables y Equipos</w:t>
      </w:r>
      <w:r w:rsidR="003932D4">
        <w:rPr>
          <w:rFonts w:ascii="Arial" w:hAnsi="Arial" w:cs="Arial"/>
          <w:b/>
          <w:lang w:val="es-CO"/>
        </w:rPr>
        <w:t>)</w:t>
      </w:r>
      <w:r w:rsidRPr="00FA1AA5">
        <w:rPr>
          <w:rFonts w:ascii="Arial" w:hAnsi="Arial" w:cs="Arial"/>
          <w:b/>
          <w:lang w:val="es-CO"/>
        </w:rPr>
        <w:t xml:space="preserve"> (400x300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{foto_marquillas}</w:t>
      </w:r>
    </w:p>
    <w:p w:rsidR="008F1515" w:rsidRDefault="008F1515" w:rsidP="008F1515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 xml:space="preserve">Foto tomas </w:t>
      </w:r>
      <w:r w:rsidR="009819D1" w:rsidRPr="00FA1AA5">
        <w:rPr>
          <w:rFonts w:ascii="Arial" w:hAnsi="Arial" w:cs="Arial"/>
          <w:b/>
          <w:lang w:val="es-CO"/>
        </w:rPr>
        <w:t>eléctricas (</w:t>
      </w:r>
      <w:r w:rsidRPr="00FA1AA5">
        <w:rPr>
          <w:rFonts w:ascii="Arial" w:hAnsi="Arial" w:cs="Arial"/>
          <w:b/>
          <w:lang w:val="es-CO"/>
        </w:rPr>
        <w:t>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{foto_tomas_electricas}</w:t>
      </w:r>
    </w:p>
    <w:p w:rsidR="008F1515" w:rsidRDefault="008F1515" w:rsidP="008F1515">
      <w:pPr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lastRenderedPageBreak/>
        <w:t>Foto Voltaje [Relación Neutro-Tierra] (400x300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{foto_voltaje}</w:t>
      </w:r>
    </w:p>
    <w:p w:rsidR="00A21ECA" w:rsidRPr="00A21ECA" w:rsidRDefault="008F1515" w:rsidP="00A21ECA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sz w:val="22"/>
          <w:szCs w:val="22"/>
          <w:lang w:val="es-CO"/>
        </w:rPr>
      </w:pPr>
      <w:r w:rsidRPr="00A21ECA"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  <w:r w:rsidR="00A21ECA" w:rsidRPr="00A21ECA">
        <w:rPr>
          <w:rFonts w:ascii="Arial" w:hAnsi="Arial" w:cs="Arial"/>
          <w:b/>
          <w:bCs/>
          <w:sz w:val="22"/>
          <w:szCs w:val="22"/>
          <w:lang w:val="es-CO"/>
        </w:rPr>
        <w:lastRenderedPageBreak/>
        <w:t>PRUEBAS DE SERVICIOS IP DATA</w:t>
      </w:r>
    </w:p>
    <w:p w:rsidR="00A21ECA" w:rsidRDefault="00A21ECA" w:rsidP="00A21ECA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A21ECA" w:rsidRPr="00A21ECA" w:rsidRDefault="00A21ECA" w:rsidP="00A21ECA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21ECA">
        <w:rPr>
          <w:rFonts w:ascii="Arial" w:hAnsi="Arial" w:cs="Arial"/>
          <w:b/>
          <w:lang w:val="es-CO"/>
        </w:rPr>
        <w:t>Evidencia de versión o firmware de los equipos</w:t>
      </w:r>
    </w:p>
    <w:p w:rsidR="00A21ECA" w:rsidRDefault="00A21ECA" w:rsidP="00A21ECA">
      <w:pPr>
        <w:jc w:val="both"/>
        <w:rPr>
          <w:rFonts w:ascii="Arial" w:hAnsi="Arial" w:cs="Arial"/>
          <w:b/>
          <w:bCs/>
          <w:lang w:val="es-CO"/>
        </w:rPr>
      </w:pPr>
    </w:p>
    <w:p w:rsidR="00A21ECA" w:rsidRDefault="00A21ECA" w:rsidP="00A21ECA">
      <w:pPr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bCs/>
          <w:color w:val="A6A6A6" w:themeColor="background1" w:themeShade="A6"/>
          <w:lang w:val="es-CO"/>
        </w:rPr>
        <w:t>Sh versión</w:t>
      </w:r>
    </w:p>
    <w:p w:rsidR="00A21ECA" w:rsidRDefault="00A21ECA" w:rsidP="00A21ECA">
      <w:pPr>
        <w:jc w:val="center"/>
        <w:rPr>
          <w:rFonts w:ascii="Arial" w:hAnsi="Arial" w:cs="Arial"/>
          <w:b/>
          <w:sz w:val="22"/>
          <w:szCs w:val="22"/>
          <w:lang w:val="es-CO"/>
        </w:rPr>
      </w:pPr>
      <w:r>
        <w:t>{firmware_version_equipos}</w:t>
      </w:r>
    </w:p>
    <w:p w:rsidR="00A21ECA" w:rsidRPr="00A21ECA" w:rsidRDefault="00A21ECA" w:rsidP="00A21ECA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sz w:val="22"/>
          <w:szCs w:val="22"/>
          <w:lang w:val="es-CO"/>
        </w:rPr>
      </w:pPr>
      <w:r w:rsidRPr="00A21ECA">
        <w:rPr>
          <w:rFonts w:ascii="Arial" w:hAnsi="Arial" w:cs="Arial"/>
          <w:b/>
          <w:sz w:val="22"/>
          <w:szCs w:val="22"/>
          <w:lang w:val="es-CO"/>
        </w:rPr>
        <w:t>Prueba de ping y trace route a la oficina principal.</w:t>
      </w:r>
    </w:p>
    <w:p w:rsidR="00A21ECA" w:rsidRDefault="00A21ECA" w:rsidP="00A21ECA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A21ECA" w:rsidRPr="00A3674A" w:rsidRDefault="00A21ECA" w:rsidP="00A21EC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3674A">
        <w:rPr>
          <w:rFonts w:ascii="Arial" w:hAnsi="Arial" w:cs="Arial"/>
          <w:bCs/>
          <w:color w:val="A6A6A6" w:themeColor="background1" w:themeShade="A6"/>
          <w:lang w:val="es-CO"/>
        </w:rPr>
        <w:t>&lt;Resultado de la prueba de ping&gt;</w:t>
      </w:r>
    </w:p>
    <w:p w:rsidR="00A21ECA" w:rsidRDefault="00A21ECA" w:rsidP="00A21ECA">
      <w:pPr>
        <w:jc w:val="both"/>
        <w:rPr>
          <w:rFonts w:ascii="Arial" w:hAnsi="Arial" w:cs="Arial"/>
          <w:sz w:val="22"/>
          <w:szCs w:val="22"/>
          <w:lang w:val="es-CO"/>
        </w:rPr>
      </w:pPr>
      <w:r>
        <w:t>{ping_oficina_principal}</w:t>
      </w:r>
    </w:p>
    <w:p w:rsidR="00A21ECA" w:rsidRDefault="00A21ECA" w:rsidP="00A21ECA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A21ECA" w:rsidRPr="00A3674A" w:rsidRDefault="00A21ECA" w:rsidP="00A21EC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3674A">
        <w:rPr>
          <w:rFonts w:ascii="Arial" w:hAnsi="Arial" w:cs="Arial"/>
          <w:bCs/>
          <w:color w:val="A6A6A6" w:themeColor="background1" w:themeShade="A6"/>
          <w:lang w:val="es-CO"/>
        </w:rPr>
        <w:t>&lt;Resultado del trace route&gt;</w:t>
      </w:r>
    </w:p>
    <w:p w:rsidR="00A21ECA" w:rsidRDefault="00A21ECA" w:rsidP="00A21ECA">
      <w:pPr>
        <w:jc w:val="both"/>
        <w:rPr>
          <w:rFonts w:ascii="Arial" w:hAnsi="Arial" w:cs="Arial"/>
          <w:sz w:val="22"/>
          <w:szCs w:val="22"/>
          <w:lang w:val="es-CO"/>
        </w:rPr>
      </w:pPr>
      <w:r>
        <w:t>{trace_oficina_principal}</w:t>
      </w:r>
    </w:p>
    <w:p w:rsidR="00A21ECA" w:rsidRPr="00A21ECA" w:rsidRDefault="00A21ECA" w:rsidP="00A21ECA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sz w:val="22"/>
          <w:szCs w:val="22"/>
          <w:lang w:val="es-CO"/>
        </w:rPr>
      </w:pPr>
      <w:r w:rsidRPr="00A21ECA">
        <w:rPr>
          <w:rFonts w:ascii="Arial" w:hAnsi="Arial" w:cs="Arial"/>
          <w:b/>
          <w:sz w:val="22"/>
          <w:szCs w:val="22"/>
          <w:lang w:val="es-CO"/>
        </w:rPr>
        <w:t>Prueba de ping y trace route al punto remoto (Extranet).</w:t>
      </w:r>
    </w:p>
    <w:p w:rsidR="00A21ECA" w:rsidRDefault="00A21ECA" w:rsidP="00A21ECA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A21ECA" w:rsidRPr="00A3674A" w:rsidRDefault="00A21ECA" w:rsidP="00A21EC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3674A">
        <w:rPr>
          <w:rFonts w:ascii="Arial" w:hAnsi="Arial" w:cs="Arial"/>
          <w:bCs/>
          <w:color w:val="A6A6A6" w:themeColor="background1" w:themeShade="A6"/>
          <w:lang w:val="es-CO"/>
        </w:rPr>
        <w:t>&lt;Resultado de la prueba de ping&gt;</w:t>
      </w:r>
    </w:p>
    <w:p w:rsidR="00A21ECA" w:rsidRDefault="00A21ECA" w:rsidP="00A21ECA">
      <w:pPr>
        <w:jc w:val="both"/>
        <w:rPr>
          <w:rFonts w:ascii="Arial" w:hAnsi="Arial" w:cs="Arial"/>
          <w:sz w:val="22"/>
          <w:szCs w:val="22"/>
          <w:lang w:val="es-CO"/>
        </w:rPr>
      </w:pPr>
      <w:r>
        <w:t>{ping_punto_remoto_extranet}</w:t>
      </w:r>
    </w:p>
    <w:p w:rsidR="00A21ECA" w:rsidRDefault="00A21ECA" w:rsidP="00A21ECA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A21ECA" w:rsidRPr="00A3674A" w:rsidRDefault="00A21ECA" w:rsidP="00A21EC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3674A">
        <w:rPr>
          <w:rFonts w:ascii="Arial" w:hAnsi="Arial" w:cs="Arial"/>
          <w:bCs/>
          <w:color w:val="A6A6A6" w:themeColor="background1" w:themeShade="A6"/>
          <w:lang w:val="es-CO"/>
        </w:rPr>
        <w:t>&lt;Resultado del trace route&gt;</w:t>
      </w:r>
    </w:p>
    <w:p w:rsidR="00A21ECA" w:rsidRDefault="00A21ECA" w:rsidP="00A21ECA">
      <w:pPr>
        <w:jc w:val="both"/>
        <w:rPr>
          <w:rFonts w:ascii="Arial" w:hAnsi="Arial" w:cs="Arial"/>
          <w:sz w:val="22"/>
          <w:szCs w:val="22"/>
          <w:lang w:val="es-CO"/>
        </w:rPr>
      </w:pPr>
      <w:r>
        <w:t>{trace_punto_remoto_extranet}</w:t>
      </w:r>
    </w:p>
    <w:p w:rsidR="00A21ECA" w:rsidRPr="00A21ECA" w:rsidRDefault="00E87923" w:rsidP="004C2774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sz w:val="22"/>
          <w:szCs w:val="22"/>
          <w:lang w:val="es-CO"/>
        </w:rPr>
      </w:pPr>
      <w:r w:rsidRPr="00A21ECA">
        <w:rPr>
          <w:rFonts w:ascii="Arial" w:hAnsi="Arial" w:cs="Arial"/>
          <w:b/>
          <w:sz w:val="22"/>
          <w:szCs w:val="22"/>
          <w:lang w:val="es-CO"/>
        </w:rPr>
        <w:t>FUNCIONAMIENTO DE ENCRIPCIÓN (SI APLICA</w:t>
      </w:r>
      <w:r w:rsidR="00A21ECA" w:rsidRPr="00A21ECA">
        <w:rPr>
          <w:rFonts w:ascii="Arial" w:hAnsi="Arial" w:cs="Arial"/>
          <w:b/>
          <w:sz w:val="22"/>
          <w:szCs w:val="22"/>
          <w:lang w:val="es-CO"/>
        </w:rPr>
        <w:t>).</w:t>
      </w:r>
    </w:p>
    <w:p w:rsidR="00A21ECA" w:rsidRDefault="00A21ECA" w:rsidP="00A21ECA">
      <w:pPr>
        <w:jc w:val="both"/>
        <w:rPr>
          <w:rFonts w:ascii="Arial" w:hAnsi="Arial" w:cs="Arial"/>
          <w:sz w:val="22"/>
          <w:szCs w:val="22"/>
          <w:lang w:val="es-CO"/>
        </w:rPr>
      </w:pPr>
      <w:r>
        <w:t>{funcionamiento_encripcion}</w:t>
      </w:r>
    </w:p>
    <w:p w:rsidR="00A21ECA" w:rsidRDefault="00A21ECA" w:rsidP="00A21ECA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A21ECA" w:rsidRDefault="00A21ECA" w:rsidP="00A21ECA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A21ECA" w:rsidRPr="00A21ECA" w:rsidRDefault="00E87923" w:rsidP="00A21EC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sz w:val="22"/>
          <w:szCs w:val="22"/>
        </w:rPr>
      </w:pPr>
      <w:r w:rsidRPr="00A21ECA">
        <w:rPr>
          <w:rFonts w:ascii="Arial" w:hAnsi="Arial" w:cs="Arial"/>
          <w:b/>
          <w:sz w:val="22"/>
          <w:szCs w:val="22"/>
        </w:rPr>
        <w:t>OBSERVACIONES</w:t>
      </w:r>
      <w:r w:rsidR="00A21ECA" w:rsidRPr="00A21ECA">
        <w:rPr>
          <w:rFonts w:ascii="Arial" w:hAnsi="Arial" w:cs="Arial"/>
          <w:b/>
          <w:sz w:val="22"/>
          <w:szCs w:val="22"/>
        </w:rPr>
        <w:t>:</w:t>
      </w:r>
      <w:r>
        <w:t xml:space="preserve"> {observaciones_pruebas}</w:t>
      </w:r>
    </w:p>
    <w:p w:rsidR="00A21ECA" w:rsidRDefault="00A21ECA" w:rsidP="00A21ECA">
      <w:pPr>
        <w:jc w:val="both"/>
        <w:rPr>
          <w:rFonts w:ascii="Arial" w:hAnsi="Arial" w:cs="Arial"/>
          <w:sz w:val="22"/>
          <w:szCs w:val="22"/>
          <w:lang w:val="es-CO"/>
        </w:rPr>
      </w:pPr>
      <w:r>
        <w:t>{observaciones_pruebas}</w:t>
      </w:r>
    </w:p>
    <w:p w:rsidR="00A21ECA" w:rsidRPr="00A3674A" w:rsidRDefault="00A21ECA" w:rsidP="00A21EC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3674A">
        <w:rPr>
          <w:rFonts w:ascii="Arial" w:hAnsi="Arial" w:cs="Arial"/>
          <w:bCs/>
          <w:color w:val="A6A6A6" w:themeColor="background1" w:themeShade="A6"/>
          <w:lang w:val="es-CO"/>
        </w:rPr>
        <w:t>&lt;Documentar observaciones&gt;</w:t>
      </w:r>
    </w:p>
    <w:p w:rsidR="00A21ECA" w:rsidRDefault="00A21ECA" w:rsidP="00A21ECA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A21ECA" w:rsidRDefault="00A21ECA" w:rsidP="00A21ECA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A21ECA" w:rsidRDefault="00A21ECA" w:rsidP="00A21ECA"/>
    <w:p w:rsidR="00A21ECA" w:rsidRPr="00BC2AC7" w:rsidRDefault="00A21ECA" w:rsidP="00DD284A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sz w:val="22"/>
          <w:szCs w:val="22"/>
          <w:lang w:val="es-CO"/>
        </w:rPr>
      </w:pPr>
      <w:r w:rsidRPr="00BC2AC7">
        <w:rPr>
          <w:rFonts w:ascii="Arial" w:hAnsi="Arial" w:cs="Arial"/>
          <w:b/>
          <w:bCs/>
          <w:sz w:val="22"/>
          <w:szCs w:val="22"/>
          <w:lang w:val="es-CO"/>
        </w:rPr>
        <w:t>CONEXIONES Y ENTREGA</w:t>
      </w:r>
    </w:p>
    <w:p w:rsidR="00A21ECA" w:rsidRDefault="00A21ECA" w:rsidP="00A21ECA">
      <w:pPr>
        <w:rPr>
          <w:rFonts w:ascii="Arial" w:hAnsi="Arial" w:cs="Arial"/>
          <w:b/>
          <w:lang w:val="es-CO"/>
        </w:rPr>
      </w:pPr>
    </w:p>
    <w:p w:rsidR="00A21ECA" w:rsidRDefault="00A21ECA" w:rsidP="00A21ECA">
      <w:pPr>
        <w:numPr>
          <w:ilvl w:val="1"/>
          <w:numId w:val="9"/>
        </w:numPr>
        <w:spacing w:after="240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Los equipos del cliente quedan</w:t>
      </w:r>
      <w:r w:rsidR="00214E97">
        <w:rPr>
          <w:rFonts w:ascii="Arial" w:hAnsi="Arial" w:cs="Arial"/>
          <w:b/>
          <w:lang w:val="es-CO"/>
        </w:rPr>
        <w:t xml:space="preserve"> conectados a los equipos de Claro</w:t>
      </w:r>
      <w:r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2"/>
        <w:gridCol w:w="567"/>
        <w:gridCol w:w="567"/>
        <w:gridCol w:w="567"/>
      </w:tblGrid>
      <w:tr w:rsidR="00A21ECA" w:rsidTr="00A21ECA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  <w:hideMark/>
          </w:tcPr>
          <w:p w:rsidR="00A21ECA" w:rsidRDefault="00A21EC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21ECA" w:rsidRDefault="00A21EC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t>{equipos_cliente_conectados_claro_x_si}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  <w:hideMark/>
          </w:tcPr>
          <w:p w:rsidR="00A21ECA" w:rsidRDefault="00A21EC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21ECA" w:rsidRDefault="00A21EC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t>{equipos_cliente_conectados_claro_x_no}</w:t>
            </w:r>
          </w:p>
        </w:tc>
      </w:tr>
    </w:tbl>
    <w:p w:rsidR="00A21ECA" w:rsidRDefault="00A21ECA" w:rsidP="00A21ECA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A21ECA" w:rsidRDefault="00A21ECA" w:rsidP="00A21ECA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A21ECA" w:rsidRDefault="00A21ECA" w:rsidP="00A21ECA">
      <w:pPr>
        <w:numPr>
          <w:ilvl w:val="1"/>
          <w:numId w:val="9"/>
        </w:numPr>
        <w:spacing w:after="240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Los equipos del cliente se encuentran disponibles y configurados adecuadamente, en caso de NO por favor documentar en observaciones la razón.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2"/>
        <w:gridCol w:w="567"/>
        <w:gridCol w:w="567"/>
        <w:gridCol w:w="567"/>
      </w:tblGrid>
      <w:tr w:rsidR="00A21ECA" w:rsidTr="00A21ECA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  <w:hideMark/>
          </w:tcPr>
          <w:p w:rsidR="00A21ECA" w:rsidRDefault="00A21EC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21ECA" w:rsidRDefault="00A21EC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t>{equipos_cliente_disponibles_configurados_x_si}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  <w:hideMark/>
          </w:tcPr>
          <w:p w:rsidR="00A21ECA" w:rsidRDefault="00A21EC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21ECA" w:rsidRDefault="00A21EC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t>{equipos_cliente_disponibles_configurados_x_no}</w:t>
            </w:r>
          </w:p>
        </w:tc>
      </w:tr>
    </w:tbl>
    <w:p w:rsidR="00A21ECA" w:rsidRDefault="00A21ECA" w:rsidP="00A21ECA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7B4B7B" w:rsidRDefault="007B4B7B" w:rsidP="00A21ECA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5D4375" w:rsidRPr="00A21ECA" w:rsidRDefault="005D4375" w:rsidP="00DD284A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sz w:val="22"/>
          <w:szCs w:val="22"/>
          <w:lang w:val="es-CO"/>
        </w:rPr>
      </w:pPr>
      <w:r w:rsidRPr="00A21ECA">
        <w:rPr>
          <w:rFonts w:ascii="Arial" w:hAnsi="Arial" w:cs="Arial"/>
          <w:b/>
          <w:bCs/>
          <w:sz w:val="22"/>
          <w:szCs w:val="22"/>
          <w:lang w:val="es-CO"/>
        </w:rPr>
        <w:t>CONFIGURACION DEL CPE</w:t>
      </w:r>
    </w:p>
    <w:p w:rsidR="005D4375" w:rsidRDefault="005D4375" w:rsidP="005D4375">
      <w:pPr>
        <w:jc w:val="both"/>
        <w:rPr>
          <w:rFonts w:ascii="Arial" w:hAnsi="Arial" w:cs="Arial"/>
          <w:sz w:val="22"/>
          <w:szCs w:val="22"/>
          <w:lang w:val="es-CO"/>
        </w:rPr>
      </w:pPr>
      <w:r>
        <w:t>{configuracion_cpe}</w:t>
      </w:r>
    </w:p>
    <w:p w:rsidR="005D4375" w:rsidRPr="00A3674A" w:rsidRDefault="005D4375" w:rsidP="005D437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3674A">
        <w:rPr>
          <w:rFonts w:ascii="Arial" w:hAnsi="Arial" w:cs="Arial"/>
          <w:bCs/>
          <w:color w:val="A6A6A6" w:themeColor="background1" w:themeShade="A6"/>
          <w:lang w:val="es-CO"/>
        </w:rPr>
        <w:t>&lt;Adjuntar la configuración del CPE&gt;</w:t>
      </w:r>
    </w:p>
    <w:p w:rsidR="002B6FC2" w:rsidRDefault="002B6FC2" w:rsidP="00A21ECA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7B4B7B" w:rsidRDefault="007B4B7B" w:rsidP="00A21ECA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A21ECA" w:rsidRDefault="00A21ECA" w:rsidP="00A21ECA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8F1515" w:rsidRPr="00F24FDF" w:rsidRDefault="008F1515" w:rsidP="00A21ECA">
      <w:pPr>
        <w:pStyle w:val="Prrafodelista"/>
        <w:spacing w:after="240"/>
        <w:ind w:left="360"/>
        <w:jc w:val="center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lastRenderedPageBreak/>
        <w:t>FOTO ACTA DE ENTREGA DE SERVICIO</w:t>
      </w:r>
    </w:p>
    <w:p w:rsidR="008F1515" w:rsidRPr="00F24FDF" w:rsidRDefault="008F1515" w:rsidP="008F1515">
      <w:pPr>
        <w:jc w:val="center"/>
        <w:rPr>
          <w:rFonts w:ascii="Arial" w:hAnsi="Arial" w:cs="Arial"/>
          <w:b/>
          <w:bCs/>
          <w:iCs/>
        </w:rPr>
      </w:pPr>
      <w:r w:rsidRPr="00F24FDF">
        <w:rPr>
          <w:rFonts w:ascii="Arial" w:hAnsi="Arial" w:cs="Arial"/>
          <w:b/>
          <w:lang w:val="es-CO"/>
        </w:rPr>
        <w:t>(400x300 pixeles)</w:t>
      </w:r>
    </w:p>
    <w:p w:rsidR="00CE7207" w:rsidRPr="008F1515" w:rsidRDefault="008F1515" w:rsidP="008F1515">
      <w:pPr>
        <w:jc w:val="center"/>
        <w:rPr>
          <w:rFonts w:asciiTheme="minorHAnsi" w:hAnsiTheme="minorHAnsi" w:cstheme="minorHAnsi"/>
          <w:bCs/>
          <w:i/>
          <w:iCs/>
          <w:color w:val="333399"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 wp14:anchorId="7F67A699" wp14:editId="466F47EC">
            <wp:extent cx="3808730" cy="28543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{foto_acta_entrega_servicio}</w:t>
      </w:r>
    </w:p>
    <w:sectPr w:rsidR="00CE7207" w:rsidRPr="008F1515" w:rsidSect="0013297C">
      <w:headerReference w:type="default" r:id="rId9"/>
      <w:footerReference w:type="even" r:id="rId10"/>
      <w:footerReference w:type="default" r:id="rId11"/>
      <w:pgSz w:w="12242" w:h="15842" w:code="190"/>
      <w:pgMar w:top="1701" w:right="1701" w:bottom="1079" w:left="1701" w:header="680" w:footer="49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325A" w:rsidRDefault="0051325A">
      <w:r>
        <w:separator/>
      </w:r>
    </w:p>
  </w:endnote>
  <w:endnote w:type="continuationSeparator" w:id="0">
    <w:p w:rsidR="0051325A" w:rsidRDefault="00513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8F7F2F" w:rsidP="006E4E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25B5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25B50" w:rsidRDefault="00325B50" w:rsidP="00325B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325B50" w:rsidP="003A68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325A" w:rsidRDefault="0051325A">
      <w:r>
        <w:separator/>
      </w:r>
    </w:p>
  </w:footnote>
  <w:footnote w:type="continuationSeparator" w:id="0">
    <w:p w:rsidR="0051325A" w:rsidRDefault="005132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3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2B6CF3" w:rsidRPr="00EF5103" w:rsidTr="00086501">
      <w:trPr>
        <w:cantSplit/>
        <w:trHeight w:val="369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2B6CF3">
            <w:rPr>
              <w:rFonts w:ascii="Arial" w:hAnsi="Arial" w:cs="Arial"/>
              <w:b/>
              <w:lang w:val="es-MX"/>
            </w:rPr>
            <w:t>FORMATO</w:t>
          </w:r>
        </w:p>
        <w:p w:rsidR="00A21ECA" w:rsidRPr="00A21ECA" w:rsidRDefault="00FA1AA5" w:rsidP="00A21ECA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FA1AA5">
            <w:rPr>
              <w:rFonts w:ascii="Arial" w:hAnsi="Arial" w:cs="Arial"/>
              <w:b/>
              <w:lang w:val="es-MX"/>
            </w:rPr>
            <w:t xml:space="preserve">ACTA QA </w:t>
          </w:r>
          <w:r w:rsidR="00A21ECA">
            <w:rPr>
              <w:rFonts w:ascii="Arial" w:hAnsi="Arial" w:cs="Arial"/>
              <w:b/>
              <w:lang w:val="es-MX"/>
            </w:rPr>
            <w:t>IP DATA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:rsidR="002B6CF3" w:rsidRPr="00F2689D" w:rsidRDefault="002B6CF3" w:rsidP="00086501">
          <w:pPr>
            <w:jc w:val="center"/>
            <w:rPr>
              <w:b/>
            </w:rPr>
          </w:pPr>
          <w:r w:rsidRPr="00F2689D">
            <w:object w:dxaOrig="981" w:dyaOrig="9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.75pt;height:57.75pt" o:ole="">
                <v:imagedata r:id="rId1" o:title=""/>
              </v:shape>
              <o:OLEObject Type="Embed" ProgID="Visio.Drawing.11" ShapeID="_x0000_i1025" DrawAspect="Content" ObjectID="_1661148276" r:id="rId2"/>
            </w:object>
          </w:r>
        </w:p>
      </w:tc>
    </w:tr>
    <w:tr w:rsidR="002B6CF3" w:rsidRPr="00EF5103" w:rsidTr="00086501">
      <w:trPr>
        <w:cantSplit/>
        <w:trHeight w:val="470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F2689D" w:rsidRDefault="002B6CF3" w:rsidP="002B6CF3">
          <w:pPr>
            <w:pStyle w:val="Encabezado"/>
            <w:rPr>
              <w:b/>
              <w:szCs w:val="22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Pertenece al procedimiento: </w:t>
          </w:r>
          <w:r w:rsidR="00214E97" w:rsidRPr="00214E97">
            <w:rPr>
              <w:rFonts w:ascii="Arial" w:hAnsi="Arial" w:cs="Arial"/>
            </w:rPr>
            <w:t>Implementar Servicios Segmento Empresas y Negocios Soluciones Fijas y Realizar Instalación y entrega de Servicio.</w:t>
          </w:r>
        </w:p>
      </w:tc>
      <w:tc>
        <w:tcPr>
          <w:tcW w:w="155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Fecha:</w:t>
          </w:r>
        </w:p>
        <w:p w:rsidR="002B6CF3" w:rsidRPr="00F2689D" w:rsidRDefault="00DD284A" w:rsidP="00DD284A">
          <w:pPr>
            <w:pStyle w:val="Encabezado"/>
            <w:jc w:val="center"/>
            <w:rPr>
              <w:szCs w:val="22"/>
              <w:lang w:val="es-MX"/>
            </w:rPr>
          </w:pPr>
          <w:r>
            <w:rPr>
              <w:rFonts w:ascii="Arial" w:hAnsi="Arial" w:cs="Arial"/>
              <w:lang w:val="es-MX"/>
            </w:rPr>
            <w:t>09</w:t>
          </w:r>
          <w:r w:rsidR="00A6190F">
            <w:rPr>
              <w:rFonts w:ascii="Arial" w:hAnsi="Arial" w:cs="Arial"/>
              <w:lang w:val="es-MX"/>
            </w:rPr>
            <w:t>-</w:t>
          </w:r>
          <w:r>
            <w:rPr>
              <w:rFonts w:ascii="Arial" w:hAnsi="Arial" w:cs="Arial"/>
              <w:lang w:val="es-MX"/>
            </w:rPr>
            <w:t>sep</w:t>
          </w:r>
          <w:r w:rsidR="00706A15">
            <w:rPr>
              <w:rFonts w:ascii="Arial" w:hAnsi="Arial" w:cs="Arial"/>
              <w:lang w:val="es-MX"/>
            </w:rPr>
            <w:t>-</w:t>
          </w:r>
          <w:r w:rsidR="002B6CF3">
            <w:rPr>
              <w:rFonts w:ascii="Arial" w:hAnsi="Arial" w:cs="Arial"/>
              <w:lang w:val="es-MX"/>
            </w:rPr>
            <w:t>20</w:t>
          </w:r>
          <w:r w:rsidR="00214E97">
            <w:rPr>
              <w:rFonts w:ascii="Arial" w:hAnsi="Arial" w:cs="Arial"/>
              <w:lang w:val="es-MX"/>
            </w:rPr>
            <w:t>20</w:t>
          </w:r>
        </w:p>
      </w:tc>
      <w:tc>
        <w:tcPr>
          <w:tcW w:w="2002" w:type="dxa"/>
          <w:vMerge/>
          <w:tcBorders>
            <w:left w:val="single" w:sz="4" w:space="0" w:color="auto"/>
          </w:tcBorders>
        </w:tcPr>
        <w:p w:rsidR="002B6CF3" w:rsidRPr="00F2689D" w:rsidRDefault="002B6CF3" w:rsidP="00086501">
          <w:pPr>
            <w:rPr>
              <w:b/>
            </w:rPr>
          </w:pPr>
        </w:p>
      </w:tc>
    </w:tr>
    <w:tr w:rsidR="002B6CF3" w:rsidRPr="00EF5103" w:rsidTr="00086501">
      <w:trPr>
        <w:cantSplit/>
        <w:trHeight w:val="282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Clasificación: </w:t>
          </w:r>
          <w:r>
            <w:rPr>
              <w:rFonts w:ascii="Arial" w:hAnsi="Arial" w:cs="Arial"/>
            </w:rPr>
            <w:t>Uso Interno</w:t>
          </w:r>
          <w:r w:rsidRPr="002B6CF3">
            <w:rPr>
              <w:rFonts w:ascii="Arial" w:hAnsi="Arial" w:cs="Arial"/>
            </w:rPr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Pág. 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separate"/>
          </w:r>
          <w:r w:rsidR="00DD284A">
            <w:rPr>
              <w:rStyle w:val="Nmerodepgina"/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1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end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 de 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="00DD284A">
            <w:rPr>
              <w:rStyle w:val="Nmerodepgina"/>
              <w:rFonts w:ascii="Arial" w:hAnsi="Arial" w:cs="Arial"/>
              <w:noProof/>
              <w:color w:val="000000" w:themeColor="text1"/>
              <w:sz w:val="16"/>
              <w:szCs w:val="16"/>
            </w:rPr>
            <w:t>6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:rsidR="002B6CF3" w:rsidRPr="002B6CF3" w:rsidRDefault="002B6CF3" w:rsidP="00214E97">
          <w:pPr>
            <w:jc w:val="center"/>
            <w:rPr>
              <w:rStyle w:val="Nmerodepgina"/>
              <w:rFonts w:ascii="Arial" w:hAnsi="Arial" w:cs="Arial"/>
            </w:rPr>
          </w:pPr>
          <w:r w:rsidRPr="002B6CF3">
            <w:rPr>
              <w:rFonts w:ascii="Arial" w:hAnsi="Arial" w:cs="Arial"/>
            </w:rPr>
            <w:t xml:space="preserve">Código </w:t>
          </w:r>
          <w:r w:rsidR="00214E97" w:rsidRPr="00214E97">
            <w:rPr>
              <w:rFonts w:ascii="Arial" w:hAnsi="Arial" w:cs="Arial"/>
              <w:b/>
            </w:rPr>
            <w:t>VAA2</w:t>
          </w:r>
          <w:r w:rsidRPr="002B6CF3">
            <w:rPr>
              <w:rFonts w:ascii="Arial" w:hAnsi="Arial" w:cs="Arial"/>
              <w:b/>
            </w:rPr>
            <w:t>-F</w:t>
          </w:r>
          <w:r w:rsidR="00214E97">
            <w:rPr>
              <w:rFonts w:ascii="Arial" w:hAnsi="Arial" w:cs="Arial"/>
              <w:b/>
            </w:rPr>
            <w:t>20</w:t>
          </w:r>
        </w:p>
      </w:tc>
    </w:tr>
  </w:tbl>
  <w:p w:rsidR="00FF0F00" w:rsidRPr="00A057CD" w:rsidRDefault="00FF0F00">
    <w:pPr>
      <w:pStyle w:val="Encabezad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647E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071BED"/>
    <w:multiLevelType w:val="hybridMultilevel"/>
    <w:tmpl w:val="219009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943D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9342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55E487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4A0215D"/>
    <w:multiLevelType w:val="hybridMultilevel"/>
    <w:tmpl w:val="3B547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A31BFB"/>
    <w:multiLevelType w:val="hybridMultilevel"/>
    <w:tmpl w:val="5A9EEDE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6431AC"/>
    <w:multiLevelType w:val="hybridMultilevel"/>
    <w:tmpl w:val="826830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9009D3"/>
    <w:multiLevelType w:val="multilevel"/>
    <w:tmpl w:val="F11E8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C0E79F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07B467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1A03AC4"/>
    <w:multiLevelType w:val="hybridMultilevel"/>
    <w:tmpl w:val="4442085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E21629"/>
    <w:multiLevelType w:val="hybridMultilevel"/>
    <w:tmpl w:val="2D323A70"/>
    <w:lvl w:ilvl="0" w:tplc="CDE446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743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4D6E89"/>
    <w:multiLevelType w:val="hybridMultilevel"/>
    <w:tmpl w:val="98C4FC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384A26"/>
    <w:multiLevelType w:val="hybridMultilevel"/>
    <w:tmpl w:val="9D2634D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961B13"/>
    <w:multiLevelType w:val="hybridMultilevel"/>
    <w:tmpl w:val="43348A8C"/>
    <w:lvl w:ilvl="0" w:tplc="CE10D10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6"/>
  </w:num>
  <w:num w:numId="2">
    <w:abstractNumId w:val="8"/>
  </w:num>
  <w:num w:numId="3">
    <w:abstractNumId w:val="5"/>
  </w:num>
  <w:num w:numId="4">
    <w:abstractNumId w:val="9"/>
  </w:num>
  <w:num w:numId="5">
    <w:abstractNumId w:val="4"/>
  </w:num>
  <w:num w:numId="6">
    <w:abstractNumId w:val="3"/>
  </w:num>
  <w:num w:numId="7">
    <w:abstractNumId w:val="13"/>
  </w:num>
  <w:num w:numId="8">
    <w:abstractNumId w:val="0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6"/>
  </w:num>
  <w:num w:numId="12">
    <w:abstractNumId w:val="15"/>
  </w:num>
  <w:num w:numId="13">
    <w:abstractNumId w:val="12"/>
  </w:num>
  <w:num w:numId="14">
    <w:abstractNumId w:val="11"/>
  </w:num>
  <w:num w:numId="15">
    <w:abstractNumId w:val="7"/>
  </w:num>
  <w:num w:numId="16">
    <w:abstractNumId w:val="14"/>
  </w:num>
  <w:num w:numId="17">
    <w:abstractNumId w:val="10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98D"/>
    <w:rsid w:val="00003A6A"/>
    <w:rsid w:val="00007242"/>
    <w:rsid w:val="00007F56"/>
    <w:rsid w:val="00015D08"/>
    <w:rsid w:val="00016B4B"/>
    <w:rsid w:val="000534A6"/>
    <w:rsid w:val="0005654D"/>
    <w:rsid w:val="000662BE"/>
    <w:rsid w:val="00083078"/>
    <w:rsid w:val="000F0EA0"/>
    <w:rsid w:val="000F5174"/>
    <w:rsid w:val="000F778C"/>
    <w:rsid w:val="00122409"/>
    <w:rsid w:val="0013297C"/>
    <w:rsid w:val="00163608"/>
    <w:rsid w:val="001766CD"/>
    <w:rsid w:val="00197D17"/>
    <w:rsid w:val="001C23A5"/>
    <w:rsid w:val="001C5BB6"/>
    <w:rsid w:val="001D618C"/>
    <w:rsid w:val="001E0446"/>
    <w:rsid w:val="00214E97"/>
    <w:rsid w:val="00220AF5"/>
    <w:rsid w:val="002225AA"/>
    <w:rsid w:val="00240ED5"/>
    <w:rsid w:val="002421FA"/>
    <w:rsid w:val="00246CA0"/>
    <w:rsid w:val="00256E63"/>
    <w:rsid w:val="00287521"/>
    <w:rsid w:val="002B6CF3"/>
    <w:rsid w:val="002B6FC2"/>
    <w:rsid w:val="002C46AC"/>
    <w:rsid w:val="002F3F5E"/>
    <w:rsid w:val="00317E06"/>
    <w:rsid w:val="00325546"/>
    <w:rsid w:val="00325B50"/>
    <w:rsid w:val="00325B83"/>
    <w:rsid w:val="003547CF"/>
    <w:rsid w:val="0035780A"/>
    <w:rsid w:val="00360F12"/>
    <w:rsid w:val="003910BE"/>
    <w:rsid w:val="003932D4"/>
    <w:rsid w:val="00395EFD"/>
    <w:rsid w:val="003A1391"/>
    <w:rsid w:val="003A31F9"/>
    <w:rsid w:val="003A6826"/>
    <w:rsid w:val="003C4830"/>
    <w:rsid w:val="003D043D"/>
    <w:rsid w:val="003D2051"/>
    <w:rsid w:val="003D32FD"/>
    <w:rsid w:val="003E2641"/>
    <w:rsid w:val="00401252"/>
    <w:rsid w:val="00433DF9"/>
    <w:rsid w:val="00435EE9"/>
    <w:rsid w:val="00442B70"/>
    <w:rsid w:val="00454B97"/>
    <w:rsid w:val="00455D59"/>
    <w:rsid w:val="004648F4"/>
    <w:rsid w:val="004A72CC"/>
    <w:rsid w:val="004C2774"/>
    <w:rsid w:val="004D25EE"/>
    <w:rsid w:val="004F389F"/>
    <w:rsid w:val="004F71D5"/>
    <w:rsid w:val="0051325A"/>
    <w:rsid w:val="0052245D"/>
    <w:rsid w:val="0052501C"/>
    <w:rsid w:val="005635FF"/>
    <w:rsid w:val="00571D99"/>
    <w:rsid w:val="005725BE"/>
    <w:rsid w:val="005A06CF"/>
    <w:rsid w:val="005B2D06"/>
    <w:rsid w:val="005B36AD"/>
    <w:rsid w:val="005C43A6"/>
    <w:rsid w:val="005D4375"/>
    <w:rsid w:val="005E04F1"/>
    <w:rsid w:val="005E2188"/>
    <w:rsid w:val="005E38F5"/>
    <w:rsid w:val="00605220"/>
    <w:rsid w:val="006278FE"/>
    <w:rsid w:val="00646297"/>
    <w:rsid w:val="00656C07"/>
    <w:rsid w:val="0066214C"/>
    <w:rsid w:val="0067526F"/>
    <w:rsid w:val="00684CF0"/>
    <w:rsid w:val="006A5EBB"/>
    <w:rsid w:val="006E4EAA"/>
    <w:rsid w:val="00706A15"/>
    <w:rsid w:val="00713354"/>
    <w:rsid w:val="00731402"/>
    <w:rsid w:val="0073702B"/>
    <w:rsid w:val="007415E0"/>
    <w:rsid w:val="0074631A"/>
    <w:rsid w:val="00747E51"/>
    <w:rsid w:val="007644B1"/>
    <w:rsid w:val="007727F7"/>
    <w:rsid w:val="00776B26"/>
    <w:rsid w:val="00781B35"/>
    <w:rsid w:val="00782C46"/>
    <w:rsid w:val="007856CA"/>
    <w:rsid w:val="00792DDE"/>
    <w:rsid w:val="00796A6F"/>
    <w:rsid w:val="00797BC8"/>
    <w:rsid w:val="007B0FD1"/>
    <w:rsid w:val="007B1D75"/>
    <w:rsid w:val="007B4B7B"/>
    <w:rsid w:val="007D3302"/>
    <w:rsid w:val="007D53DD"/>
    <w:rsid w:val="007E1C0E"/>
    <w:rsid w:val="007E4B77"/>
    <w:rsid w:val="00804C6B"/>
    <w:rsid w:val="0080755E"/>
    <w:rsid w:val="0083158C"/>
    <w:rsid w:val="00853260"/>
    <w:rsid w:val="00854312"/>
    <w:rsid w:val="008561FD"/>
    <w:rsid w:val="008B42D0"/>
    <w:rsid w:val="008C0FBF"/>
    <w:rsid w:val="008C190E"/>
    <w:rsid w:val="008C1978"/>
    <w:rsid w:val="008C552A"/>
    <w:rsid w:val="008D259C"/>
    <w:rsid w:val="008F1515"/>
    <w:rsid w:val="008F338A"/>
    <w:rsid w:val="008F7F2F"/>
    <w:rsid w:val="00900FE8"/>
    <w:rsid w:val="00921F9A"/>
    <w:rsid w:val="0092379F"/>
    <w:rsid w:val="00967355"/>
    <w:rsid w:val="00967471"/>
    <w:rsid w:val="00980660"/>
    <w:rsid w:val="009819D1"/>
    <w:rsid w:val="00997CFC"/>
    <w:rsid w:val="009A0A33"/>
    <w:rsid w:val="009B5F1F"/>
    <w:rsid w:val="009D47AF"/>
    <w:rsid w:val="00A057CD"/>
    <w:rsid w:val="00A06B5F"/>
    <w:rsid w:val="00A11115"/>
    <w:rsid w:val="00A168A2"/>
    <w:rsid w:val="00A21ECA"/>
    <w:rsid w:val="00A25D3F"/>
    <w:rsid w:val="00A3674A"/>
    <w:rsid w:val="00A4354A"/>
    <w:rsid w:val="00A570DE"/>
    <w:rsid w:val="00A6190F"/>
    <w:rsid w:val="00A67AAC"/>
    <w:rsid w:val="00A74238"/>
    <w:rsid w:val="00A76C6E"/>
    <w:rsid w:val="00A90447"/>
    <w:rsid w:val="00A91345"/>
    <w:rsid w:val="00A9598D"/>
    <w:rsid w:val="00AA0E50"/>
    <w:rsid w:val="00AB0E14"/>
    <w:rsid w:val="00AD4411"/>
    <w:rsid w:val="00AE084E"/>
    <w:rsid w:val="00AF7973"/>
    <w:rsid w:val="00B010E7"/>
    <w:rsid w:val="00B12271"/>
    <w:rsid w:val="00B254E0"/>
    <w:rsid w:val="00B86D51"/>
    <w:rsid w:val="00BC2AC7"/>
    <w:rsid w:val="00BC45C0"/>
    <w:rsid w:val="00BD4059"/>
    <w:rsid w:val="00BE4671"/>
    <w:rsid w:val="00C01596"/>
    <w:rsid w:val="00C12893"/>
    <w:rsid w:val="00C30612"/>
    <w:rsid w:val="00C56A4E"/>
    <w:rsid w:val="00C801B7"/>
    <w:rsid w:val="00C816E6"/>
    <w:rsid w:val="00C86E3B"/>
    <w:rsid w:val="00CA56C0"/>
    <w:rsid w:val="00CA6BC8"/>
    <w:rsid w:val="00CE20F9"/>
    <w:rsid w:val="00CE7207"/>
    <w:rsid w:val="00CF269E"/>
    <w:rsid w:val="00D22AA6"/>
    <w:rsid w:val="00D35F1B"/>
    <w:rsid w:val="00D54BB0"/>
    <w:rsid w:val="00D5502D"/>
    <w:rsid w:val="00D759CE"/>
    <w:rsid w:val="00DA2143"/>
    <w:rsid w:val="00DB0E15"/>
    <w:rsid w:val="00DB461B"/>
    <w:rsid w:val="00DD284A"/>
    <w:rsid w:val="00DD4956"/>
    <w:rsid w:val="00E02C22"/>
    <w:rsid w:val="00E11A6D"/>
    <w:rsid w:val="00E17139"/>
    <w:rsid w:val="00E259E3"/>
    <w:rsid w:val="00E5322A"/>
    <w:rsid w:val="00E57CAA"/>
    <w:rsid w:val="00E67BEE"/>
    <w:rsid w:val="00E87923"/>
    <w:rsid w:val="00E87A85"/>
    <w:rsid w:val="00EA4556"/>
    <w:rsid w:val="00EA797F"/>
    <w:rsid w:val="00EB1A37"/>
    <w:rsid w:val="00ED7101"/>
    <w:rsid w:val="00EE76A3"/>
    <w:rsid w:val="00F03967"/>
    <w:rsid w:val="00F079FE"/>
    <w:rsid w:val="00F119B1"/>
    <w:rsid w:val="00F24FDF"/>
    <w:rsid w:val="00F541DB"/>
    <w:rsid w:val="00F606AA"/>
    <w:rsid w:val="00FA11DA"/>
    <w:rsid w:val="00FA1AA5"/>
    <w:rsid w:val="00FB43C2"/>
    <w:rsid w:val="00FF0F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615283D9-1E22-4712-A9CD-33C499E1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B50"/>
    <w:rPr>
      <w:lang w:val="es-ES" w:eastAsia="es-ES"/>
    </w:rPr>
  </w:style>
  <w:style w:type="paragraph" w:styleId="Ttulo1">
    <w:name w:val="heading 1"/>
    <w:basedOn w:val="Normal"/>
    <w:next w:val="Normal"/>
    <w:qFormat/>
    <w:rsid w:val="00325B50"/>
    <w:pPr>
      <w:keepNext/>
      <w:ind w:left="3540"/>
      <w:outlineLvl w:val="0"/>
    </w:pPr>
    <w:rPr>
      <w:rFonts w:ascii="Verdana" w:hAnsi="Verdana"/>
      <w:sz w:val="32"/>
    </w:rPr>
  </w:style>
  <w:style w:type="paragraph" w:styleId="Ttulo2">
    <w:name w:val="heading 2"/>
    <w:basedOn w:val="Normal"/>
    <w:next w:val="Normal"/>
    <w:link w:val="Ttulo2Car"/>
    <w:qFormat/>
    <w:rsid w:val="000F77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2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325B5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25B50"/>
  </w:style>
  <w:style w:type="paragraph" w:styleId="Encabezado">
    <w:name w:val="header"/>
    <w:aliases w:val="h,h8,h9,h10,h18"/>
    <w:basedOn w:val="Normal"/>
    <w:link w:val="EncabezadoCar"/>
    <w:rsid w:val="00325B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rsid w:val="00A67AAC"/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D7101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Hipervnculo">
    <w:name w:val="Hyperlink"/>
    <w:basedOn w:val="Fuentedeprrafopredeter"/>
    <w:rsid w:val="004D25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D4411"/>
    <w:pPr>
      <w:ind w:left="720"/>
      <w:contextualSpacing/>
    </w:pPr>
  </w:style>
  <w:style w:type="table" w:styleId="Tablaconlista4">
    <w:name w:val="Table List 4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6">
    <w:name w:val="Table List 6"/>
    <w:basedOn w:val="Tablanormal"/>
    <w:rsid w:val="001329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cuadrcula7">
    <w:name w:val="Table Grid 7"/>
    <w:basedOn w:val="Tablanormal"/>
    <w:rsid w:val="0013297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13297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rsid w:val="0013297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extodeglobo">
    <w:name w:val="Balloon Text"/>
    <w:basedOn w:val="Normal"/>
    <w:link w:val="TextodegloboCar"/>
    <w:rsid w:val="008F15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F1515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Dibujo_de_Microsoft_Visio_2003-20101.vsd"/><Relationship Id="rId1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%20Plantilla%20para%20elaborar%20formatos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D9B21F3961543BC398E0E4233A7CC" ma:contentTypeVersion="103" ma:contentTypeDescription="Crear nuevo documento." ma:contentTypeScope="" ma:versionID="03ca802ca26cf0c966001ba0f97c71f9">
  <xsd:schema xmlns:xsd="http://www.w3.org/2001/XMLSchema" xmlns:xs="http://www.w3.org/2001/XMLSchema" xmlns:p="http://schemas.microsoft.com/office/2006/metadata/properties" xmlns:ns1="http://schemas.microsoft.com/sharepoint/v3" xmlns:ns2="33795d45-1599-4071-abb7-4a9cd4486da8" xmlns:ns3="de73fe2e-af3c-4947-a5f7-7d4491bf421b" targetNamespace="http://schemas.microsoft.com/office/2006/metadata/properties" ma:root="true" ma:fieldsID="1ce4bc22c04167dc36e925d31c97848e" ns1:_="" ns2:_="" ns3:_="">
    <xsd:import namespace="http://schemas.microsoft.com/sharepoint/v3"/>
    <xsd:import namespace="33795d45-1599-4071-abb7-4a9cd4486da8"/>
    <xsd:import namespace="de73fe2e-af3c-4947-a5f7-7d4491bf421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tipoDocument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codigoDocumento" minOccurs="0"/>
                <xsd:element ref="ns2:EstadoDocumento" minOccurs="0"/>
                <xsd:element ref="ns2:actualizarUrl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5d45-1599-4071-abb7-4a9cd4486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tipoDocumento" ma:index="12" nillable="true" ma:displayName="tipoDocumento" ma:internalName="tipoDocumento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digoDocumento" ma:index="16" nillable="true" ma:displayName="codigoDocumento" ma:internalName="codigoDocumento">
      <xsd:simpleType>
        <xsd:restriction base="dms:Text">
          <xsd:maxLength value="255"/>
        </xsd:restriction>
      </xsd:simpleType>
    </xsd:element>
    <xsd:element name="EstadoDocumento" ma:index="17" nillable="true" ma:displayName="EstadoDocumento" ma:internalName="EstadoDocumento">
      <xsd:simpleType>
        <xsd:restriction base="dms:Text">
          <xsd:maxLength value="255"/>
        </xsd:restriction>
      </xsd:simpleType>
    </xsd:element>
    <xsd:element name="actualizarUrlDocumento" ma:index="19" nillable="true" ma:displayName="actualizarUrlDocumento" ma:internalName="actualizarUrlDocument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fe2e-af3c-4947-a5f7-7d4491bf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PolicyDirtyBag xmlns="microsoft.office.server.policy.changes">
  <Microsoft.Office.RecordsManagement.PolicyFeatures.Expiration op="Delete"/>
</PolicyDirtyBag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795d45-1599-4071-abb7-4a9cd4486da8">Archivo</tipoDocumento>
    <codigoDocumento xmlns="33795d45-1599-4071-abb7-4a9cd4486da8" xsi:nil="true"/>
    <EstadoDocumento xmlns="33795d45-1599-4071-abb7-4a9cd4486da8" xsi:nil="true"/>
    <PublishingExpirationDate xmlns="http://schemas.microsoft.com/sharepoint/v3" xsi:nil="true"/>
    <actualizarUrlDocumento xmlns="33795d45-1599-4071-abb7-4a9cd4486da8">
      <Url>https://claromovilco.sharepoint.com/sites/PortalProcesos/Documentos/_layouts/15/wrkstat.aspx?List=33795d45-1599-4071-abb7-4a9cd4486da8&amp;WorkflowInstanceName=4560e7d9-4c8b-47c4-a595-7c1ddc38bf75</Url>
      <Description>Stage 1</Description>
    </actualizarUrlDocumento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281FB66-5EB3-484C-B95C-FE6DE30044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7A6358-947C-4F60-AF95-1A945AF626A9}"/>
</file>

<file path=customXml/itemProps3.xml><?xml version="1.0" encoding="utf-8"?>
<ds:datastoreItem xmlns:ds="http://schemas.openxmlformats.org/officeDocument/2006/customXml" ds:itemID="{0753523D-ECDD-4A11-B646-0520F5B746A5}"/>
</file>

<file path=customXml/itemProps4.xml><?xml version="1.0" encoding="utf-8"?>
<ds:datastoreItem xmlns:ds="http://schemas.openxmlformats.org/officeDocument/2006/customXml" ds:itemID="{19D10C15-8BEA-4CEF-ADAB-79DC95BACA5B}"/>
</file>

<file path=customXml/itemProps5.xml><?xml version="1.0" encoding="utf-8"?>
<ds:datastoreItem xmlns:ds="http://schemas.openxmlformats.org/officeDocument/2006/customXml" ds:itemID="{C83F27DE-6B5E-459D-87C9-2F997DE2C9DE}"/>
</file>

<file path=docProps/app.xml><?xml version="1.0" encoding="utf-8"?>
<Properties xmlns="http://schemas.openxmlformats.org/officeDocument/2006/extended-properties" xmlns:vt="http://schemas.openxmlformats.org/officeDocument/2006/docPropsVTypes">
  <Template>FOR  Plantilla para elaborar formatos_V1</Template>
  <TotalTime>3</TotalTime>
  <Pages>6</Pages>
  <Words>281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TVCABLE S.A</Company>
  <LinksUpToDate>false</LinksUpToDate>
  <CharactersWithSpaces>1824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QA IP Data</dc:title>
  <dc:creator>luz.vega.f</dc:creator>
  <cp:lastModifiedBy>Rene Ivan Rubiano Sabogal</cp:lastModifiedBy>
  <cp:revision>4</cp:revision>
  <cp:lastPrinted>2008-02-06T21:08:00Z</cp:lastPrinted>
  <dcterms:created xsi:type="dcterms:W3CDTF">2020-06-23T22:53:00Z</dcterms:created>
  <dcterms:modified xsi:type="dcterms:W3CDTF">2020-09-09T14:18:00Z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0x010100098D9B21F3961543BC398E0E4233A7CC</vt:lpwstr>
  </property>
  <property fmtid="{D5CDD505-2E9C-101B-9397-08002B2CF9AE}" pid="3" name="_dlc_policyId">
    <vt:lpwstr/>
  </property>
  <property fmtid="{D5CDD505-2E9C-101B-9397-08002B2CF9AE}" pid="4" name="ItemRetentionFormula">
    <vt:lpwstr/>
  </property>
</Properties>
</file>