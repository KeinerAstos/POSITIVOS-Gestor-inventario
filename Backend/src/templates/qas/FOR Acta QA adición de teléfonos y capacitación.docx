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75CB" w14:textId="77777777" w:rsidR="00401252" w:rsidRPr="008C22E2" w:rsidRDefault="00401252" w:rsidP="00A057CD">
      <w:pPr>
        <w:spacing w:after="240"/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DOCUMENTACION ACTIVIDAD</w:t>
      </w:r>
    </w:p>
    <w:p w14:paraId="1FD599C8" w14:textId="656B7EC8" w:rsidR="00401252" w:rsidRPr="008C22E2" w:rsidRDefault="00401252" w:rsidP="00A057CD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Visita Número:</w:t>
      </w:r>
      <w:r w:rsidR="00A057CD" w:rsidRPr="008C22E2">
        <w:rPr>
          <w:rFonts w:ascii="Arial" w:hAnsi="Arial" w:cs="Arial"/>
          <w:b/>
          <w:lang w:val="es-CO"/>
        </w:rPr>
        <w:tab/>
      </w:r>
      <w:r w:rsidR="00AE3497">
        <w:rPr>
          <w:rFonts w:ascii="Arial" w:hAnsi="Arial" w:cs="Arial"/>
          <w:b/>
          <w:lang w:val="es-CO"/>
        </w:rPr>
        <w:t xml:space="preserve"> </w:t>
      </w:r>
      <w:r>
        <w:rPr>
          <w:sz w:val="18"/>
        </w:rPr>
        <w:t>{</w:t>
      </w:r>
      <w:proofErr w:type="spellStart"/>
      <w:r>
        <w:rPr>
          <w:sz w:val="18"/>
        </w:rPr>
        <w:t>visita_numero</w:t>
      </w:r>
      <w:proofErr w:type="spellEnd"/>
      <w:r>
        <w:rPr>
          <w:sz w:val="18"/>
        </w:rPr>
        <w:t>}</w:t>
      </w:r>
    </w:p>
    <w:p w14:paraId="60794780" w14:textId="0751352F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Fecha Ejecución: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fecha_ejecucion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27B8DC08" w14:textId="1E21DDD2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Hora Inicio: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hora_inicio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79DDF346" w14:textId="2E3E056D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Tiempo Transporte: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tiempo_transporte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52CAB280" w14:textId="78F27843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Tiempo Antesala:</w:t>
      </w:r>
      <w:r w:rsidR="00883B2F">
        <w:rPr>
          <w:rFonts w:ascii="Arial" w:hAnsi="Arial" w:cs="Arial"/>
          <w:b/>
          <w:lang w:val="es-CO"/>
        </w:rPr>
        <w:t xml:space="preserve"> {</w:t>
      </w:r>
      <w:proofErr w:type="spellStart"/>
      <w:r w:rsidR="00883B2F" w:rsidRPr="00883B2F">
        <w:rPr>
          <w:rFonts w:ascii="Arial" w:hAnsi="Arial" w:cs="Arial"/>
          <w:b/>
          <w:lang w:val="es-CO"/>
        </w:rPr>
        <w:t>tiempo_antesala</w:t>
      </w:r>
      <w:proofErr w:type="spellEnd"/>
      <w:r w:rsid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452EABE5" w14:textId="314C6FA7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Tiempo Ejecución: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tiempo_ejecucion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2A855067" w14:textId="7D0E4C72" w:rsidR="00401252" w:rsidRPr="008C22E2" w:rsidRDefault="00504700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Espera Claro</w:t>
      </w:r>
      <w:r w:rsidR="00401252" w:rsidRPr="008C22E2">
        <w:rPr>
          <w:rFonts w:ascii="Arial" w:hAnsi="Arial" w:cs="Arial"/>
          <w:b/>
          <w:lang w:val="es-CO"/>
        </w:rPr>
        <w:t>:</w:t>
      </w:r>
      <w:r w:rsidR="00A057CD" w:rsidRPr="008C22E2">
        <w:rPr>
          <w:rFonts w:ascii="Arial" w:hAnsi="Arial" w:cs="Arial"/>
          <w:b/>
          <w:lang w:val="es-CO"/>
        </w:rPr>
        <w:tab/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tiempo_espera_claro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576A3B96" w14:textId="2BB39543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Hora Salida: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hora_salida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217CBDDD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</w:p>
    <w:p w14:paraId="498C8EFE" w14:textId="18AB7210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Ing. Outsourcing: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ingeniero_outsourcing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30567998" w14:textId="6322E73F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Multímetro: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multimetro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00839576" w14:textId="7DD2182D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Analizador de BER: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analizador_ber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A057CD" w:rsidRPr="008C22E2">
        <w:rPr>
          <w:rFonts w:ascii="Arial" w:hAnsi="Arial" w:cs="Arial"/>
          <w:b/>
          <w:lang w:val="es-CO"/>
        </w:rPr>
        <w:tab/>
      </w:r>
      <w:r w:rsidR="00A057CD" w:rsidRPr="008C22E2">
        <w:rPr>
          <w:rFonts w:ascii="Arial" w:hAnsi="Arial" w:cs="Arial"/>
          <w:b/>
          <w:lang w:val="es-CO"/>
        </w:rPr>
        <w:tab/>
      </w:r>
    </w:p>
    <w:p w14:paraId="53099028" w14:textId="3705079C" w:rsidR="00401252" w:rsidRPr="008C22E2" w:rsidRDefault="00504700" w:rsidP="00401252">
      <w:pPr>
        <w:rPr>
          <w:rFonts w:ascii="Arial" w:hAnsi="Arial" w:cs="Arial"/>
          <w:b/>
          <w:lang w:val="es-CO"/>
        </w:rPr>
      </w:pPr>
      <w:r>
        <w:rPr>
          <w:rFonts w:ascii="Arial" w:hAnsi="Arial" w:cs="Arial"/>
          <w:b/>
          <w:lang w:val="es-CO"/>
        </w:rPr>
        <w:t>Soporte Claro</w:t>
      </w:r>
      <w:r w:rsidR="00401252" w:rsidRPr="008C22E2">
        <w:rPr>
          <w:rFonts w:ascii="Arial" w:hAnsi="Arial" w:cs="Arial"/>
          <w:b/>
          <w:lang w:val="es-CO"/>
        </w:rPr>
        <w:t>:</w:t>
      </w:r>
      <w:r w:rsidR="00E11A6D" w:rsidRPr="008C22E2">
        <w:rPr>
          <w:rFonts w:ascii="Arial" w:hAnsi="Arial" w:cs="Arial"/>
          <w:b/>
          <w:lang w:val="es-CO"/>
        </w:rPr>
        <w:tab/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soporte_claro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11A6D" w:rsidRPr="008C22E2">
        <w:rPr>
          <w:rFonts w:ascii="Arial" w:hAnsi="Arial" w:cs="Arial"/>
          <w:b/>
          <w:lang w:val="es-CO"/>
        </w:rPr>
        <w:tab/>
      </w:r>
    </w:p>
    <w:p w14:paraId="30EC2287" w14:textId="5EAA85C6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Firma el Acta: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firma_acta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11A6D" w:rsidRPr="008C22E2">
        <w:rPr>
          <w:rFonts w:ascii="Arial" w:hAnsi="Arial" w:cs="Arial"/>
          <w:b/>
          <w:lang w:val="es-CO"/>
        </w:rPr>
        <w:tab/>
      </w:r>
      <w:r w:rsidR="00E11A6D" w:rsidRPr="008C22E2">
        <w:rPr>
          <w:rFonts w:ascii="Arial" w:hAnsi="Arial" w:cs="Arial"/>
          <w:b/>
          <w:lang w:val="es-CO"/>
        </w:rPr>
        <w:tab/>
      </w:r>
      <w:r w:rsidR="00E11A6D" w:rsidRPr="008C22E2">
        <w:rPr>
          <w:rFonts w:ascii="Arial" w:hAnsi="Arial" w:cs="Arial"/>
          <w:b/>
          <w:lang w:val="es-CO"/>
        </w:rPr>
        <w:tab/>
      </w:r>
    </w:p>
    <w:p w14:paraId="6DF56BBC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</w:p>
    <w:p w14:paraId="7B32EB34" w14:textId="35EDB9D2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Caso Seguimiento: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caso_seguimiento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11A6D" w:rsidRPr="008C22E2">
        <w:rPr>
          <w:rFonts w:ascii="Arial" w:hAnsi="Arial" w:cs="Arial"/>
          <w:b/>
          <w:lang w:val="es-CO"/>
        </w:rPr>
        <w:tab/>
      </w:r>
      <w:r w:rsidR="00E11A6D" w:rsidRPr="008C22E2">
        <w:rPr>
          <w:rFonts w:ascii="Arial" w:hAnsi="Arial" w:cs="Arial"/>
          <w:b/>
          <w:lang w:val="es-CO"/>
        </w:rPr>
        <w:tab/>
      </w:r>
    </w:p>
    <w:p w14:paraId="6B7616E9" w14:textId="2D863DA7" w:rsidR="00401252" w:rsidRPr="008C22E2" w:rsidRDefault="00401252" w:rsidP="00E11A6D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Problemas en Instalación: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problemas_instalacion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11A6D" w:rsidRPr="008C22E2">
        <w:rPr>
          <w:rFonts w:ascii="Arial" w:hAnsi="Arial" w:cs="Arial"/>
          <w:b/>
          <w:lang w:val="es-CO"/>
        </w:rPr>
        <w:tab/>
      </w:r>
    </w:p>
    <w:p w14:paraId="2C59CD93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</w:p>
    <w:p w14:paraId="0C304DA8" w14:textId="77777777" w:rsidR="00967471" w:rsidRPr="008C22E2" w:rsidRDefault="00401252" w:rsidP="0096747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Mediciones Eléctricas</w:t>
      </w:r>
    </w:p>
    <w:p w14:paraId="341FE3EC" w14:textId="129C3D24" w:rsidR="00967471" w:rsidRPr="008C22E2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ab/>
      </w:r>
      <w:r w:rsidR="00401252" w:rsidRPr="008C22E2">
        <w:rPr>
          <w:rFonts w:ascii="Arial" w:hAnsi="Arial" w:cs="Arial"/>
          <w:b/>
          <w:lang w:val="es-CO"/>
        </w:rPr>
        <w:t>Fase-Neutro: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fase_neutro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57CAA" w:rsidRPr="008C22E2">
        <w:rPr>
          <w:rFonts w:ascii="Arial" w:hAnsi="Arial" w:cs="Arial"/>
          <w:b/>
          <w:lang w:val="es-CO"/>
        </w:rPr>
        <w:tab/>
      </w:r>
    </w:p>
    <w:p w14:paraId="4677AFEC" w14:textId="1058C567" w:rsidR="00967471" w:rsidRPr="008C22E2" w:rsidRDefault="00967471" w:rsidP="00E57CAA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ab/>
      </w:r>
      <w:r w:rsidR="00401252" w:rsidRPr="008C22E2">
        <w:rPr>
          <w:rFonts w:ascii="Arial" w:hAnsi="Arial" w:cs="Arial"/>
          <w:b/>
          <w:lang w:val="es-CO"/>
        </w:rPr>
        <w:t>Fase-Tierra: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fase_tierra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57CAA" w:rsidRPr="008C22E2">
        <w:rPr>
          <w:rFonts w:ascii="Arial" w:hAnsi="Arial" w:cs="Arial"/>
          <w:b/>
          <w:lang w:val="es-CO"/>
        </w:rPr>
        <w:tab/>
      </w:r>
      <w:r w:rsidR="00E57CAA" w:rsidRPr="008C22E2">
        <w:rPr>
          <w:rFonts w:ascii="Arial" w:hAnsi="Arial" w:cs="Arial"/>
          <w:b/>
          <w:lang w:val="es-CO"/>
        </w:rPr>
        <w:tab/>
      </w:r>
    </w:p>
    <w:p w14:paraId="78A4CCBE" w14:textId="0D1E3AEF" w:rsidR="00401252" w:rsidRPr="008C22E2" w:rsidRDefault="00967471" w:rsidP="00967471">
      <w:pPr>
        <w:tabs>
          <w:tab w:val="left" w:pos="284"/>
        </w:tabs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ab/>
      </w:r>
      <w:r w:rsidR="00401252" w:rsidRPr="008C22E2">
        <w:rPr>
          <w:rFonts w:ascii="Arial" w:hAnsi="Arial" w:cs="Arial"/>
          <w:b/>
          <w:lang w:val="es-CO"/>
        </w:rPr>
        <w:t>Neutro-Tierra: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neutro_tierra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  <w:r w:rsidR="00E57CAA" w:rsidRPr="008C22E2">
        <w:rPr>
          <w:rFonts w:ascii="Arial" w:hAnsi="Arial" w:cs="Arial"/>
          <w:b/>
          <w:lang w:val="es-CO"/>
        </w:rPr>
        <w:tab/>
      </w:r>
    </w:p>
    <w:p w14:paraId="654F9752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</w:p>
    <w:p w14:paraId="396D2032" w14:textId="1B3D8C4A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Lugar de Instalación de Equipos: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883B2F" w:rsidRPr="00883B2F">
        <w:rPr>
          <w:rFonts w:ascii="Arial" w:hAnsi="Arial" w:cs="Arial"/>
          <w:b/>
          <w:lang w:val="es-CO"/>
        </w:rPr>
        <w:t>{</w:t>
      </w:r>
      <w:proofErr w:type="spellStart"/>
      <w:r w:rsidR="00883B2F" w:rsidRPr="00883B2F">
        <w:rPr>
          <w:rFonts w:ascii="Arial" w:hAnsi="Arial" w:cs="Arial"/>
          <w:b/>
          <w:lang w:val="es-CO"/>
        </w:rPr>
        <w:t>lugar_instalacion</w:t>
      </w:r>
      <w:proofErr w:type="spellEnd"/>
      <w:r w:rsidR="00883B2F" w:rsidRPr="00883B2F">
        <w:rPr>
          <w:rFonts w:ascii="Arial" w:hAnsi="Arial" w:cs="Arial"/>
          <w:b/>
          <w:lang w:val="es-CO"/>
        </w:rPr>
        <w:t>}</w:t>
      </w:r>
    </w:p>
    <w:p w14:paraId="2A78FE39" w14:textId="77777777" w:rsidR="00E57CAA" w:rsidRPr="008C22E2" w:rsidRDefault="00E57CAA" w:rsidP="00401252">
      <w:pPr>
        <w:rPr>
          <w:rFonts w:ascii="Arial" w:hAnsi="Arial" w:cs="Arial"/>
          <w:b/>
          <w:lang w:val="es-CO"/>
        </w:rPr>
      </w:pPr>
    </w:p>
    <w:p w14:paraId="7EBDA54C" w14:textId="77777777" w:rsidR="00E57CAA" w:rsidRPr="008C22E2" w:rsidRDefault="00E57CAA" w:rsidP="00401252">
      <w:pPr>
        <w:rPr>
          <w:rFonts w:ascii="Arial" w:hAnsi="Arial" w:cs="Arial"/>
          <w:b/>
          <w:lang w:val="es-CO"/>
        </w:rPr>
      </w:pPr>
    </w:p>
    <w:p w14:paraId="4C7B5795" w14:textId="0ABA8E0F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Observaciones:</w:t>
      </w:r>
      <w:r w:rsidR="00883B2F">
        <w:rPr>
          <w:rFonts w:ascii="Arial" w:hAnsi="Arial" w:cs="Arial"/>
          <w:b/>
          <w:lang w:val="es-CO"/>
        </w:rPr>
        <w:t xml:space="preserve"> </w:t>
      </w:r>
      <w:r w:rsidR="0065243B">
        <w:rPr>
          <w:rFonts w:ascii="Arial" w:hAnsi="Arial" w:cs="Arial"/>
          <w:b/>
          <w:lang w:val="es-CO"/>
        </w:rPr>
        <w:br/>
      </w:r>
      <w:r w:rsidR="0065243B" w:rsidRPr="00883B2F">
        <w:rPr>
          <w:rFonts w:ascii="Arial" w:hAnsi="Arial" w:cs="Arial"/>
          <w:b/>
          <w:lang w:val="es-CO"/>
        </w:rPr>
        <w:t>{observaciones}</w:t>
      </w:r>
    </w:p>
    <w:p w14:paraId="32DBDC73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</w:p>
    <w:p w14:paraId="37A50224" w14:textId="77777777" w:rsidR="00E57CAA" w:rsidRPr="008C22E2" w:rsidRDefault="00E57CAA" w:rsidP="00401252">
      <w:pPr>
        <w:rPr>
          <w:rFonts w:ascii="Arial" w:hAnsi="Arial" w:cs="Arial"/>
          <w:b/>
          <w:lang w:val="es-CO"/>
        </w:rPr>
      </w:pPr>
    </w:p>
    <w:p w14:paraId="504FFB2A" w14:textId="04B4D829" w:rsidR="0040125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EQUIPOS INSTALADOS</w:t>
      </w:r>
      <w:r w:rsidR="000D7616">
        <w:rPr>
          <w:rFonts w:ascii="Arial" w:hAnsi="Arial" w:cs="Arial"/>
          <w:b/>
          <w:lang w:val="es-CO"/>
        </w:rPr>
        <w:t>:</w:t>
      </w:r>
    </w:p>
    <w:p w14:paraId="1C3F49C1" w14:textId="5B99FB1E" w:rsidR="000D7616" w:rsidRPr="008C22E2" w:rsidRDefault="000D7616" w:rsidP="00401252">
      <w:pPr>
        <w:rPr>
          <w:rFonts w:ascii="Arial" w:hAnsi="Arial" w:cs="Arial"/>
          <w:b/>
          <w:lang w:val="es-CO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2"/>
        <w:gridCol w:w="1791"/>
        <w:gridCol w:w="1866"/>
        <w:gridCol w:w="1754"/>
        <w:gridCol w:w="1747"/>
      </w:tblGrid>
      <w:tr w:rsidR="00FA1AA5" w:rsidRPr="008C22E2" w14:paraId="0069ABB4" w14:textId="77777777" w:rsidTr="00FA1AA5">
        <w:tc>
          <w:tcPr>
            <w:tcW w:w="1689" w:type="dxa"/>
            <w:shd w:val="clear" w:color="auto" w:fill="C00000"/>
          </w:tcPr>
          <w:p w14:paraId="27635D2A" w14:textId="77777777" w:rsidR="00401252" w:rsidRPr="008C22E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29F9E51B" w14:textId="77777777" w:rsidR="00401252" w:rsidRPr="008C22E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72D71645" w14:textId="77777777" w:rsidR="00401252" w:rsidRPr="008C22E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407E50A0" w14:textId="77777777" w:rsidR="00401252" w:rsidRPr="008C22E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48E7D1D5" w14:textId="77777777" w:rsidR="00401252" w:rsidRPr="008C22E2" w:rsidRDefault="00401252" w:rsidP="00FA1AA5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401252" w:rsidRPr="008C22E2" w14:paraId="7339C934" w14:textId="77777777" w:rsidTr="00E57CAA">
        <w:tc>
          <w:tcPr>
            <w:tcW w:w="1689" w:type="dxa"/>
          </w:tcPr>
          <w:p w14:paraId="70ECCB44" w14:textId="29D81BF6" w:rsidR="00401252" w:rsidRPr="008C22E2" w:rsidRDefault="000D7616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{equipo_instalado_1_tipo}</w:t>
            </w:r>
          </w:p>
        </w:tc>
        <w:tc>
          <w:tcPr>
            <w:tcW w:w="1113" w:type="dxa"/>
          </w:tcPr>
          <w:p w14:paraId="473ED65B" w14:textId="78C0EA70" w:rsidR="00401252" w:rsidRPr="008C22E2" w:rsidRDefault="000D7616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{equipo_instalado_1_marca}</w:t>
            </w:r>
          </w:p>
        </w:tc>
        <w:tc>
          <w:tcPr>
            <w:tcW w:w="1559" w:type="dxa"/>
          </w:tcPr>
          <w:p w14:paraId="50B24370" w14:textId="4EBA28B3" w:rsidR="00401252" w:rsidRPr="008C22E2" w:rsidRDefault="000D7616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{equipo_instalado_1_modelo}</w:t>
            </w:r>
          </w:p>
        </w:tc>
        <w:tc>
          <w:tcPr>
            <w:tcW w:w="1701" w:type="dxa"/>
          </w:tcPr>
          <w:p w14:paraId="61D20C7B" w14:textId="339659C6" w:rsidR="00401252" w:rsidRPr="008C22E2" w:rsidRDefault="000D7616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{equipo_instalado_1_serial}</w:t>
            </w:r>
          </w:p>
        </w:tc>
        <w:tc>
          <w:tcPr>
            <w:tcW w:w="2384" w:type="dxa"/>
          </w:tcPr>
          <w:p w14:paraId="5235C0FF" w14:textId="7DE7CABC" w:rsidR="00401252" w:rsidRPr="008C22E2" w:rsidRDefault="000D7616" w:rsidP="00401252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{equipo_instalado_1_placa}</w:t>
            </w:r>
          </w:p>
        </w:tc>
      </w:tr>
      <w:tr w:rsidR="000D7616" w:rsidRPr="008C22E2" w14:paraId="51018C8C" w14:textId="77777777" w:rsidTr="00E57CAA">
        <w:tc>
          <w:tcPr>
            <w:tcW w:w="1689" w:type="dxa"/>
          </w:tcPr>
          <w:p w14:paraId="0AE8D68A" w14:textId="689434CE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{equipo_instalado_2_tipo}</w:t>
            </w:r>
          </w:p>
        </w:tc>
        <w:tc>
          <w:tcPr>
            <w:tcW w:w="1113" w:type="dxa"/>
          </w:tcPr>
          <w:p w14:paraId="217B2F58" w14:textId="2FB44390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{equipo_instalado_2_marca}</w:t>
            </w:r>
          </w:p>
        </w:tc>
        <w:tc>
          <w:tcPr>
            <w:tcW w:w="1559" w:type="dxa"/>
          </w:tcPr>
          <w:p w14:paraId="0DD41A30" w14:textId="0BF846D5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{equipo_instalado_2_modelo}</w:t>
            </w:r>
          </w:p>
        </w:tc>
        <w:tc>
          <w:tcPr>
            <w:tcW w:w="1701" w:type="dxa"/>
          </w:tcPr>
          <w:p w14:paraId="1CFD6766" w14:textId="7D50518D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{equipo_instalado_2_serial}</w:t>
            </w:r>
          </w:p>
        </w:tc>
        <w:tc>
          <w:tcPr>
            <w:tcW w:w="2384" w:type="dxa"/>
          </w:tcPr>
          <w:p w14:paraId="4074843A" w14:textId="1EE5643F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{equipo_instalado_2_placa}</w:t>
            </w:r>
          </w:p>
        </w:tc>
      </w:tr>
      <w:tr w:rsidR="000D7616" w:rsidRPr="008C22E2" w14:paraId="67E638FB" w14:textId="77777777" w:rsidTr="00E57CAA">
        <w:tc>
          <w:tcPr>
            <w:tcW w:w="1689" w:type="dxa"/>
          </w:tcPr>
          <w:p w14:paraId="4379AAC7" w14:textId="2C7EFBD0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{equipo_instalado_3_tipo}</w:t>
            </w:r>
          </w:p>
        </w:tc>
        <w:tc>
          <w:tcPr>
            <w:tcW w:w="1113" w:type="dxa"/>
          </w:tcPr>
          <w:p w14:paraId="2D997EEB" w14:textId="1F1C3FD7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{equipo_instalado_3_marca}</w:t>
            </w:r>
          </w:p>
        </w:tc>
        <w:tc>
          <w:tcPr>
            <w:tcW w:w="1559" w:type="dxa"/>
          </w:tcPr>
          <w:p w14:paraId="74A6C30D" w14:textId="470212A1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{equipo_instalado_3_modelo}</w:t>
            </w:r>
          </w:p>
        </w:tc>
        <w:tc>
          <w:tcPr>
            <w:tcW w:w="1701" w:type="dxa"/>
          </w:tcPr>
          <w:p w14:paraId="3C95C714" w14:textId="2C5E8686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{equipo_instalado_3_serial}</w:t>
            </w:r>
          </w:p>
        </w:tc>
        <w:tc>
          <w:tcPr>
            <w:tcW w:w="2384" w:type="dxa"/>
          </w:tcPr>
          <w:p w14:paraId="59031FC2" w14:textId="68753305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{equipo_instalado_3_placa}</w:t>
            </w:r>
          </w:p>
        </w:tc>
      </w:tr>
      <w:tr w:rsidR="000D7616" w:rsidRPr="008C22E2" w14:paraId="7E494B14" w14:textId="77777777" w:rsidTr="00E57CAA">
        <w:tc>
          <w:tcPr>
            <w:tcW w:w="1689" w:type="dxa"/>
          </w:tcPr>
          <w:p w14:paraId="0624D76B" w14:textId="6142C30B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{equipo_instalado_4_tipo}</w:t>
            </w:r>
          </w:p>
        </w:tc>
        <w:tc>
          <w:tcPr>
            <w:tcW w:w="1113" w:type="dxa"/>
          </w:tcPr>
          <w:p w14:paraId="4E68DC5E" w14:textId="7C407A6B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{equipo_instalado_4_marca}</w:t>
            </w:r>
          </w:p>
        </w:tc>
        <w:tc>
          <w:tcPr>
            <w:tcW w:w="1559" w:type="dxa"/>
          </w:tcPr>
          <w:p w14:paraId="27DADA57" w14:textId="051F333C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{equipo_instalado_4_modelo}</w:t>
            </w:r>
          </w:p>
        </w:tc>
        <w:tc>
          <w:tcPr>
            <w:tcW w:w="1701" w:type="dxa"/>
          </w:tcPr>
          <w:p w14:paraId="11F70D6E" w14:textId="649057FD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{equipo_instalado_4_serial}</w:t>
            </w:r>
          </w:p>
        </w:tc>
        <w:tc>
          <w:tcPr>
            <w:tcW w:w="2384" w:type="dxa"/>
          </w:tcPr>
          <w:p w14:paraId="4DCAF5EC" w14:textId="43154833" w:rsidR="000D7616" w:rsidRPr="008C22E2" w:rsidRDefault="000D7616" w:rsidP="000D7616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{equipo_instalado_4_placa}</w:t>
            </w:r>
          </w:p>
        </w:tc>
      </w:tr>
    </w:tbl>
    <w:p w14:paraId="5CD23121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</w:p>
    <w:p w14:paraId="06B3AA5D" w14:textId="77777777" w:rsidR="00401252" w:rsidRPr="008C22E2" w:rsidRDefault="00401252" w:rsidP="00401252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EQUIPOS DESINSTALADOS</w:t>
      </w:r>
      <w:r w:rsidR="00007242" w:rsidRPr="008C22E2">
        <w:rPr>
          <w:rFonts w:ascii="Arial" w:hAnsi="Arial" w:cs="Arial"/>
          <w:b/>
          <w:lang w:val="es-CO"/>
        </w:rPr>
        <w:t xml:space="preserve"> O TRASLADADOS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2"/>
        <w:gridCol w:w="1789"/>
        <w:gridCol w:w="1856"/>
        <w:gridCol w:w="1755"/>
        <w:gridCol w:w="1748"/>
      </w:tblGrid>
      <w:tr w:rsidR="000D7616" w:rsidRPr="008C22E2" w14:paraId="7C7D7605" w14:textId="77777777" w:rsidTr="00F92DC7">
        <w:tc>
          <w:tcPr>
            <w:tcW w:w="1689" w:type="dxa"/>
            <w:shd w:val="clear" w:color="auto" w:fill="C00000"/>
          </w:tcPr>
          <w:p w14:paraId="2EEFC8F5" w14:textId="77777777" w:rsidR="000D7616" w:rsidRPr="008C22E2" w:rsidRDefault="000D7616" w:rsidP="00F92DC7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TIPO DE EQUIPO</w:t>
            </w:r>
          </w:p>
        </w:tc>
        <w:tc>
          <w:tcPr>
            <w:tcW w:w="1113" w:type="dxa"/>
            <w:shd w:val="clear" w:color="auto" w:fill="C00000"/>
          </w:tcPr>
          <w:p w14:paraId="3FFD28CF" w14:textId="77777777" w:rsidR="000D7616" w:rsidRPr="008C22E2" w:rsidRDefault="000D7616" w:rsidP="00F92DC7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MARCA</w:t>
            </w:r>
          </w:p>
        </w:tc>
        <w:tc>
          <w:tcPr>
            <w:tcW w:w="1559" w:type="dxa"/>
            <w:shd w:val="clear" w:color="auto" w:fill="C00000"/>
          </w:tcPr>
          <w:p w14:paraId="6E1363D0" w14:textId="77777777" w:rsidR="000D7616" w:rsidRPr="008C22E2" w:rsidRDefault="000D7616" w:rsidP="00F92DC7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MODELO</w:t>
            </w:r>
          </w:p>
        </w:tc>
        <w:tc>
          <w:tcPr>
            <w:tcW w:w="1701" w:type="dxa"/>
            <w:shd w:val="clear" w:color="auto" w:fill="C00000"/>
          </w:tcPr>
          <w:p w14:paraId="78E921DD" w14:textId="77777777" w:rsidR="000D7616" w:rsidRPr="008C22E2" w:rsidRDefault="000D7616" w:rsidP="00F92DC7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SERIAL</w:t>
            </w:r>
          </w:p>
        </w:tc>
        <w:tc>
          <w:tcPr>
            <w:tcW w:w="2384" w:type="dxa"/>
            <w:shd w:val="clear" w:color="auto" w:fill="C00000"/>
          </w:tcPr>
          <w:p w14:paraId="22C50C81" w14:textId="77777777" w:rsidR="000D7616" w:rsidRPr="008C22E2" w:rsidRDefault="000D7616" w:rsidP="00F92DC7">
            <w:pPr>
              <w:jc w:val="center"/>
              <w:rPr>
                <w:rFonts w:ascii="Arial" w:hAnsi="Arial" w:cs="Arial"/>
                <w:b/>
                <w:color w:val="FFFFFF" w:themeColor="background1"/>
                <w:lang w:val="es-CO"/>
              </w:rPr>
            </w:pPr>
            <w:r w:rsidRPr="008C22E2">
              <w:rPr>
                <w:rFonts w:ascii="Arial" w:hAnsi="Arial" w:cs="Arial"/>
                <w:b/>
                <w:color w:val="FFFFFF" w:themeColor="background1"/>
                <w:lang w:val="es-CO"/>
              </w:rPr>
              <w:t>NUMERO DE PLACA</w:t>
            </w:r>
          </w:p>
        </w:tc>
      </w:tr>
      <w:tr w:rsidR="000D7616" w:rsidRPr="008C22E2" w14:paraId="327AA823" w14:textId="77777777" w:rsidTr="00F92DC7">
        <w:tc>
          <w:tcPr>
            <w:tcW w:w="1689" w:type="dxa"/>
          </w:tcPr>
          <w:p w14:paraId="742590C1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{equipo_desinstalado_1_tipo}</w:t>
            </w:r>
          </w:p>
        </w:tc>
        <w:tc>
          <w:tcPr>
            <w:tcW w:w="1113" w:type="dxa"/>
          </w:tcPr>
          <w:p w14:paraId="602F2E87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{equipo_desinstalado_1_marca}</w:t>
            </w:r>
          </w:p>
        </w:tc>
        <w:tc>
          <w:tcPr>
            <w:tcW w:w="1559" w:type="dxa"/>
          </w:tcPr>
          <w:p w14:paraId="0D18D8F9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{equipo_desinstalado_1_modelo}</w:t>
            </w:r>
          </w:p>
        </w:tc>
        <w:tc>
          <w:tcPr>
            <w:tcW w:w="1701" w:type="dxa"/>
          </w:tcPr>
          <w:p w14:paraId="0D487977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{equipo_desinstalado_1_serial}</w:t>
            </w:r>
          </w:p>
        </w:tc>
        <w:tc>
          <w:tcPr>
            <w:tcW w:w="2384" w:type="dxa"/>
          </w:tcPr>
          <w:p w14:paraId="306875C4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{equipo_desinstalado_1_placa}</w:t>
            </w:r>
          </w:p>
        </w:tc>
      </w:tr>
      <w:tr w:rsidR="000D7616" w:rsidRPr="008C22E2" w14:paraId="544FBE67" w14:textId="77777777" w:rsidTr="00F92DC7">
        <w:tc>
          <w:tcPr>
            <w:tcW w:w="1689" w:type="dxa"/>
          </w:tcPr>
          <w:p w14:paraId="26910894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{equipo_desinstalado_2_tipo}</w:t>
            </w:r>
          </w:p>
        </w:tc>
        <w:tc>
          <w:tcPr>
            <w:tcW w:w="1113" w:type="dxa"/>
          </w:tcPr>
          <w:p w14:paraId="2502E2A5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{equipo_desinstalado_2_marca}</w:t>
            </w:r>
          </w:p>
        </w:tc>
        <w:tc>
          <w:tcPr>
            <w:tcW w:w="1559" w:type="dxa"/>
          </w:tcPr>
          <w:p w14:paraId="7ABD955A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{equipo_desinstalado_2_modelo}</w:t>
            </w:r>
          </w:p>
        </w:tc>
        <w:tc>
          <w:tcPr>
            <w:tcW w:w="1701" w:type="dxa"/>
          </w:tcPr>
          <w:p w14:paraId="56178D7D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{equipo_desinstalado_2_serial}</w:t>
            </w:r>
          </w:p>
        </w:tc>
        <w:tc>
          <w:tcPr>
            <w:tcW w:w="2384" w:type="dxa"/>
          </w:tcPr>
          <w:p w14:paraId="609BCE8C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{equipo_desinstalado_2_placa}</w:t>
            </w:r>
          </w:p>
        </w:tc>
      </w:tr>
      <w:tr w:rsidR="000D7616" w:rsidRPr="008C22E2" w14:paraId="55E2F63D" w14:textId="77777777" w:rsidTr="00F92DC7">
        <w:tc>
          <w:tcPr>
            <w:tcW w:w="1689" w:type="dxa"/>
          </w:tcPr>
          <w:p w14:paraId="124864B1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{equipo_desinstalado_3_tipo}</w:t>
            </w:r>
          </w:p>
        </w:tc>
        <w:tc>
          <w:tcPr>
            <w:tcW w:w="1113" w:type="dxa"/>
          </w:tcPr>
          <w:p w14:paraId="7E4B83A8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{equipo_desinstalado_3_marca}</w:t>
            </w:r>
          </w:p>
        </w:tc>
        <w:tc>
          <w:tcPr>
            <w:tcW w:w="1559" w:type="dxa"/>
          </w:tcPr>
          <w:p w14:paraId="3206CE6D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{equipo_desinstalado_3_modelo}</w:t>
            </w:r>
          </w:p>
        </w:tc>
        <w:tc>
          <w:tcPr>
            <w:tcW w:w="1701" w:type="dxa"/>
          </w:tcPr>
          <w:p w14:paraId="4A29F1F4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{equipo_desinstalado_3_serial}</w:t>
            </w:r>
          </w:p>
        </w:tc>
        <w:tc>
          <w:tcPr>
            <w:tcW w:w="2384" w:type="dxa"/>
          </w:tcPr>
          <w:p w14:paraId="46340CFC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{equipo_desinstalado_3_placa}</w:t>
            </w:r>
          </w:p>
        </w:tc>
      </w:tr>
      <w:tr w:rsidR="000D7616" w:rsidRPr="008C22E2" w14:paraId="3FF75C5F" w14:textId="77777777" w:rsidTr="00F92DC7">
        <w:tc>
          <w:tcPr>
            <w:tcW w:w="1689" w:type="dxa"/>
          </w:tcPr>
          <w:p w14:paraId="7F0D6211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{equipo_desinstalado_4_tipo}</w:t>
            </w:r>
          </w:p>
        </w:tc>
        <w:tc>
          <w:tcPr>
            <w:tcW w:w="1113" w:type="dxa"/>
          </w:tcPr>
          <w:p w14:paraId="3F781332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{equipo_desinstalado_4_marca}</w:t>
            </w:r>
          </w:p>
        </w:tc>
        <w:tc>
          <w:tcPr>
            <w:tcW w:w="1559" w:type="dxa"/>
          </w:tcPr>
          <w:p w14:paraId="7C854A17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{equipo_desinstalado_4_modelo}</w:t>
            </w:r>
          </w:p>
        </w:tc>
        <w:tc>
          <w:tcPr>
            <w:tcW w:w="1701" w:type="dxa"/>
          </w:tcPr>
          <w:p w14:paraId="207847E6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{equipo_desinstalado_4_serial}</w:t>
            </w:r>
          </w:p>
        </w:tc>
        <w:tc>
          <w:tcPr>
            <w:tcW w:w="2384" w:type="dxa"/>
          </w:tcPr>
          <w:p w14:paraId="416AF9A1" w14:textId="77777777" w:rsidR="000D7616" w:rsidRPr="008C22E2" w:rsidRDefault="000D7616" w:rsidP="00F92DC7">
            <w:pPr>
              <w:rPr>
                <w:rFonts w:ascii="Arial" w:hAnsi="Arial" w:cs="Arial"/>
                <w:b/>
                <w:lang w:val="es-CO"/>
              </w:rPr>
            </w:pPr>
            <w:r>
              <w:rPr>
                <w:sz w:val="14"/>
              </w:rPr>
              <w:t>{equipo_desinstalado_4_placa}</w:t>
            </w:r>
          </w:p>
        </w:tc>
      </w:tr>
    </w:tbl>
    <w:p w14:paraId="4DD788F5" w14:textId="77777777" w:rsidR="00E57CAA" w:rsidRPr="008C22E2" w:rsidRDefault="00E57CAA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br w:type="page"/>
      </w:r>
    </w:p>
    <w:p w14:paraId="60ADF7A4" w14:textId="77777777" w:rsidR="008F1515" w:rsidRPr="008C22E2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lastRenderedPageBreak/>
        <w:t>REGISTRO FOTOGRAFICO</w:t>
      </w:r>
    </w:p>
    <w:p w14:paraId="0D024A37" w14:textId="71A1825F" w:rsidR="008F1515" w:rsidRPr="008C22E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Foto antes de la instalación (400x300 pixeles).</w:t>
      </w:r>
      <w:r>
        <w:rPr>
          <w:sz w:val="18"/>
        </w:rPr>
        <w:br/>
        <w:t>{</w:t>
      </w:r>
      <w:r w:rsidR="00EB7C98">
        <w:rPr>
          <w:sz w:val="18"/>
        </w:rPr>
        <w:t>%</w:t>
      </w:r>
      <w:proofErr w:type="spellStart"/>
      <w:r>
        <w:rPr>
          <w:sz w:val="18"/>
        </w:rPr>
        <w:t>foto_antes_instalacion</w:t>
      </w:r>
      <w:proofErr w:type="spellEnd"/>
      <w:r>
        <w:rPr>
          <w:sz w:val="18"/>
        </w:rPr>
        <w:t>}</w:t>
      </w:r>
    </w:p>
    <w:p w14:paraId="2BE5C838" w14:textId="77777777" w:rsidR="008F1515" w:rsidRPr="008C22E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2351673" wp14:editId="39AB023C">
            <wp:extent cx="3808730" cy="285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D494" w14:textId="77777777" w:rsidR="008F1515" w:rsidRPr="008C22E2" w:rsidRDefault="008F1515" w:rsidP="008F1515">
      <w:pPr>
        <w:rPr>
          <w:rFonts w:ascii="Arial" w:hAnsi="Arial" w:cs="Arial"/>
          <w:b/>
          <w:lang w:val="es-CO"/>
        </w:rPr>
      </w:pPr>
    </w:p>
    <w:p w14:paraId="6A6DE923" w14:textId="5C136DB9" w:rsidR="008F1515" w:rsidRPr="008C22E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Foto después de la Instalación</w:t>
      </w:r>
      <w:r w:rsidR="00A11115" w:rsidRPr="008C22E2">
        <w:rPr>
          <w:rFonts w:ascii="Arial" w:hAnsi="Arial" w:cs="Arial"/>
          <w:b/>
          <w:lang w:val="es-CO"/>
        </w:rPr>
        <w:t xml:space="preserve">, debe incluir UM </w:t>
      </w:r>
      <w:r w:rsidR="009B5F1F" w:rsidRPr="008C22E2">
        <w:rPr>
          <w:rFonts w:ascii="Arial" w:hAnsi="Arial" w:cs="Arial"/>
          <w:b/>
          <w:lang w:val="es-CO"/>
        </w:rPr>
        <w:t>(Claro o Tercero)</w:t>
      </w:r>
      <w:r w:rsidRPr="008C22E2">
        <w:rPr>
          <w:rFonts w:ascii="Arial" w:hAnsi="Arial" w:cs="Arial"/>
          <w:b/>
          <w:lang w:val="es-CO"/>
        </w:rPr>
        <w:t xml:space="preserve"> (400x300 pixeles).</w:t>
      </w:r>
      <w:r>
        <w:rPr>
          <w:sz w:val="18"/>
        </w:rPr>
        <w:br/>
        <w:t>{</w:t>
      </w:r>
      <w:r w:rsidR="00EB7C98">
        <w:rPr>
          <w:sz w:val="18"/>
        </w:rPr>
        <w:t>%</w:t>
      </w:r>
      <w:proofErr w:type="spellStart"/>
      <w:r>
        <w:rPr>
          <w:sz w:val="18"/>
        </w:rPr>
        <w:t>foto_despues_instalacion</w:t>
      </w:r>
      <w:proofErr w:type="spellEnd"/>
      <w:r>
        <w:rPr>
          <w:sz w:val="18"/>
        </w:rPr>
        <w:t>}</w:t>
      </w:r>
    </w:p>
    <w:p w14:paraId="1595C679" w14:textId="77777777" w:rsidR="008F1515" w:rsidRPr="008C22E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0818412" wp14:editId="33B4A34C">
            <wp:extent cx="3808730" cy="28543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D2DF" w14:textId="77777777" w:rsidR="008F1515" w:rsidRPr="008C22E2" w:rsidRDefault="008F1515" w:rsidP="008F1515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br w:type="page"/>
      </w:r>
    </w:p>
    <w:p w14:paraId="4B05705B" w14:textId="70652BBE" w:rsidR="008F1515" w:rsidRPr="008C22E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lastRenderedPageBreak/>
        <w:t>Foto marquillas</w:t>
      </w:r>
      <w:r w:rsidR="003932D4" w:rsidRPr="008C22E2">
        <w:rPr>
          <w:rFonts w:ascii="Arial" w:hAnsi="Arial" w:cs="Arial"/>
          <w:b/>
          <w:lang w:val="es-CO"/>
        </w:rPr>
        <w:t xml:space="preserve"> completas (Cables y Equipos)</w:t>
      </w:r>
      <w:r w:rsidRPr="008C22E2">
        <w:rPr>
          <w:rFonts w:ascii="Arial" w:hAnsi="Arial" w:cs="Arial"/>
          <w:b/>
          <w:lang w:val="es-CO"/>
        </w:rPr>
        <w:t xml:space="preserve"> (400x300 pixeles).</w:t>
      </w:r>
      <w:r>
        <w:rPr>
          <w:sz w:val="18"/>
        </w:rPr>
        <w:br/>
        <w:t>{</w:t>
      </w:r>
      <w:r w:rsidR="00EB7C98">
        <w:rPr>
          <w:sz w:val="18"/>
        </w:rPr>
        <w:t>%</w:t>
      </w:r>
      <w:proofErr w:type="spellStart"/>
      <w:r>
        <w:rPr>
          <w:sz w:val="18"/>
        </w:rPr>
        <w:t>foto_marquillas_completas</w:t>
      </w:r>
      <w:proofErr w:type="spellEnd"/>
      <w:r>
        <w:rPr>
          <w:sz w:val="18"/>
        </w:rPr>
        <w:t>}</w:t>
      </w:r>
    </w:p>
    <w:p w14:paraId="2AB42781" w14:textId="77777777" w:rsidR="008F1515" w:rsidRPr="008C22E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33E95EB8" wp14:editId="1AE396F5">
            <wp:extent cx="3808730" cy="28543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4E89" w14:textId="77777777" w:rsidR="008F1515" w:rsidRPr="008C22E2" w:rsidRDefault="008F1515" w:rsidP="008F1515">
      <w:pPr>
        <w:rPr>
          <w:rFonts w:ascii="Arial" w:hAnsi="Arial" w:cs="Arial"/>
          <w:b/>
          <w:lang w:val="es-CO"/>
        </w:rPr>
      </w:pPr>
    </w:p>
    <w:p w14:paraId="5C3DD355" w14:textId="744C1A8C" w:rsidR="008F1515" w:rsidRPr="008C22E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Foto tomas </w:t>
      </w:r>
      <w:r w:rsidR="009819D1" w:rsidRPr="008C22E2">
        <w:rPr>
          <w:rFonts w:ascii="Arial" w:hAnsi="Arial" w:cs="Arial"/>
          <w:b/>
          <w:lang w:val="es-CO"/>
        </w:rPr>
        <w:t>eléctricas (</w:t>
      </w:r>
      <w:r w:rsidRPr="008C22E2">
        <w:rPr>
          <w:rFonts w:ascii="Arial" w:hAnsi="Arial" w:cs="Arial"/>
          <w:b/>
          <w:lang w:val="es-CO"/>
        </w:rPr>
        <w:t>400x300 pixeles).</w:t>
      </w:r>
      <w:r>
        <w:rPr>
          <w:sz w:val="18"/>
        </w:rPr>
        <w:br/>
        <w:t>{</w:t>
      </w:r>
      <w:r w:rsidR="00EB7C98">
        <w:rPr>
          <w:sz w:val="18"/>
        </w:rPr>
        <w:t>%</w:t>
      </w:r>
      <w:proofErr w:type="spellStart"/>
      <w:r>
        <w:rPr>
          <w:sz w:val="18"/>
        </w:rPr>
        <w:t>foto_tomas_electricas</w:t>
      </w:r>
      <w:proofErr w:type="spellEnd"/>
      <w:r>
        <w:rPr>
          <w:sz w:val="18"/>
        </w:rPr>
        <w:t>}</w:t>
      </w:r>
    </w:p>
    <w:p w14:paraId="4AE13D7E" w14:textId="77777777" w:rsidR="008F1515" w:rsidRPr="008C22E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2822EDE0" wp14:editId="5F0C7F0B">
            <wp:extent cx="3808730" cy="2854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EDE7" w14:textId="77777777" w:rsidR="008F1515" w:rsidRPr="008C22E2" w:rsidRDefault="008F1515" w:rsidP="008F1515">
      <w:pPr>
        <w:rPr>
          <w:rFonts w:ascii="Arial" w:hAnsi="Arial" w:cs="Arial"/>
          <w:b/>
          <w:bCs/>
          <w:lang w:val="es-CO"/>
        </w:rPr>
      </w:pPr>
      <w:r w:rsidRPr="008C22E2">
        <w:rPr>
          <w:rFonts w:ascii="Arial" w:hAnsi="Arial" w:cs="Arial"/>
          <w:b/>
          <w:bCs/>
          <w:lang w:val="es-CO"/>
        </w:rPr>
        <w:br w:type="page"/>
      </w:r>
    </w:p>
    <w:p w14:paraId="44B39CAC" w14:textId="26A356E3" w:rsidR="008F1515" w:rsidRPr="008C22E2" w:rsidRDefault="008F1515" w:rsidP="008F1515">
      <w:pPr>
        <w:numPr>
          <w:ilvl w:val="1"/>
          <w:numId w:val="4"/>
        </w:num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lastRenderedPageBreak/>
        <w:t>Foto Voltaje [Relación Neutro-Tierra] (400x300 pixeles).</w:t>
      </w:r>
      <w:r>
        <w:rPr>
          <w:sz w:val="18"/>
        </w:rPr>
        <w:br/>
        <w:t>{</w:t>
      </w:r>
      <w:r w:rsidR="00EB7C98">
        <w:rPr>
          <w:sz w:val="18"/>
        </w:rPr>
        <w:t>%</w:t>
      </w:r>
      <w:proofErr w:type="spellStart"/>
      <w:r>
        <w:rPr>
          <w:sz w:val="18"/>
        </w:rPr>
        <w:t>foto_voltaje_neutro_tierra</w:t>
      </w:r>
      <w:proofErr w:type="spellEnd"/>
      <w:r>
        <w:rPr>
          <w:sz w:val="18"/>
        </w:rPr>
        <w:t>}</w:t>
      </w:r>
    </w:p>
    <w:p w14:paraId="398E3F96" w14:textId="77777777" w:rsidR="008F1515" w:rsidRPr="008C22E2" w:rsidRDefault="008F1515" w:rsidP="008F1515">
      <w:pPr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7D72AC93" wp14:editId="33536C9A">
            <wp:extent cx="3808730" cy="28543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33D0" w14:textId="77777777" w:rsidR="00FC62A1" w:rsidRPr="008C22E2" w:rsidRDefault="008F1515" w:rsidP="00FC62A1">
      <w:pPr>
        <w:jc w:val="center"/>
        <w:outlineLvl w:val="0"/>
        <w:rPr>
          <w:rFonts w:ascii="Arial" w:hAnsi="Arial" w:cs="Arial"/>
          <w:b/>
          <w:bCs/>
          <w:lang w:val="es-CO"/>
        </w:rPr>
      </w:pPr>
      <w:r w:rsidRPr="008C22E2">
        <w:rPr>
          <w:rFonts w:ascii="Arial" w:hAnsi="Arial" w:cs="Arial"/>
          <w:b/>
          <w:bCs/>
          <w:lang w:val="es-CO"/>
        </w:rPr>
        <w:br w:type="page"/>
      </w:r>
      <w:r w:rsidR="00FC62A1" w:rsidRPr="008C22E2">
        <w:rPr>
          <w:rFonts w:ascii="Arial" w:hAnsi="Arial" w:cs="Arial"/>
          <w:b/>
          <w:bCs/>
          <w:lang w:val="es-CO"/>
        </w:rPr>
        <w:lastRenderedPageBreak/>
        <w:t>PRUEBAS DE SERVICIOS ADICION DE TELEFONOS Y CAPACITACION DE USUARIOS</w:t>
      </w:r>
    </w:p>
    <w:p w14:paraId="6B126FA0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3D514EC0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7346FEE1" w14:textId="77777777" w:rsidR="00FC62A1" w:rsidRPr="008C22E2" w:rsidRDefault="00FC62A1" w:rsidP="00FC62A1">
      <w:pPr>
        <w:rPr>
          <w:rFonts w:ascii="Arial" w:hAnsi="Arial" w:cs="Arial"/>
          <w:b/>
          <w:lang w:val="en-US"/>
        </w:rPr>
      </w:pPr>
      <w:r w:rsidRPr="008C22E2">
        <w:rPr>
          <w:rFonts w:ascii="Arial" w:hAnsi="Arial" w:cs="Arial"/>
          <w:b/>
          <w:lang w:val="en-US"/>
        </w:rPr>
        <w:t xml:space="preserve">1- </w:t>
      </w:r>
      <w:r w:rsidRPr="008C22E2">
        <w:rPr>
          <w:rFonts w:ascii="Arial" w:hAnsi="Arial" w:cs="Arial"/>
          <w:b/>
          <w:color w:val="000000"/>
          <w:lang w:val="en-US"/>
        </w:rPr>
        <w:t>SRST - sin WAN, Sin CALL MANAGER</w:t>
      </w:r>
    </w:p>
    <w:p w14:paraId="05ACE37F" w14:textId="77777777" w:rsidR="00FC62A1" w:rsidRPr="008C22E2" w:rsidRDefault="00FC62A1" w:rsidP="00FC62A1">
      <w:pPr>
        <w:rPr>
          <w:rFonts w:ascii="Arial" w:hAnsi="Arial" w:cs="Arial"/>
          <w:lang w:val="en-US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2005"/>
        <w:gridCol w:w="960"/>
        <w:gridCol w:w="2045"/>
        <w:gridCol w:w="550"/>
        <w:gridCol w:w="2038"/>
      </w:tblGrid>
      <w:tr w:rsidR="00FC62A1" w:rsidRPr="008C22E2" w14:paraId="3DFCE7ED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4A0260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F987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srst_sin_wan_sin_call_manager_si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2E7B584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B3E9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srst_sin_wan_sin_call_manager_no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2C0D75E3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704B13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srst_sin_wan_sin_call_manager_na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A5A48A3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64A17160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208759C0" w14:textId="77777777" w:rsidR="00FC62A1" w:rsidRPr="008C22E2" w:rsidRDefault="00FC62A1" w:rsidP="00FC62A1">
      <w:pPr>
        <w:rPr>
          <w:rFonts w:ascii="Arial" w:hAnsi="Arial" w:cs="Arial"/>
          <w:b/>
          <w:color w:val="000000"/>
        </w:rPr>
      </w:pPr>
      <w:r w:rsidRPr="008C22E2">
        <w:rPr>
          <w:rFonts w:ascii="Arial" w:hAnsi="Arial" w:cs="Arial"/>
          <w:b/>
          <w:lang w:val="es-CO"/>
        </w:rPr>
        <w:t xml:space="preserve">2- </w:t>
      </w:r>
      <w:r w:rsidRPr="008C22E2">
        <w:rPr>
          <w:rFonts w:ascii="Arial" w:hAnsi="Arial" w:cs="Arial"/>
          <w:b/>
          <w:color w:val="000000"/>
        </w:rPr>
        <w:t>Movilidad de extensiones-</w:t>
      </w:r>
      <w:proofErr w:type="spellStart"/>
      <w:r w:rsidRPr="008C22E2">
        <w:rPr>
          <w:rFonts w:ascii="Arial" w:hAnsi="Arial" w:cs="Arial"/>
          <w:b/>
          <w:color w:val="000000"/>
        </w:rPr>
        <w:t>password</w:t>
      </w:r>
      <w:proofErr w:type="spellEnd"/>
    </w:p>
    <w:p w14:paraId="038AE77B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51"/>
        <w:gridCol w:w="2069"/>
        <w:gridCol w:w="951"/>
        <w:gridCol w:w="2108"/>
        <w:gridCol w:w="546"/>
        <w:gridCol w:w="2102"/>
      </w:tblGrid>
      <w:tr w:rsidR="00FC62A1" w:rsidRPr="008C22E2" w14:paraId="25238F3E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2DF0D2A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8AF91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movilidad_extensiones_password_si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2442711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B9C6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movilidad_extensiones_password_no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4BCC0478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D43C8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movilidad_extensiones_password_na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603B02FB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52EE3FA2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190C0BA3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3- </w:t>
      </w:r>
      <w:r w:rsidRPr="008C22E2">
        <w:rPr>
          <w:rFonts w:ascii="Arial" w:hAnsi="Arial" w:cs="Arial"/>
          <w:b/>
          <w:color w:val="000000"/>
        </w:rPr>
        <w:t>Rotación de la llamada en grupos</w:t>
      </w:r>
    </w:p>
    <w:p w14:paraId="7E272143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691"/>
        <w:gridCol w:w="960"/>
        <w:gridCol w:w="1731"/>
        <w:gridCol w:w="550"/>
        <w:gridCol w:w="1725"/>
      </w:tblGrid>
      <w:tr w:rsidR="00FC62A1" w:rsidRPr="008C22E2" w14:paraId="6EB5789F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3E33F84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7CBA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rotacion_llamada_grupos_si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DDB963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1D79FE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rotacion_llamada_grupos_no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51DDD4D9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B5EED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rotacion_llamada_grupos_na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42E15363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5948DEE5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5B9BE08A" w14:textId="77777777" w:rsidR="00FC62A1" w:rsidRPr="008C22E2" w:rsidRDefault="00FC62A1" w:rsidP="00FC62A1">
      <w:pPr>
        <w:tabs>
          <w:tab w:val="left" w:pos="6475"/>
          <w:tab w:val="left" w:pos="8095"/>
        </w:tabs>
        <w:ind w:left="55"/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4- </w:t>
      </w:r>
      <w:r w:rsidRPr="008C22E2">
        <w:rPr>
          <w:rFonts w:ascii="Arial" w:hAnsi="Arial" w:cs="Arial"/>
          <w:b/>
        </w:rPr>
        <w:t>Identificador de llamadas</w:t>
      </w:r>
      <w:r w:rsidRPr="008C22E2">
        <w:rPr>
          <w:rFonts w:ascii="Arial" w:hAnsi="Arial" w:cs="Arial"/>
          <w:b/>
        </w:rPr>
        <w:tab/>
        <w:t> </w:t>
      </w:r>
      <w:r w:rsidRPr="008C22E2">
        <w:rPr>
          <w:rFonts w:ascii="Arial" w:hAnsi="Arial" w:cs="Arial"/>
          <w:b/>
        </w:rPr>
        <w:tab/>
        <w:t> </w:t>
      </w:r>
    </w:p>
    <w:p w14:paraId="0601F6D0" w14:textId="77777777" w:rsidR="00FC62A1" w:rsidRPr="008C22E2" w:rsidRDefault="00FC62A1" w:rsidP="00FC62A1">
      <w:pPr>
        <w:tabs>
          <w:tab w:val="left" w:pos="6475"/>
          <w:tab w:val="left" w:pos="8095"/>
        </w:tabs>
        <w:ind w:left="55"/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571"/>
        <w:gridCol w:w="960"/>
        <w:gridCol w:w="1611"/>
        <w:gridCol w:w="550"/>
        <w:gridCol w:w="1605"/>
      </w:tblGrid>
      <w:tr w:rsidR="00FC62A1" w:rsidRPr="008C22E2" w14:paraId="5A4DCA9B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466338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36AB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identificador_llamadas_si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CB2539C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E730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identificador_llamadas_no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36D05200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E69E2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identificador_llamadas_na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75627C24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5E415721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0BB8761E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5- </w:t>
      </w:r>
      <w:r w:rsidRPr="008C22E2">
        <w:rPr>
          <w:rFonts w:ascii="Arial" w:hAnsi="Arial" w:cs="Arial"/>
          <w:b/>
        </w:rPr>
        <w:t>Llamada en espera</w:t>
      </w:r>
    </w:p>
    <w:p w14:paraId="3E980A4E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218"/>
        <w:gridCol w:w="960"/>
        <w:gridCol w:w="1258"/>
        <w:gridCol w:w="620"/>
        <w:gridCol w:w="1289"/>
      </w:tblGrid>
      <w:tr w:rsidR="00FC62A1" w:rsidRPr="008C22E2" w14:paraId="3CCDBEB6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9D02F05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8C71A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llamada_espera_si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FEB2D0D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C2843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llamada_espera_no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1511525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903F00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llamada_espera_na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3C1A328B" w14:textId="77777777" w:rsidR="00FC62A1" w:rsidRPr="008C22E2" w:rsidRDefault="00FC62A1" w:rsidP="00FC62A1">
      <w:pPr>
        <w:rPr>
          <w:rFonts w:ascii="Arial" w:hAnsi="Arial" w:cs="Arial"/>
          <w:color w:val="0000FF"/>
          <w:lang w:val="es-CO"/>
        </w:rPr>
      </w:pPr>
    </w:p>
    <w:p w14:paraId="5411E3F3" w14:textId="77777777" w:rsidR="00FC62A1" w:rsidRPr="008C22E2" w:rsidRDefault="00FC62A1" w:rsidP="00FC62A1">
      <w:pPr>
        <w:rPr>
          <w:rFonts w:ascii="Arial" w:hAnsi="Arial" w:cs="Arial"/>
          <w:color w:val="0000FF"/>
          <w:lang w:val="es-CO"/>
        </w:rPr>
      </w:pPr>
    </w:p>
    <w:p w14:paraId="4D62B8DE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6- </w:t>
      </w:r>
      <w:r w:rsidRPr="008C22E2">
        <w:rPr>
          <w:rFonts w:ascii="Arial" w:hAnsi="Arial" w:cs="Arial"/>
          <w:b/>
        </w:rPr>
        <w:t>Música en espera (corporativa)</w:t>
      </w:r>
    </w:p>
    <w:p w14:paraId="5F5B0373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784"/>
        <w:gridCol w:w="960"/>
        <w:gridCol w:w="1824"/>
        <w:gridCol w:w="550"/>
        <w:gridCol w:w="1818"/>
      </w:tblGrid>
      <w:tr w:rsidR="00FC62A1" w:rsidRPr="008C22E2" w14:paraId="3F014CA7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1A034B5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2ED1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musica_espera_corporativa_si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31EE72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5609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musica_espera_corporativa_no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24A7298C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F19C2D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musica_espera_corporativa_na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FE6887F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3A0F4435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76B87772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7- </w:t>
      </w:r>
      <w:r w:rsidRPr="008C22E2">
        <w:rPr>
          <w:rFonts w:ascii="Arial" w:hAnsi="Arial" w:cs="Arial"/>
          <w:b/>
          <w:color w:val="000000"/>
        </w:rPr>
        <w:t>Transferencia de llamadas</w:t>
      </w: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578"/>
        <w:gridCol w:w="960"/>
        <w:gridCol w:w="1618"/>
        <w:gridCol w:w="550"/>
        <w:gridCol w:w="1611"/>
      </w:tblGrid>
      <w:tr w:rsidR="00FC62A1" w:rsidRPr="008C22E2" w14:paraId="020C1C39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DCB5A9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EDDDF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transferencia_llamadas_si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B728263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0E9A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transferencia_llamadas_no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651095C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4E61D6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transferencia_llamadas_na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5A36324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081F2AE9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2EBDD40F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8- </w:t>
      </w:r>
      <w:r w:rsidRPr="008C22E2">
        <w:rPr>
          <w:rFonts w:ascii="Arial" w:hAnsi="Arial" w:cs="Arial"/>
          <w:b/>
          <w:color w:val="000000"/>
        </w:rPr>
        <w:t>Conferencia</w:t>
      </w:r>
    </w:p>
    <w:p w14:paraId="437D0BC1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031"/>
        <w:gridCol w:w="960"/>
        <w:gridCol w:w="1085"/>
        <w:gridCol w:w="866"/>
        <w:gridCol w:w="1403"/>
      </w:tblGrid>
      <w:tr w:rsidR="00FC62A1" w:rsidRPr="008C22E2" w14:paraId="502FC45C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2F38CFD1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9639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conferencia_si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EBD4E98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7D21C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conferencia_no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3E85427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54403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conferencia_na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538CE379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5EFF81EE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color w:val="000000"/>
        </w:rPr>
        <w:t xml:space="preserve">9 - </w:t>
      </w:r>
      <w:r w:rsidRPr="008C22E2">
        <w:rPr>
          <w:rFonts w:ascii="Arial" w:hAnsi="Arial" w:cs="Arial"/>
          <w:b/>
        </w:rPr>
        <w:t>Conexión de dos llamadas para conferencia</w:t>
      </w:r>
    </w:p>
    <w:p w14:paraId="0B2873A9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09"/>
        <w:gridCol w:w="2104"/>
        <w:gridCol w:w="909"/>
        <w:gridCol w:w="2142"/>
        <w:gridCol w:w="527"/>
        <w:gridCol w:w="2136"/>
      </w:tblGrid>
      <w:tr w:rsidR="00FC62A1" w:rsidRPr="008C22E2" w14:paraId="0BC769E3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29E9D8F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5228C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conexion_dos_llamadas_conferencia_si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07B0BC9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FD6F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conexion_dos_llamadas_conferencia_no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52669D5E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AFFE9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conexion_dos_llamadas_conferencia_na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7C35DA51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39053FC0" w14:textId="77777777" w:rsidR="00F32B9D" w:rsidRPr="008C22E2" w:rsidRDefault="00F32B9D" w:rsidP="00FC62A1">
      <w:pPr>
        <w:rPr>
          <w:rFonts w:ascii="Arial" w:hAnsi="Arial" w:cs="Arial"/>
          <w:lang w:val="es-CO"/>
        </w:rPr>
      </w:pPr>
    </w:p>
    <w:p w14:paraId="196B7900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10 - </w:t>
      </w:r>
      <w:proofErr w:type="spellStart"/>
      <w:r w:rsidRPr="008C22E2">
        <w:rPr>
          <w:rFonts w:ascii="Arial" w:hAnsi="Arial" w:cs="Arial"/>
          <w:b/>
        </w:rPr>
        <w:t>Rellamada</w:t>
      </w:r>
      <w:proofErr w:type="spellEnd"/>
    </w:p>
    <w:p w14:paraId="4B0DBD15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960"/>
        <w:gridCol w:w="960"/>
        <w:gridCol w:w="1085"/>
        <w:gridCol w:w="900"/>
        <w:gridCol w:w="1440"/>
      </w:tblGrid>
      <w:tr w:rsidR="00FC62A1" w:rsidRPr="008C22E2" w14:paraId="21E36745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91B9E6D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9A698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rellamada_si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898FDBF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B4AC6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rellamada_no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23806539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B806A3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rellamada_na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BFD838E" w14:textId="77777777" w:rsidR="00FC62A1" w:rsidRDefault="00FC62A1" w:rsidP="00FC62A1">
      <w:pPr>
        <w:rPr>
          <w:rFonts w:ascii="Arial" w:hAnsi="Arial" w:cs="Arial"/>
          <w:lang w:val="es-CO"/>
        </w:rPr>
      </w:pPr>
    </w:p>
    <w:p w14:paraId="37ACAEFC" w14:textId="77777777" w:rsidR="008C22E2" w:rsidRPr="008C22E2" w:rsidRDefault="008C22E2" w:rsidP="00FC62A1">
      <w:pPr>
        <w:rPr>
          <w:rFonts w:ascii="Arial" w:hAnsi="Arial" w:cs="Arial"/>
          <w:lang w:val="es-CO"/>
        </w:rPr>
      </w:pPr>
    </w:p>
    <w:p w14:paraId="76C1CF90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11 - </w:t>
      </w:r>
      <w:r w:rsidRPr="008C22E2">
        <w:rPr>
          <w:rFonts w:ascii="Arial" w:hAnsi="Arial" w:cs="Arial"/>
          <w:b/>
        </w:rPr>
        <w:t>Desvío de llamadas</w:t>
      </w:r>
    </w:p>
    <w:p w14:paraId="0444B53C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272"/>
        <w:gridCol w:w="960"/>
        <w:gridCol w:w="1311"/>
        <w:gridCol w:w="550"/>
        <w:gridCol w:w="1305"/>
      </w:tblGrid>
      <w:tr w:rsidR="00FC62A1" w:rsidRPr="008C22E2" w14:paraId="434A364D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AE98441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839A1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desvio_llamadas_si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2BA3999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057A2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desvio_llamadas_no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786EAC6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D8E15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desvio_llamadas_na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11120470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7B40F5B4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12 - </w:t>
      </w:r>
      <w:r w:rsidRPr="008C22E2">
        <w:rPr>
          <w:rFonts w:ascii="Arial" w:hAnsi="Arial" w:cs="Arial"/>
          <w:b/>
        </w:rPr>
        <w:t>Marcado rápido Gerente y Subgerente-opcional</w:t>
      </w:r>
    </w:p>
    <w:p w14:paraId="061F035D" w14:textId="77777777" w:rsidR="00FC62A1" w:rsidRPr="008C22E2" w:rsidRDefault="00FC62A1" w:rsidP="00FC62A1">
      <w:pPr>
        <w:rPr>
          <w:rFonts w:ascii="Arial" w:hAnsi="Arial" w:cs="Arial"/>
          <w:b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09"/>
        <w:gridCol w:w="2105"/>
        <w:gridCol w:w="909"/>
        <w:gridCol w:w="2142"/>
        <w:gridCol w:w="527"/>
        <w:gridCol w:w="2135"/>
      </w:tblGrid>
      <w:tr w:rsidR="00FC62A1" w:rsidRPr="008C22E2" w14:paraId="693E3A7C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ED0BBC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FEB6D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marcado_rapido_gerente_subgerente_si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5B78871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A3AB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marcado_rapido_gerente_subgerente_no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26AAFB8F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8173A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marcado_rapido_gerente_subgerente_na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13569412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7B7B3507" w14:textId="77777777" w:rsidR="00FC62A1" w:rsidRPr="008C22E2" w:rsidRDefault="00FC62A1" w:rsidP="00FC62A1">
      <w:pPr>
        <w:rPr>
          <w:rFonts w:ascii="Arial" w:hAnsi="Arial" w:cs="Arial"/>
        </w:rPr>
      </w:pPr>
      <w:r w:rsidRPr="008C22E2">
        <w:rPr>
          <w:rFonts w:ascii="Arial" w:hAnsi="Arial" w:cs="Arial"/>
          <w:b/>
          <w:lang w:val="es-CO"/>
        </w:rPr>
        <w:t xml:space="preserve">13 - </w:t>
      </w:r>
      <w:r w:rsidRPr="008C22E2">
        <w:rPr>
          <w:rFonts w:ascii="Arial" w:hAnsi="Arial" w:cs="Arial"/>
          <w:b/>
        </w:rPr>
        <w:t>Restricción Celular</w:t>
      </w:r>
    </w:p>
    <w:p w14:paraId="40AE3A1D" w14:textId="77777777" w:rsidR="00FC62A1" w:rsidRPr="008C22E2" w:rsidRDefault="00FC62A1" w:rsidP="00FC62A1">
      <w:pPr>
        <w:rPr>
          <w:rFonts w:ascii="Arial" w:hAnsi="Arial" w:cs="Arial"/>
          <w:b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365"/>
        <w:gridCol w:w="960"/>
        <w:gridCol w:w="1405"/>
        <w:gridCol w:w="550"/>
        <w:gridCol w:w="1398"/>
      </w:tblGrid>
      <w:tr w:rsidR="00FC62A1" w:rsidRPr="008C22E2" w14:paraId="11C44561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6F84C04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891B5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restriccion_celular_si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CEB4D18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F98628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restriccion_celular_no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049C90B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686A5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restriccion_celular_na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31A64F70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5442542D" w14:textId="77777777" w:rsidR="00FC62A1" w:rsidRPr="008C22E2" w:rsidRDefault="00FC62A1" w:rsidP="00FC62A1">
      <w:pPr>
        <w:rPr>
          <w:rFonts w:ascii="Arial" w:hAnsi="Arial" w:cs="Arial"/>
        </w:rPr>
      </w:pPr>
      <w:r w:rsidRPr="008C22E2">
        <w:rPr>
          <w:rFonts w:ascii="Arial" w:hAnsi="Arial" w:cs="Arial"/>
          <w:b/>
          <w:lang w:val="es-CO"/>
        </w:rPr>
        <w:t xml:space="preserve">14 - Restricción </w:t>
      </w:r>
      <w:r w:rsidRPr="008C22E2">
        <w:rPr>
          <w:rFonts w:ascii="Arial" w:hAnsi="Arial" w:cs="Arial"/>
          <w:b/>
        </w:rPr>
        <w:t>Larga Distancia Nacional</w:t>
      </w:r>
    </w:p>
    <w:p w14:paraId="0FA4300C" w14:textId="77777777" w:rsidR="00FC62A1" w:rsidRPr="008C22E2" w:rsidRDefault="00FC62A1" w:rsidP="00FC62A1">
      <w:pPr>
        <w:rPr>
          <w:rFonts w:ascii="Arial" w:hAnsi="Arial" w:cs="Arial"/>
          <w:b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12"/>
        <w:gridCol w:w="2102"/>
        <w:gridCol w:w="912"/>
        <w:gridCol w:w="2139"/>
        <w:gridCol w:w="529"/>
        <w:gridCol w:w="2133"/>
      </w:tblGrid>
      <w:tr w:rsidR="00FC62A1" w:rsidRPr="008C22E2" w14:paraId="42534DF7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28D3ECD7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31BB9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restriccion_larga_distancia_nacional_si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3FF64E45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592A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restriccion_larga_distancia_nacional_no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27788FA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2BB1DD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restriccion_larga_distancia_nacional_na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10E2DF0A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6A934218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</w:rPr>
        <w:t xml:space="preserve">15 - </w:t>
      </w:r>
      <w:r w:rsidRPr="008C22E2">
        <w:rPr>
          <w:rFonts w:ascii="Arial" w:hAnsi="Arial" w:cs="Arial"/>
          <w:b/>
          <w:lang w:val="es-CO"/>
        </w:rPr>
        <w:t>Restricción</w:t>
      </w:r>
      <w:r w:rsidRPr="008C22E2">
        <w:rPr>
          <w:rFonts w:ascii="Arial" w:hAnsi="Arial" w:cs="Arial"/>
          <w:b/>
        </w:rPr>
        <w:t xml:space="preserve"> Larga Distancia Internacional</w:t>
      </w:r>
    </w:p>
    <w:p w14:paraId="2E5B8D27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858"/>
        <w:gridCol w:w="2147"/>
        <w:gridCol w:w="859"/>
        <w:gridCol w:w="2182"/>
        <w:gridCol w:w="505"/>
        <w:gridCol w:w="2176"/>
      </w:tblGrid>
      <w:tr w:rsidR="00FC62A1" w:rsidRPr="008C22E2" w14:paraId="749FDF77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942E35E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194A9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restriccion_larga_distancia_internacional_si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34F5A98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36DF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restriccion_larga_distancia_internacional_no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09AE29D9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881523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restriccion_larga_distancia_internacional_na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344CCCE5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015D3FFE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>16 - Restricción</w:t>
      </w:r>
      <w:r w:rsidRPr="008C22E2">
        <w:rPr>
          <w:rFonts w:ascii="Arial" w:hAnsi="Arial" w:cs="Arial"/>
          <w:b/>
        </w:rPr>
        <w:t xml:space="preserve"> Llamada Local</w:t>
      </w:r>
    </w:p>
    <w:p w14:paraId="716C9BBB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711"/>
        <w:gridCol w:w="960"/>
        <w:gridCol w:w="1751"/>
        <w:gridCol w:w="550"/>
        <w:gridCol w:w="1744"/>
      </w:tblGrid>
      <w:tr w:rsidR="00FC62A1" w:rsidRPr="008C22E2" w14:paraId="036CE36D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E9F586E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0774F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restriccion_llamada_local_si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CBDFB9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9033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restriccion_llamada_local_no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1AACC2C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B8FA72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restriccion_llamada_local_na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035D7164" w14:textId="77777777" w:rsidR="00FC62A1" w:rsidRPr="008C22E2" w:rsidRDefault="00FC62A1" w:rsidP="00FC62A1">
      <w:pPr>
        <w:rPr>
          <w:rFonts w:ascii="Arial" w:hAnsi="Arial" w:cs="Arial"/>
        </w:rPr>
      </w:pPr>
    </w:p>
    <w:p w14:paraId="32D3C3EC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>17- Restricción</w:t>
      </w:r>
      <w:r w:rsidRPr="008C22E2">
        <w:rPr>
          <w:rFonts w:ascii="Arial" w:hAnsi="Arial" w:cs="Arial"/>
          <w:b/>
        </w:rPr>
        <w:t xml:space="preserve"> Llamada Interna</w:t>
      </w:r>
    </w:p>
    <w:p w14:paraId="0110103A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811"/>
        <w:gridCol w:w="960"/>
        <w:gridCol w:w="1851"/>
        <w:gridCol w:w="550"/>
        <w:gridCol w:w="1844"/>
      </w:tblGrid>
      <w:tr w:rsidR="00FC62A1" w:rsidRPr="008C22E2" w14:paraId="22BD302D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04B2C3A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C9EE3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restriccion_llamada_interna_si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6984C6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7A80A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restriccion_llamada_interna_no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7FB6704E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FF571A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restriccion_llamada_interna_na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4EEDFCDF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1B0ADEA4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>18 - Directorio</w:t>
      </w:r>
      <w:r w:rsidRPr="008C22E2">
        <w:rPr>
          <w:rFonts w:ascii="Arial" w:hAnsi="Arial" w:cs="Arial"/>
          <w:b/>
        </w:rPr>
        <w:t xml:space="preserve"> Corporativo</w:t>
      </w:r>
    </w:p>
    <w:p w14:paraId="0B0BF513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551"/>
        <w:gridCol w:w="960"/>
        <w:gridCol w:w="1591"/>
        <w:gridCol w:w="550"/>
        <w:gridCol w:w="1585"/>
      </w:tblGrid>
      <w:tr w:rsidR="00FC62A1" w:rsidRPr="008C22E2" w14:paraId="149F3854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4C595E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5452C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directorio_corporativo_si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A0B529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7D9D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directorio_corporativo_no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49BEA9F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8ADF2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directorio_corporativo_na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3B40B699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3CA9DB62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19 - </w:t>
      </w:r>
      <w:r w:rsidRPr="008C22E2">
        <w:rPr>
          <w:rFonts w:ascii="Arial" w:hAnsi="Arial" w:cs="Arial"/>
          <w:b/>
        </w:rPr>
        <w:t>Llamadas perdidas</w:t>
      </w:r>
    </w:p>
    <w:p w14:paraId="5B52033C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365"/>
        <w:gridCol w:w="960"/>
        <w:gridCol w:w="1405"/>
        <w:gridCol w:w="550"/>
        <w:gridCol w:w="1398"/>
      </w:tblGrid>
      <w:tr w:rsidR="00FC62A1" w:rsidRPr="008C22E2" w14:paraId="11A4932E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452FD5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D1B8A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llamadas_perdidas_si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DA65494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07644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llamadas_perdidas_no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539E6EE0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106FF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llamadas_perdidas_na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71AEF884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6080DF46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20 - </w:t>
      </w:r>
      <w:r w:rsidRPr="008C22E2">
        <w:rPr>
          <w:rFonts w:ascii="Arial" w:hAnsi="Arial" w:cs="Arial"/>
          <w:b/>
          <w:color w:val="000000"/>
        </w:rPr>
        <w:t>Captura de llamada entre extensiones de oficina</w:t>
      </w:r>
    </w:p>
    <w:p w14:paraId="4B0269DA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01"/>
        <w:gridCol w:w="2112"/>
        <w:gridCol w:w="900"/>
        <w:gridCol w:w="2149"/>
        <w:gridCol w:w="523"/>
        <w:gridCol w:w="2142"/>
      </w:tblGrid>
      <w:tr w:rsidR="00FC62A1" w:rsidRPr="008C22E2" w14:paraId="557FC9F6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36A3BFD7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3674F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captura_llamada_extensiones_oficina_si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49F111F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0C0C9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captura_llamada_extensiones_oficina_no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3BD08F80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1DE8F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captura_llamada_extensiones_oficina_na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273C7F9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4ECB5A9F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6A606452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21 - </w:t>
      </w:r>
      <w:r w:rsidRPr="008C22E2">
        <w:rPr>
          <w:rFonts w:ascii="Arial" w:hAnsi="Arial" w:cs="Arial"/>
          <w:b/>
          <w:color w:val="000000"/>
        </w:rPr>
        <w:t xml:space="preserve">Llamada entre extensiones </w:t>
      </w:r>
    </w:p>
    <w:p w14:paraId="0EF58079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771"/>
        <w:gridCol w:w="960"/>
        <w:gridCol w:w="1811"/>
        <w:gridCol w:w="550"/>
        <w:gridCol w:w="1804"/>
      </w:tblGrid>
      <w:tr w:rsidR="00FC62A1" w:rsidRPr="008C22E2" w14:paraId="0D5838E9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B4E5DE5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52663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llamada_entre_extensiones_si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14E51C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2E58E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llamada_entre_extensiones_no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784D31E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806966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llamada_entre_extensiones_na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0C8C07BB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7311568A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22 – </w:t>
      </w:r>
      <w:proofErr w:type="spellStart"/>
      <w:r w:rsidRPr="008C22E2">
        <w:rPr>
          <w:rFonts w:ascii="Arial" w:hAnsi="Arial" w:cs="Arial"/>
          <w:b/>
          <w:color w:val="000000"/>
        </w:rPr>
        <w:t>Password</w:t>
      </w:r>
      <w:proofErr w:type="spellEnd"/>
      <w:r w:rsidRPr="008C22E2">
        <w:rPr>
          <w:rFonts w:ascii="Arial" w:hAnsi="Arial" w:cs="Arial"/>
          <w:b/>
          <w:color w:val="000000"/>
        </w:rPr>
        <w:t xml:space="preserve"> en Teléfono (extensión móvil)</w:t>
      </w:r>
    </w:p>
    <w:p w14:paraId="7B31E284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11"/>
        <w:gridCol w:w="2103"/>
        <w:gridCol w:w="910"/>
        <w:gridCol w:w="2141"/>
        <w:gridCol w:w="528"/>
        <w:gridCol w:w="2134"/>
      </w:tblGrid>
      <w:tr w:rsidR="00FC62A1" w:rsidRPr="008C22E2" w14:paraId="33F080D9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3CBE1D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46AC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password_telefono_extension_movil_si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61A1DE9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50F9D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password_telefono_extension_movil_no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0394BBD4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F6538F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password_telefono_extension_movil_na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C8BCDE3" w14:textId="77777777" w:rsidR="00FC62A1" w:rsidRDefault="00FC62A1" w:rsidP="00FC62A1">
      <w:pPr>
        <w:rPr>
          <w:rFonts w:ascii="Arial" w:hAnsi="Arial" w:cs="Arial"/>
          <w:lang w:val="es-CO"/>
        </w:rPr>
      </w:pPr>
    </w:p>
    <w:p w14:paraId="0A665B21" w14:textId="77777777" w:rsidR="008C22E2" w:rsidRDefault="008C22E2" w:rsidP="00FC62A1">
      <w:pPr>
        <w:rPr>
          <w:rFonts w:ascii="Arial" w:hAnsi="Arial" w:cs="Arial"/>
          <w:lang w:val="es-CO"/>
        </w:rPr>
      </w:pPr>
    </w:p>
    <w:p w14:paraId="13C2B66A" w14:textId="77777777" w:rsidR="008C22E2" w:rsidRPr="008C22E2" w:rsidRDefault="008C22E2" w:rsidP="00FC62A1">
      <w:pPr>
        <w:rPr>
          <w:rFonts w:ascii="Arial" w:hAnsi="Arial" w:cs="Arial"/>
          <w:lang w:val="es-CO"/>
        </w:rPr>
      </w:pPr>
    </w:p>
    <w:p w14:paraId="2FDCC78B" w14:textId="77777777" w:rsidR="00FC62A1" w:rsidRPr="008C22E2" w:rsidRDefault="00FC62A1" w:rsidP="00FC62A1">
      <w:pPr>
        <w:rPr>
          <w:rFonts w:ascii="Arial" w:hAnsi="Arial" w:cs="Arial"/>
          <w:b/>
        </w:rPr>
      </w:pPr>
      <w:r w:rsidRPr="008C22E2">
        <w:rPr>
          <w:rFonts w:ascii="Arial" w:hAnsi="Arial" w:cs="Arial"/>
          <w:b/>
          <w:lang w:val="es-CO"/>
        </w:rPr>
        <w:t xml:space="preserve">23 – </w:t>
      </w:r>
      <w:r w:rsidRPr="008C22E2">
        <w:rPr>
          <w:rFonts w:ascii="Arial" w:hAnsi="Arial" w:cs="Arial"/>
          <w:b/>
          <w:color w:val="000000"/>
        </w:rPr>
        <w:t>Directorio personalizado</w:t>
      </w:r>
    </w:p>
    <w:p w14:paraId="43DFDA77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665"/>
        <w:gridCol w:w="960"/>
        <w:gridCol w:w="1705"/>
        <w:gridCol w:w="550"/>
        <w:gridCol w:w="1698"/>
      </w:tblGrid>
      <w:tr w:rsidR="00FC62A1" w:rsidRPr="008C22E2" w14:paraId="33A7B683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7DCCDF31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B647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directorio_personalizado_si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F6936D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68BBC0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directorio_personalizado_no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66F7AE0F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D5236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directorio_personalizado_na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441191B6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710FCFF3" w14:textId="77777777" w:rsidR="00FC62A1" w:rsidRPr="008C22E2" w:rsidRDefault="00FC62A1" w:rsidP="00FC62A1">
      <w:pPr>
        <w:rPr>
          <w:rFonts w:ascii="Arial" w:hAnsi="Arial" w:cs="Arial"/>
          <w:b/>
          <w:color w:val="000000"/>
        </w:rPr>
      </w:pPr>
      <w:r w:rsidRPr="008C22E2">
        <w:rPr>
          <w:rFonts w:ascii="Arial" w:hAnsi="Arial" w:cs="Arial"/>
          <w:b/>
          <w:lang w:val="es-CO"/>
        </w:rPr>
        <w:t xml:space="preserve">24 – </w:t>
      </w:r>
      <w:r w:rsidRPr="008C22E2">
        <w:rPr>
          <w:rFonts w:ascii="Arial" w:hAnsi="Arial" w:cs="Arial"/>
          <w:b/>
          <w:color w:val="000000"/>
        </w:rPr>
        <w:t>Pruebas de extensiones análogas, FAX.</w:t>
      </w:r>
    </w:p>
    <w:p w14:paraId="06A99F82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32"/>
        <w:gridCol w:w="2085"/>
        <w:gridCol w:w="932"/>
        <w:gridCol w:w="2124"/>
        <w:gridCol w:w="537"/>
        <w:gridCol w:w="2117"/>
      </w:tblGrid>
      <w:tr w:rsidR="00FC62A1" w:rsidRPr="008C22E2" w14:paraId="0EC6AA9A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3458E604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CEC3D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pruebas_extensiones_analogas_fax_si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07FB04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9B47B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pruebas_extensiones_analogas_fax_no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0CADD11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3B2352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pruebas_extensiones_analogas_fax_na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768B970F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642F055F" w14:textId="77777777" w:rsidR="00FC62A1" w:rsidRPr="008C22E2" w:rsidRDefault="00FC62A1" w:rsidP="00FC62A1">
      <w:pPr>
        <w:rPr>
          <w:rFonts w:ascii="Arial" w:hAnsi="Arial" w:cs="Arial"/>
          <w:b/>
          <w:color w:val="000000"/>
        </w:rPr>
      </w:pPr>
      <w:r w:rsidRPr="008C22E2">
        <w:rPr>
          <w:rFonts w:ascii="Arial" w:hAnsi="Arial" w:cs="Arial"/>
          <w:b/>
          <w:lang w:val="es-CO"/>
        </w:rPr>
        <w:t xml:space="preserve">25 - </w:t>
      </w:r>
      <w:r w:rsidRPr="008C22E2">
        <w:rPr>
          <w:rFonts w:ascii="Arial" w:hAnsi="Arial" w:cs="Arial"/>
          <w:b/>
          <w:color w:val="000000"/>
        </w:rPr>
        <w:t>Buzón de voz - Saludo</w:t>
      </w:r>
    </w:p>
    <w:p w14:paraId="7AEDEF24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372"/>
        <w:gridCol w:w="960"/>
        <w:gridCol w:w="1412"/>
        <w:gridCol w:w="550"/>
        <w:gridCol w:w="1405"/>
      </w:tblGrid>
      <w:tr w:rsidR="00FC62A1" w:rsidRPr="008C22E2" w14:paraId="0003B3AF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14FC2BEC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DA952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buzon_voz_saludo_si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7C5653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7B75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buzon_voz_saludo_no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6AD109FF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797ED5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buzon_voz_saludo_na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2910EF42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09B770AD" w14:textId="77777777" w:rsidR="00FC62A1" w:rsidRPr="008C22E2" w:rsidRDefault="00FC62A1" w:rsidP="00FC62A1">
      <w:pPr>
        <w:rPr>
          <w:rFonts w:ascii="Arial" w:hAnsi="Arial" w:cs="Arial"/>
          <w:b/>
          <w:color w:val="000000"/>
        </w:rPr>
      </w:pPr>
      <w:r w:rsidRPr="008C22E2">
        <w:rPr>
          <w:rFonts w:ascii="Arial" w:hAnsi="Arial" w:cs="Arial"/>
          <w:b/>
          <w:lang w:val="es-CO"/>
        </w:rPr>
        <w:t xml:space="preserve">25 – </w:t>
      </w:r>
      <w:r w:rsidRPr="008C22E2">
        <w:rPr>
          <w:rFonts w:ascii="Arial" w:hAnsi="Arial" w:cs="Arial"/>
          <w:b/>
          <w:color w:val="000000"/>
        </w:rPr>
        <w:t xml:space="preserve">Buzón de mensajes funcionalidad del CERO </w:t>
      </w:r>
    </w:p>
    <w:p w14:paraId="5D6A58E7" w14:textId="77777777" w:rsidR="00FC62A1" w:rsidRPr="008C22E2" w:rsidRDefault="00FC62A1" w:rsidP="00FC62A1">
      <w:pPr>
        <w:rPr>
          <w:rFonts w:ascii="Arial" w:hAnsi="Arial" w:cs="Arial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08"/>
        <w:gridCol w:w="2106"/>
        <w:gridCol w:w="907"/>
        <w:gridCol w:w="2143"/>
        <w:gridCol w:w="526"/>
        <w:gridCol w:w="2137"/>
      </w:tblGrid>
      <w:tr w:rsidR="00FC62A1" w:rsidRPr="008C22E2" w14:paraId="3DA85A5D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53E17304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6419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buzon_mensajes_funcionalidad_cero_si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0A0DF460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4D027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buzon_mensajes_funcionalidad_cero_no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3A925ABC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FADB9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buzon_mensajes_funcionalidad_cero_na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7E9F788C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46E0A019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26 – Capacitación</w:t>
      </w:r>
    </w:p>
    <w:p w14:paraId="326AC80F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tbl>
      <w:tblPr>
        <w:tblW w:w="6305" w:type="dxa"/>
        <w:tblInd w:w="103" w:type="dxa"/>
        <w:tblLook w:val="0000" w:firstRow="0" w:lastRow="0" w:firstColumn="0" w:lastColumn="0" w:noHBand="0" w:noVBand="0"/>
      </w:tblPr>
      <w:tblGrid>
        <w:gridCol w:w="960"/>
        <w:gridCol w:w="1071"/>
        <w:gridCol w:w="960"/>
        <w:gridCol w:w="1111"/>
        <w:gridCol w:w="830"/>
        <w:gridCol w:w="1373"/>
      </w:tblGrid>
      <w:tr w:rsidR="00FC62A1" w:rsidRPr="008C22E2" w14:paraId="68209F3B" w14:textId="77777777" w:rsidTr="00DB09CB">
        <w:trPr>
          <w:trHeight w:val="25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589AD48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SI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98816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capacitacion_si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</w:tcPr>
          <w:p w14:paraId="4776812B" w14:textId="77777777" w:rsidR="00FC62A1" w:rsidRPr="008C22E2" w:rsidRDefault="00FC62A1" w:rsidP="00DB09CB">
            <w:pPr>
              <w:rPr>
                <w:rFonts w:ascii="Arial" w:hAnsi="Arial" w:cs="Arial"/>
                <w:bCs/>
              </w:rPr>
            </w:pPr>
            <w:r w:rsidRPr="008C22E2">
              <w:rPr>
                <w:rFonts w:ascii="Arial" w:hAnsi="Arial" w:cs="Arial"/>
                <w:bCs/>
              </w:rPr>
              <w:t>NO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62BE9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capacitacion_no</w:t>
            </w:r>
            <w:proofErr w:type="spellEnd"/>
            <w:r>
              <w:rPr>
                <w:sz w:val="12"/>
              </w:rPr>
              <w:t>}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270F4298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 w:rsidRPr="008C22E2">
              <w:rPr>
                <w:rFonts w:ascii="Arial" w:hAnsi="Arial" w:cs="Arial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7A767F" w14:textId="77777777" w:rsidR="00FC62A1" w:rsidRPr="008C22E2" w:rsidRDefault="00FC62A1" w:rsidP="00DB09CB">
            <w:pPr>
              <w:rPr>
                <w:rFonts w:ascii="Arial" w:hAnsi="Arial" w:cs="Arial"/>
              </w:rPr>
            </w:pPr>
            <w:r>
              <w:rPr>
                <w:sz w:val="12"/>
              </w:rPr>
              <w:t>{</w:t>
            </w:r>
            <w:proofErr w:type="spellStart"/>
            <w:r>
              <w:rPr>
                <w:sz w:val="12"/>
              </w:rPr>
              <w:t>capacitacion_na</w:t>
            </w:r>
            <w:proofErr w:type="spellEnd"/>
            <w:r>
              <w:rPr>
                <w:sz w:val="12"/>
              </w:rPr>
              <w:t>}</w:t>
            </w:r>
          </w:p>
        </w:tc>
      </w:tr>
    </w:tbl>
    <w:p w14:paraId="46898402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249A17F2" w14:textId="77777777" w:rsidR="00FC62A1" w:rsidRPr="008C22E2" w:rsidRDefault="00FC62A1" w:rsidP="00FC62A1">
      <w:pPr>
        <w:rPr>
          <w:rFonts w:ascii="Arial" w:hAnsi="Arial" w:cs="Arial"/>
          <w:lang w:val="es-CO"/>
        </w:rPr>
      </w:pPr>
      <w:r w:rsidRPr="008C22E2">
        <w:rPr>
          <w:rFonts w:ascii="Arial" w:hAnsi="Arial" w:cs="Arial"/>
          <w:lang w:val="es-CO"/>
        </w:rPr>
        <w:t>&lt; Observaciones  sobre capacitación de usuarios&gt;</w:t>
      </w:r>
      <w:r>
        <w:rPr>
          <w:sz w:val="18"/>
        </w:rPr>
        <w:br/>
        <w:t>{</w:t>
      </w:r>
      <w:proofErr w:type="spellStart"/>
      <w:r>
        <w:rPr>
          <w:sz w:val="18"/>
        </w:rPr>
        <w:t>observaciones_capacitacion_usuarios</w:t>
      </w:r>
      <w:proofErr w:type="spellEnd"/>
      <w:r>
        <w:rPr>
          <w:sz w:val="18"/>
        </w:rPr>
        <w:t>}</w:t>
      </w:r>
    </w:p>
    <w:p w14:paraId="469562E0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6BFEFB8C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>27 – Anexe los formatos de capacitación firmados por el cliente</w:t>
      </w:r>
    </w:p>
    <w:p w14:paraId="30051156" w14:textId="30FAE40C" w:rsidR="00FC62A1" w:rsidRPr="008C22E2" w:rsidRDefault="00FC62A1" w:rsidP="00FC62A1">
      <w:pPr>
        <w:rPr>
          <w:rFonts w:ascii="Arial" w:hAnsi="Arial" w:cs="Arial"/>
          <w:lang w:val="es-CO"/>
        </w:rPr>
      </w:pPr>
      <w:r w:rsidRPr="008C22E2">
        <w:rPr>
          <w:rFonts w:ascii="Arial" w:hAnsi="Arial" w:cs="Arial"/>
          <w:lang w:val="es-CO"/>
        </w:rPr>
        <w:t>&lt; Escanear cada una&gt;</w:t>
      </w:r>
      <w:r>
        <w:rPr>
          <w:sz w:val="18"/>
        </w:rPr>
        <w:br/>
        <w:t>{</w:t>
      </w:r>
      <w:r w:rsidR="00E674E6">
        <w:rPr>
          <w:sz w:val="18"/>
        </w:rPr>
        <w:t>%</w:t>
      </w:r>
      <w:proofErr w:type="spellStart"/>
      <w:r>
        <w:rPr>
          <w:sz w:val="18"/>
        </w:rPr>
        <w:t>formatos_capacitacion_firmados</w:t>
      </w:r>
      <w:proofErr w:type="spellEnd"/>
      <w:r>
        <w:rPr>
          <w:sz w:val="18"/>
        </w:rPr>
        <w:t>}</w:t>
      </w:r>
    </w:p>
    <w:p w14:paraId="4D76E43C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651EC363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683A94E3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</w:p>
    <w:p w14:paraId="2A6EC632" w14:textId="77777777" w:rsidR="00FC62A1" w:rsidRPr="008C22E2" w:rsidRDefault="00FC62A1" w:rsidP="00FC62A1">
      <w:pPr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t xml:space="preserve">28 - Observaciones </w:t>
      </w:r>
    </w:p>
    <w:p w14:paraId="76B63E0F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4877B3BE" w14:textId="77777777" w:rsidR="00FC62A1" w:rsidRPr="008C22E2" w:rsidRDefault="00FC62A1" w:rsidP="00FC62A1">
      <w:pPr>
        <w:rPr>
          <w:rFonts w:ascii="Arial" w:hAnsi="Arial" w:cs="Arial"/>
          <w:lang w:val="es-CO"/>
        </w:rPr>
      </w:pPr>
      <w:r w:rsidRPr="008C22E2">
        <w:rPr>
          <w:rFonts w:ascii="Arial" w:hAnsi="Arial" w:cs="Arial"/>
          <w:lang w:val="es-CO"/>
        </w:rPr>
        <w:t>&lt; Observaciones  de la actividad&gt;</w:t>
      </w:r>
      <w:r>
        <w:rPr>
          <w:sz w:val="18"/>
        </w:rPr>
        <w:br/>
        <w:t>{</w:t>
      </w:r>
      <w:proofErr w:type="spellStart"/>
      <w:r>
        <w:rPr>
          <w:sz w:val="18"/>
        </w:rPr>
        <w:t>observaciones_actividad</w:t>
      </w:r>
      <w:proofErr w:type="spellEnd"/>
      <w:r>
        <w:rPr>
          <w:sz w:val="18"/>
        </w:rPr>
        <w:t>}</w:t>
      </w:r>
    </w:p>
    <w:p w14:paraId="33376840" w14:textId="77777777" w:rsidR="00FC62A1" w:rsidRPr="008C22E2" w:rsidRDefault="00FC62A1" w:rsidP="00FC62A1">
      <w:pPr>
        <w:rPr>
          <w:rFonts w:ascii="Arial" w:hAnsi="Arial" w:cs="Arial"/>
          <w:lang w:val="es-CO"/>
        </w:rPr>
      </w:pPr>
    </w:p>
    <w:p w14:paraId="6FA72C20" w14:textId="77777777" w:rsidR="00AD4411" w:rsidRPr="008C22E2" w:rsidRDefault="00AD4411" w:rsidP="00FC62A1">
      <w:pPr>
        <w:pStyle w:val="Prrafodelista"/>
        <w:spacing w:after="240"/>
        <w:ind w:left="360"/>
        <w:jc w:val="center"/>
        <w:rPr>
          <w:rFonts w:ascii="Arial" w:hAnsi="Arial" w:cs="Arial"/>
          <w:b/>
          <w:bCs/>
          <w:lang w:val="es-CO"/>
        </w:rPr>
      </w:pPr>
    </w:p>
    <w:p w14:paraId="7B54AF66" w14:textId="77777777" w:rsidR="00240ED5" w:rsidRPr="008C22E2" w:rsidRDefault="00240ED5">
      <w:pPr>
        <w:rPr>
          <w:rFonts w:ascii="Arial" w:hAnsi="Arial" w:cs="Arial"/>
          <w:b/>
          <w:bCs/>
          <w:lang w:val="es-CO"/>
        </w:rPr>
      </w:pPr>
      <w:r w:rsidRPr="008C22E2">
        <w:rPr>
          <w:rFonts w:ascii="Arial" w:hAnsi="Arial" w:cs="Arial"/>
          <w:b/>
          <w:bCs/>
          <w:lang w:val="es-CO"/>
        </w:rPr>
        <w:br w:type="page"/>
      </w:r>
    </w:p>
    <w:p w14:paraId="7AD9CBEB" w14:textId="24D5967C" w:rsidR="008F1515" w:rsidRPr="008C22E2" w:rsidRDefault="008F1515" w:rsidP="008F1515">
      <w:pPr>
        <w:pStyle w:val="Prrafodelista"/>
        <w:numPr>
          <w:ilvl w:val="0"/>
          <w:numId w:val="4"/>
        </w:numPr>
        <w:spacing w:after="240"/>
        <w:jc w:val="center"/>
        <w:rPr>
          <w:rFonts w:ascii="Arial" w:hAnsi="Arial" w:cs="Arial"/>
          <w:b/>
          <w:lang w:val="es-CO"/>
        </w:rPr>
      </w:pPr>
      <w:r w:rsidRPr="008C22E2">
        <w:rPr>
          <w:rFonts w:ascii="Arial" w:hAnsi="Arial" w:cs="Arial"/>
          <w:b/>
          <w:lang w:val="es-CO"/>
        </w:rPr>
        <w:lastRenderedPageBreak/>
        <w:t>FOTO ACTA DE ENTREGA DE SERVICIO</w:t>
      </w:r>
      <w:r>
        <w:rPr>
          <w:sz w:val="18"/>
        </w:rPr>
        <w:br/>
        <w:t>{</w:t>
      </w:r>
      <w:r w:rsidR="00E674E6">
        <w:rPr>
          <w:sz w:val="18"/>
        </w:rPr>
        <w:t>%</w:t>
      </w:r>
      <w:proofErr w:type="spellStart"/>
      <w:r>
        <w:rPr>
          <w:sz w:val="18"/>
        </w:rPr>
        <w:t>foto_acta_entrega_servicio</w:t>
      </w:r>
      <w:proofErr w:type="spellEnd"/>
      <w:r>
        <w:rPr>
          <w:sz w:val="18"/>
        </w:rPr>
        <w:t>}</w:t>
      </w:r>
    </w:p>
    <w:p w14:paraId="1070FDEB" w14:textId="77777777" w:rsidR="008F1515" w:rsidRPr="008C22E2" w:rsidRDefault="008F1515" w:rsidP="008F1515">
      <w:pPr>
        <w:jc w:val="center"/>
        <w:rPr>
          <w:rFonts w:ascii="Arial" w:hAnsi="Arial" w:cs="Arial"/>
          <w:b/>
          <w:bCs/>
          <w:iCs/>
        </w:rPr>
      </w:pPr>
      <w:r w:rsidRPr="008C22E2">
        <w:rPr>
          <w:rFonts w:ascii="Arial" w:hAnsi="Arial" w:cs="Arial"/>
          <w:b/>
          <w:lang w:val="es-CO"/>
        </w:rPr>
        <w:t>(400x300 pixeles)</w:t>
      </w:r>
    </w:p>
    <w:p w14:paraId="59C9EA79" w14:textId="77777777" w:rsidR="00CE7207" w:rsidRPr="008C22E2" w:rsidRDefault="008F1515" w:rsidP="008F1515">
      <w:pPr>
        <w:jc w:val="center"/>
        <w:rPr>
          <w:rFonts w:ascii="Arial" w:hAnsi="Arial" w:cs="Arial"/>
          <w:bCs/>
          <w:i/>
          <w:iCs/>
          <w:color w:val="333399"/>
        </w:rPr>
      </w:pPr>
      <w:r w:rsidRPr="008C22E2">
        <w:rPr>
          <w:rFonts w:ascii="Arial" w:hAnsi="Arial" w:cs="Arial"/>
          <w:b/>
          <w:noProof/>
          <w:lang w:val="es-CO" w:eastAsia="es-CO"/>
        </w:rPr>
        <w:drawing>
          <wp:inline distT="0" distB="0" distL="0" distR="0" wp14:anchorId="227A2AB0" wp14:editId="43C45424">
            <wp:extent cx="3808730" cy="28543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207" w:rsidRPr="008C22E2" w:rsidSect="0013297C">
      <w:headerReference w:type="default" r:id="rId13"/>
      <w:footerReference w:type="even" r:id="rId14"/>
      <w:footerReference w:type="default" r:id="rId15"/>
      <w:pgSz w:w="12242" w:h="15842" w:code="190"/>
      <w:pgMar w:top="1701" w:right="1701" w:bottom="1079" w:left="1701" w:header="680" w:footer="49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B2A8E" w14:textId="77777777" w:rsidR="002F41A5" w:rsidRDefault="002F41A5">
      <w:r>
        <w:separator/>
      </w:r>
    </w:p>
  </w:endnote>
  <w:endnote w:type="continuationSeparator" w:id="0">
    <w:p w14:paraId="73F0954E" w14:textId="77777777" w:rsidR="002F41A5" w:rsidRDefault="002F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187B" w14:textId="77777777" w:rsidR="00325B50" w:rsidRDefault="008F7F2F" w:rsidP="006E4EA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325B5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250C49" w14:textId="77777777" w:rsidR="00325B50" w:rsidRDefault="00325B50" w:rsidP="00325B5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D4EC" w14:textId="77777777" w:rsidR="00325B50" w:rsidRDefault="00325B50" w:rsidP="003A682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DF4C4" w14:textId="77777777" w:rsidR="002F41A5" w:rsidRDefault="002F41A5">
      <w:r>
        <w:separator/>
      </w:r>
    </w:p>
  </w:footnote>
  <w:footnote w:type="continuationSeparator" w:id="0">
    <w:p w14:paraId="7964D021" w14:textId="77777777" w:rsidR="002F41A5" w:rsidRDefault="002F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3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1559"/>
      <w:gridCol w:w="2002"/>
    </w:tblGrid>
    <w:tr w:rsidR="002B6CF3" w:rsidRPr="00EF5103" w14:paraId="538B952A" w14:textId="77777777" w:rsidTr="00086501">
      <w:trPr>
        <w:cantSplit/>
        <w:trHeight w:val="369"/>
      </w:trPr>
      <w:tc>
        <w:tcPr>
          <w:tcW w:w="7230" w:type="dxa"/>
          <w:gridSpan w:val="2"/>
          <w:tcBorders>
            <w:right w:val="single" w:sz="4" w:space="0" w:color="auto"/>
          </w:tcBorders>
          <w:vAlign w:val="center"/>
        </w:tcPr>
        <w:p w14:paraId="01D51227" w14:textId="77777777"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b/>
              <w:lang w:val="es-MX"/>
            </w:rPr>
          </w:pPr>
          <w:r w:rsidRPr="002B6CF3">
            <w:rPr>
              <w:rFonts w:ascii="Arial" w:hAnsi="Arial" w:cs="Arial"/>
              <w:b/>
              <w:lang w:val="es-MX"/>
            </w:rPr>
            <w:t>FORMATO</w:t>
          </w:r>
        </w:p>
        <w:p w14:paraId="66261890" w14:textId="77777777" w:rsidR="002B6CF3" w:rsidRPr="00B07580" w:rsidRDefault="00FA1AA5" w:rsidP="00B07580">
          <w:pPr>
            <w:jc w:val="center"/>
            <w:outlineLvl w:val="0"/>
            <w:rPr>
              <w:rFonts w:ascii="Arial" w:hAnsi="Arial" w:cs="Arial"/>
              <w:b/>
              <w:bCs/>
              <w:sz w:val="22"/>
              <w:szCs w:val="22"/>
              <w:lang w:val="es-CO"/>
            </w:rPr>
          </w:pPr>
          <w:r w:rsidRPr="00FA1AA5">
            <w:rPr>
              <w:rFonts w:ascii="Arial" w:hAnsi="Arial" w:cs="Arial"/>
              <w:b/>
              <w:lang w:val="es-MX"/>
            </w:rPr>
            <w:t xml:space="preserve">ACTA QA </w:t>
          </w:r>
          <w:r w:rsidR="00B07580" w:rsidRPr="00B07580">
            <w:rPr>
              <w:rFonts w:ascii="Arial" w:hAnsi="Arial" w:cs="Arial"/>
              <w:b/>
              <w:lang w:val="es-MX"/>
            </w:rPr>
            <w:t>ADICION DE TELEFONOS Y CAPACITACION DE USUARIOS</w:t>
          </w:r>
        </w:p>
      </w:tc>
      <w:tc>
        <w:tcPr>
          <w:tcW w:w="2002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5E894792" w14:textId="77777777" w:rsidR="002B6CF3" w:rsidRPr="00F2689D" w:rsidRDefault="002B6CF3" w:rsidP="00086501">
          <w:pPr>
            <w:jc w:val="center"/>
            <w:rPr>
              <w:b/>
            </w:rPr>
          </w:pPr>
          <w:r w:rsidRPr="00F2689D">
            <w:object w:dxaOrig="927" w:dyaOrig="927" w14:anchorId="38CAE15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7.75pt;height:57.75pt">
                <v:imagedata r:id="rId1" o:title=""/>
              </v:shape>
              <o:OLEObject Type="Embed" ProgID="Visio.Drawing.11" ShapeID="_x0000_i1025" DrawAspect="Content" ObjectID="_1843756741" r:id="rId2"/>
            </w:object>
          </w:r>
        </w:p>
      </w:tc>
    </w:tr>
    <w:tr w:rsidR="002B6CF3" w:rsidRPr="00EF5103" w14:paraId="7D43734A" w14:textId="77777777" w:rsidTr="00086501">
      <w:trPr>
        <w:cantSplit/>
        <w:trHeight w:val="470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2CE64007" w14:textId="77777777" w:rsidR="002B6CF3" w:rsidRPr="00F2689D" w:rsidRDefault="002B6CF3" w:rsidP="002B6CF3">
          <w:pPr>
            <w:pStyle w:val="Encabezado"/>
            <w:rPr>
              <w:b/>
              <w:szCs w:val="22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Pertenece al procedimiento: </w:t>
          </w:r>
          <w:r w:rsidR="00504700" w:rsidRPr="00504700">
            <w:rPr>
              <w:rFonts w:ascii="Arial" w:hAnsi="Arial" w:cs="Arial"/>
            </w:rPr>
            <w:t>Implementar Servicios Segmento Empresas y Negocios Soluciones Fijas y Realizar Instalación y entrega de Servicio.</w:t>
          </w:r>
        </w:p>
      </w:tc>
      <w:tc>
        <w:tcPr>
          <w:tcW w:w="1559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833293B" w14:textId="77777777"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>Fecha:</w:t>
          </w:r>
          <w:r>
            <w:rPr>
              <w:sz w:val="18"/>
            </w:rPr>
            <w:t xml:space="preserve"> {fecha}</w:t>
          </w:r>
        </w:p>
        <w:p w14:paraId="7DC18A5B" w14:textId="3AC85D1D" w:rsidR="002B6CF3" w:rsidRPr="00F2689D" w:rsidRDefault="002B6CF3" w:rsidP="00361060">
          <w:pPr>
            <w:pStyle w:val="Encabezado"/>
            <w:jc w:val="center"/>
            <w:rPr>
              <w:szCs w:val="22"/>
              <w:lang w:val="es-MX"/>
            </w:rPr>
          </w:pPr>
        </w:p>
      </w:tc>
      <w:tc>
        <w:tcPr>
          <w:tcW w:w="2002" w:type="dxa"/>
          <w:vMerge/>
          <w:tcBorders>
            <w:left w:val="single" w:sz="4" w:space="0" w:color="auto"/>
          </w:tcBorders>
        </w:tcPr>
        <w:p w14:paraId="04E5C1AB" w14:textId="77777777" w:rsidR="002B6CF3" w:rsidRPr="00F2689D" w:rsidRDefault="002B6CF3" w:rsidP="00086501">
          <w:pPr>
            <w:rPr>
              <w:b/>
            </w:rPr>
          </w:pPr>
        </w:p>
      </w:tc>
    </w:tr>
    <w:tr w:rsidR="002B6CF3" w:rsidRPr="00EF5103" w14:paraId="097BE7D4" w14:textId="77777777" w:rsidTr="00086501">
      <w:trPr>
        <w:cantSplit/>
        <w:trHeight w:val="282"/>
      </w:trPr>
      <w:tc>
        <w:tcPr>
          <w:tcW w:w="5671" w:type="dxa"/>
          <w:tcBorders>
            <w:right w:val="single" w:sz="4" w:space="0" w:color="auto"/>
          </w:tcBorders>
          <w:vAlign w:val="center"/>
        </w:tcPr>
        <w:p w14:paraId="1FAAEA9A" w14:textId="77777777" w:rsidR="002B6CF3" w:rsidRPr="002B6CF3" w:rsidRDefault="002B6CF3" w:rsidP="00086501">
          <w:pPr>
            <w:pStyle w:val="Encabezado"/>
            <w:rPr>
              <w:rFonts w:ascii="Arial" w:hAnsi="Arial" w:cs="Arial"/>
              <w:lang w:val="es-MX"/>
            </w:rPr>
          </w:pPr>
          <w:r w:rsidRPr="002B6CF3">
            <w:rPr>
              <w:rFonts w:ascii="Arial" w:hAnsi="Arial" w:cs="Arial"/>
              <w:lang w:val="es-MX"/>
            </w:rPr>
            <w:t xml:space="preserve">Clasificación: </w:t>
          </w:r>
          <w:r>
            <w:rPr>
              <w:rFonts w:ascii="Arial" w:hAnsi="Arial" w:cs="Arial"/>
            </w:rPr>
            <w:t>Uso Interno</w:t>
          </w:r>
          <w:r w:rsidRPr="002B6CF3">
            <w:rPr>
              <w:rFonts w:ascii="Arial" w:hAnsi="Arial" w:cs="Arial"/>
            </w:rPr>
            <w:t>.</w:t>
          </w:r>
        </w:p>
      </w:tc>
      <w:tc>
        <w:tcPr>
          <w:tcW w:w="1559" w:type="dxa"/>
          <w:tcBorders>
            <w:right w:val="single" w:sz="4" w:space="0" w:color="auto"/>
          </w:tcBorders>
          <w:vAlign w:val="center"/>
        </w:tcPr>
        <w:p w14:paraId="7AF6CE37" w14:textId="77777777" w:rsidR="002B6CF3" w:rsidRPr="002B6CF3" w:rsidRDefault="002B6CF3" w:rsidP="00086501">
          <w:pPr>
            <w:pStyle w:val="Encabezado"/>
            <w:jc w:val="center"/>
            <w:rPr>
              <w:rFonts w:ascii="Arial" w:hAnsi="Arial" w:cs="Arial"/>
              <w:szCs w:val="22"/>
              <w:lang w:val="es-MX"/>
            </w:rPr>
          </w:pP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Pág. 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instrText xml:space="preserve"> PAGE </w:instrTex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separate"/>
          </w:r>
          <w:r w:rsidR="00361060">
            <w:rPr>
              <w:rStyle w:val="Nmerodepgina"/>
              <w:rFonts w:ascii="Arial" w:hAnsi="Arial" w:cs="Arial"/>
              <w:b/>
              <w:noProof/>
              <w:color w:val="000000" w:themeColor="text1"/>
              <w:sz w:val="16"/>
              <w:szCs w:val="16"/>
            </w:rPr>
            <w:t>7</w:t>
          </w:r>
          <w:r w:rsidRPr="002B6CF3">
            <w:rPr>
              <w:rStyle w:val="Nmerodepgina"/>
              <w:rFonts w:ascii="Arial" w:hAnsi="Arial" w:cs="Arial"/>
              <w:b/>
              <w:color w:val="000000" w:themeColor="text1"/>
              <w:sz w:val="16"/>
              <w:szCs w:val="16"/>
            </w:rPr>
            <w:fldChar w:fldCharType="end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t xml:space="preserve"> de 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begin"/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 w:rsidR="00361060">
            <w:rPr>
              <w:rStyle w:val="Nmerodepgina"/>
              <w:rFonts w:ascii="Arial" w:hAnsi="Arial" w:cs="Arial"/>
              <w:noProof/>
              <w:color w:val="000000" w:themeColor="text1"/>
              <w:sz w:val="16"/>
              <w:szCs w:val="16"/>
            </w:rPr>
            <w:t>8</w:t>
          </w:r>
          <w:r w:rsidRPr="002B6CF3">
            <w:rPr>
              <w:rStyle w:val="Nmerodepgina"/>
              <w:rFonts w:ascii="Arial" w:hAnsi="Arial" w:cs="Arial"/>
              <w:color w:val="000000" w:themeColor="text1"/>
              <w:sz w:val="16"/>
              <w:szCs w:val="16"/>
            </w:rPr>
            <w:fldChar w:fldCharType="end"/>
          </w:r>
        </w:p>
      </w:tc>
      <w:tc>
        <w:tcPr>
          <w:tcW w:w="2002" w:type="dxa"/>
          <w:tcBorders>
            <w:left w:val="single" w:sz="4" w:space="0" w:color="auto"/>
          </w:tcBorders>
          <w:vAlign w:val="center"/>
        </w:tcPr>
        <w:p w14:paraId="6951FDA1" w14:textId="77777777" w:rsidR="002B6CF3" w:rsidRPr="002B6CF3" w:rsidRDefault="002B6CF3" w:rsidP="00504700">
          <w:pPr>
            <w:jc w:val="center"/>
            <w:rPr>
              <w:rStyle w:val="Nmerodepgina"/>
              <w:rFonts w:ascii="Arial" w:hAnsi="Arial" w:cs="Arial"/>
            </w:rPr>
          </w:pPr>
          <w:r w:rsidRPr="002B6CF3">
            <w:rPr>
              <w:rFonts w:ascii="Arial" w:hAnsi="Arial" w:cs="Arial"/>
            </w:rPr>
            <w:t xml:space="preserve">Código </w:t>
          </w:r>
          <w:r w:rsidR="00504700" w:rsidRPr="00504700">
            <w:rPr>
              <w:rFonts w:ascii="Arial" w:hAnsi="Arial" w:cs="Arial"/>
              <w:b/>
            </w:rPr>
            <w:t>VAA2</w:t>
          </w:r>
          <w:r w:rsidRPr="002B6CF3">
            <w:rPr>
              <w:rFonts w:ascii="Arial" w:hAnsi="Arial" w:cs="Arial"/>
              <w:b/>
            </w:rPr>
            <w:t>-F</w:t>
          </w:r>
          <w:r w:rsidR="00504700">
            <w:rPr>
              <w:rFonts w:ascii="Arial" w:hAnsi="Arial" w:cs="Arial"/>
              <w:b/>
            </w:rPr>
            <w:t>25</w:t>
          </w:r>
        </w:p>
      </w:tc>
    </w:tr>
  </w:tbl>
  <w:p w14:paraId="7179576D" w14:textId="77777777" w:rsidR="00FF0F00" w:rsidRPr="00A057CD" w:rsidRDefault="00FF0F00">
    <w:pPr>
      <w:pStyle w:val="Encabezado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7E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071BED"/>
    <w:multiLevelType w:val="hybridMultilevel"/>
    <w:tmpl w:val="21900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342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5E487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A0215D"/>
    <w:multiLevelType w:val="hybridMultilevel"/>
    <w:tmpl w:val="3B547C2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A31BFB"/>
    <w:multiLevelType w:val="hybridMultilevel"/>
    <w:tmpl w:val="5A9EEDE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9009D3"/>
    <w:multiLevelType w:val="multilevel"/>
    <w:tmpl w:val="F11E8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C0E79F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1A03AC4"/>
    <w:multiLevelType w:val="hybridMultilevel"/>
    <w:tmpl w:val="444208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21629"/>
    <w:multiLevelType w:val="hybridMultilevel"/>
    <w:tmpl w:val="2D323A70"/>
    <w:lvl w:ilvl="0" w:tplc="CDE446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4314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B384A26"/>
    <w:multiLevelType w:val="hybridMultilevel"/>
    <w:tmpl w:val="9D2634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1B13"/>
    <w:multiLevelType w:val="hybridMultilevel"/>
    <w:tmpl w:val="43348A8C"/>
    <w:lvl w:ilvl="0" w:tplc="CE10D10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46004569">
    <w:abstractNumId w:val="12"/>
  </w:num>
  <w:num w:numId="2" w16cid:durableId="1372143838">
    <w:abstractNumId w:val="6"/>
  </w:num>
  <w:num w:numId="3" w16cid:durableId="424153602">
    <w:abstractNumId w:val="4"/>
  </w:num>
  <w:num w:numId="4" w16cid:durableId="1268806267">
    <w:abstractNumId w:val="7"/>
  </w:num>
  <w:num w:numId="5" w16cid:durableId="502168102">
    <w:abstractNumId w:val="3"/>
  </w:num>
  <w:num w:numId="6" w16cid:durableId="712728376">
    <w:abstractNumId w:val="2"/>
  </w:num>
  <w:num w:numId="7" w16cid:durableId="541748830">
    <w:abstractNumId w:val="10"/>
  </w:num>
  <w:num w:numId="8" w16cid:durableId="733240837">
    <w:abstractNumId w:val="0"/>
  </w:num>
  <w:num w:numId="9" w16cid:durableId="13104729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9360029">
    <w:abstractNumId w:val="1"/>
  </w:num>
  <w:num w:numId="11" w16cid:durableId="389496655">
    <w:abstractNumId w:val="5"/>
  </w:num>
  <w:num w:numId="12" w16cid:durableId="328290113">
    <w:abstractNumId w:val="11"/>
  </w:num>
  <w:num w:numId="13" w16cid:durableId="1730031988">
    <w:abstractNumId w:val="9"/>
  </w:num>
  <w:num w:numId="14" w16cid:durableId="120613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8D"/>
    <w:rsid w:val="00003A6A"/>
    <w:rsid w:val="00007242"/>
    <w:rsid w:val="00007F56"/>
    <w:rsid w:val="00015D08"/>
    <w:rsid w:val="00016B4B"/>
    <w:rsid w:val="000534A6"/>
    <w:rsid w:val="0005654D"/>
    <w:rsid w:val="000662BE"/>
    <w:rsid w:val="000D7616"/>
    <w:rsid w:val="000F0EA0"/>
    <w:rsid w:val="000F5174"/>
    <w:rsid w:val="000F778C"/>
    <w:rsid w:val="00122409"/>
    <w:rsid w:val="0013297C"/>
    <w:rsid w:val="001766CD"/>
    <w:rsid w:val="00197D17"/>
    <w:rsid w:val="001C23A5"/>
    <w:rsid w:val="001C5BB6"/>
    <w:rsid w:val="001E0446"/>
    <w:rsid w:val="00220AF5"/>
    <w:rsid w:val="002225AA"/>
    <w:rsid w:val="00240ED5"/>
    <w:rsid w:val="002421FA"/>
    <w:rsid w:val="00246CA0"/>
    <w:rsid w:val="00256E63"/>
    <w:rsid w:val="00287521"/>
    <w:rsid w:val="002B6CF3"/>
    <w:rsid w:val="002C46AC"/>
    <w:rsid w:val="002E036C"/>
    <w:rsid w:val="002F3F5E"/>
    <w:rsid w:val="002F41A5"/>
    <w:rsid w:val="00317E06"/>
    <w:rsid w:val="00325546"/>
    <w:rsid w:val="00325B50"/>
    <w:rsid w:val="00325B83"/>
    <w:rsid w:val="003547CF"/>
    <w:rsid w:val="0035780A"/>
    <w:rsid w:val="00360F12"/>
    <w:rsid w:val="00361060"/>
    <w:rsid w:val="003910BE"/>
    <w:rsid w:val="003932D4"/>
    <w:rsid w:val="00395EFD"/>
    <w:rsid w:val="003A31F9"/>
    <w:rsid w:val="003A6826"/>
    <w:rsid w:val="003C4830"/>
    <w:rsid w:val="003D043D"/>
    <w:rsid w:val="003D2051"/>
    <w:rsid w:val="003D32FD"/>
    <w:rsid w:val="003E2641"/>
    <w:rsid w:val="00401252"/>
    <w:rsid w:val="00433DF9"/>
    <w:rsid w:val="00442B70"/>
    <w:rsid w:val="00454B97"/>
    <w:rsid w:val="00455D59"/>
    <w:rsid w:val="004648F4"/>
    <w:rsid w:val="00487B72"/>
    <w:rsid w:val="004A72CC"/>
    <w:rsid w:val="004B66C1"/>
    <w:rsid w:val="004C71C3"/>
    <w:rsid w:val="004C745E"/>
    <w:rsid w:val="004D25EE"/>
    <w:rsid w:val="004F389F"/>
    <w:rsid w:val="004F71D5"/>
    <w:rsid w:val="00504700"/>
    <w:rsid w:val="0052245D"/>
    <w:rsid w:val="0052501C"/>
    <w:rsid w:val="005635FF"/>
    <w:rsid w:val="005725BE"/>
    <w:rsid w:val="00584184"/>
    <w:rsid w:val="005A06CF"/>
    <w:rsid w:val="005B2D06"/>
    <w:rsid w:val="005B2D41"/>
    <w:rsid w:val="005B36AD"/>
    <w:rsid w:val="005C43A6"/>
    <w:rsid w:val="005E04F1"/>
    <w:rsid w:val="005E2188"/>
    <w:rsid w:val="005E38F5"/>
    <w:rsid w:val="00605220"/>
    <w:rsid w:val="006278FE"/>
    <w:rsid w:val="00631458"/>
    <w:rsid w:val="00646297"/>
    <w:rsid w:val="0065243B"/>
    <w:rsid w:val="00656C07"/>
    <w:rsid w:val="0066214C"/>
    <w:rsid w:val="0067526F"/>
    <w:rsid w:val="00684CF0"/>
    <w:rsid w:val="006A5EBB"/>
    <w:rsid w:val="006E4EAA"/>
    <w:rsid w:val="00731402"/>
    <w:rsid w:val="0073702B"/>
    <w:rsid w:val="0074631A"/>
    <w:rsid w:val="00747E51"/>
    <w:rsid w:val="007644B1"/>
    <w:rsid w:val="007727F7"/>
    <w:rsid w:val="00776B26"/>
    <w:rsid w:val="00781B35"/>
    <w:rsid w:val="00782C46"/>
    <w:rsid w:val="007856CA"/>
    <w:rsid w:val="00792DDE"/>
    <w:rsid w:val="00796A6F"/>
    <w:rsid w:val="00797BC8"/>
    <w:rsid w:val="007B0FD1"/>
    <w:rsid w:val="007B1D75"/>
    <w:rsid w:val="007C5673"/>
    <w:rsid w:val="007D3302"/>
    <w:rsid w:val="007D53DD"/>
    <w:rsid w:val="007E1C0E"/>
    <w:rsid w:val="007E4B77"/>
    <w:rsid w:val="00804C6B"/>
    <w:rsid w:val="0080755E"/>
    <w:rsid w:val="0083158C"/>
    <w:rsid w:val="00852F51"/>
    <w:rsid w:val="00853260"/>
    <w:rsid w:val="00854312"/>
    <w:rsid w:val="00883B2F"/>
    <w:rsid w:val="008A73D2"/>
    <w:rsid w:val="008B42D0"/>
    <w:rsid w:val="008C0FBF"/>
    <w:rsid w:val="008C190E"/>
    <w:rsid w:val="008C1978"/>
    <w:rsid w:val="008C22E2"/>
    <w:rsid w:val="008C552A"/>
    <w:rsid w:val="008D259C"/>
    <w:rsid w:val="008F1515"/>
    <w:rsid w:val="008F338A"/>
    <w:rsid w:val="008F7F2F"/>
    <w:rsid w:val="00900FE8"/>
    <w:rsid w:val="00921F9A"/>
    <w:rsid w:val="0092379F"/>
    <w:rsid w:val="00967355"/>
    <w:rsid w:val="00967471"/>
    <w:rsid w:val="00980660"/>
    <w:rsid w:val="009819D1"/>
    <w:rsid w:val="00986894"/>
    <w:rsid w:val="00997CFC"/>
    <w:rsid w:val="009A0A33"/>
    <w:rsid w:val="009B5F1F"/>
    <w:rsid w:val="009D47AF"/>
    <w:rsid w:val="00A057CD"/>
    <w:rsid w:val="00A06B5F"/>
    <w:rsid w:val="00A11115"/>
    <w:rsid w:val="00A168A2"/>
    <w:rsid w:val="00A25D3F"/>
    <w:rsid w:val="00A4354A"/>
    <w:rsid w:val="00A570DE"/>
    <w:rsid w:val="00A6190F"/>
    <w:rsid w:val="00A67AAC"/>
    <w:rsid w:val="00A74238"/>
    <w:rsid w:val="00A76C6E"/>
    <w:rsid w:val="00A90447"/>
    <w:rsid w:val="00A91345"/>
    <w:rsid w:val="00A9598D"/>
    <w:rsid w:val="00AA0E50"/>
    <w:rsid w:val="00AB0E14"/>
    <w:rsid w:val="00AD4411"/>
    <w:rsid w:val="00AE084E"/>
    <w:rsid w:val="00AE3497"/>
    <w:rsid w:val="00AF7973"/>
    <w:rsid w:val="00B010E7"/>
    <w:rsid w:val="00B07580"/>
    <w:rsid w:val="00B12271"/>
    <w:rsid w:val="00B254E0"/>
    <w:rsid w:val="00B86D51"/>
    <w:rsid w:val="00BC45C0"/>
    <w:rsid w:val="00BD4059"/>
    <w:rsid w:val="00BE4671"/>
    <w:rsid w:val="00C01596"/>
    <w:rsid w:val="00C12893"/>
    <w:rsid w:val="00C30612"/>
    <w:rsid w:val="00C56A4E"/>
    <w:rsid w:val="00C73D2B"/>
    <w:rsid w:val="00C801B7"/>
    <w:rsid w:val="00C816E6"/>
    <w:rsid w:val="00C86E3B"/>
    <w:rsid w:val="00CA30FB"/>
    <w:rsid w:val="00CA56C0"/>
    <w:rsid w:val="00CA6BC8"/>
    <w:rsid w:val="00CE20F9"/>
    <w:rsid w:val="00CE7207"/>
    <w:rsid w:val="00CF269E"/>
    <w:rsid w:val="00D22AA6"/>
    <w:rsid w:val="00D35F1B"/>
    <w:rsid w:val="00D507A4"/>
    <w:rsid w:val="00D54BB0"/>
    <w:rsid w:val="00D5502D"/>
    <w:rsid w:val="00D759CE"/>
    <w:rsid w:val="00DA2143"/>
    <w:rsid w:val="00DB0E15"/>
    <w:rsid w:val="00DB461B"/>
    <w:rsid w:val="00DD4956"/>
    <w:rsid w:val="00E02C22"/>
    <w:rsid w:val="00E11A6D"/>
    <w:rsid w:val="00E17139"/>
    <w:rsid w:val="00E259E3"/>
    <w:rsid w:val="00E5322A"/>
    <w:rsid w:val="00E57CAA"/>
    <w:rsid w:val="00E674E6"/>
    <w:rsid w:val="00E67BEE"/>
    <w:rsid w:val="00E87A85"/>
    <w:rsid w:val="00EA4556"/>
    <w:rsid w:val="00EA797F"/>
    <w:rsid w:val="00EB1A37"/>
    <w:rsid w:val="00EB7C98"/>
    <w:rsid w:val="00ED7101"/>
    <w:rsid w:val="00EE76A3"/>
    <w:rsid w:val="00F03967"/>
    <w:rsid w:val="00F119B1"/>
    <w:rsid w:val="00F24FDF"/>
    <w:rsid w:val="00F32B9D"/>
    <w:rsid w:val="00F541DB"/>
    <w:rsid w:val="00F55FE8"/>
    <w:rsid w:val="00F606AA"/>
    <w:rsid w:val="00FA11DA"/>
    <w:rsid w:val="00FA1AA5"/>
    <w:rsid w:val="00FC62A1"/>
    <w:rsid w:val="00FF0F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BF9F53"/>
  <w15:docId w15:val="{AE6E24F0-CCB8-4330-8470-076BC78B3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7616"/>
    <w:rPr>
      <w:lang w:val="es-ES" w:eastAsia="es-ES"/>
    </w:rPr>
  </w:style>
  <w:style w:type="paragraph" w:styleId="Ttulo1">
    <w:name w:val="heading 1"/>
    <w:basedOn w:val="Normal"/>
    <w:next w:val="Normal"/>
    <w:qFormat/>
    <w:rsid w:val="00325B50"/>
    <w:pPr>
      <w:keepNext/>
      <w:ind w:left="3540"/>
      <w:outlineLvl w:val="0"/>
    </w:pPr>
    <w:rPr>
      <w:rFonts w:ascii="Verdana" w:hAnsi="Verdana"/>
      <w:sz w:val="32"/>
    </w:rPr>
  </w:style>
  <w:style w:type="paragraph" w:styleId="Ttulo2">
    <w:name w:val="heading 2"/>
    <w:basedOn w:val="Normal"/>
    <w:next w:val="Normal"/>
    <w:link w:val="Ttulo2Car"/>
    <w:qFormat/>
    <w:rsid w:val="000F77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2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325B5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25B50"/>
  </w:style>
  <w:style w:type="paragraph" w:styleId="Encabezado">
    <w:name w:val="header"/>
    <w:aliases w:val="h,h8,h9,h10,h18"/>
    <w:basedOn w:val="Normal"/>
    <w:link w:val="EncabezadoCar"/>
    <w:rsid w:val="00325B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rsid w:val="00A67AAC"/>
    <w:rPr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D7101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styleId="Hipervnculo">
    <w:name w:val="Hyperlink"/>
    <w:basedOn w:val="Fuentedeprrafopredeter"/>
    <w:rsid w:val="004D25EE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AD4411"/>
    <w:pPr>
      <w:ind w:left="720"/>
      <w:contextualSpacing/>
    </w:pPr>
  </w:style>
  <w:style w:type="table" w:styleId="Tablaconlista4">
    <w:name w:val="Table List 4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6">
    <w:name w:val="Table List 6"/>
    <w:basedOn w:val="Tablanormal"/>
    <w:rsid w:val="0013297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cuadrcula7">
    <w:name w:val="Table Grid 7"/>
    <w:basedOn w:val="Tablanormal"/>
    <w:rsid w:val="0013297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13297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13297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rsid w:val="0013297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extodeglobo">
    <w:name w:val="Balloon Text"/>
    <w:basedOn w:val="Normal"/>
    <w:link w:val="TextodegloboCar"/>
    <w:rsid w:val="008F151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F1515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Dibujo_de_Microsoft_Visio_2003-20101.vsd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z.vega.f\Desktop\Plantillas%202010\1.%20Dise&#241;o%20o%20Redise&#241;o%20de%20procesos\FOR%20%20Plantilla%20para%20elaborar%20formatos_V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8D9B21F3961543BC398E0E4233A7CC" ma:contentTypeVersion="103" ma:contentTypeDescription="Crear nuevo documento." ma:contentTypeScope="" ma:versionID="03ca802ca26cf0c966001ba0f97c71f9">
  <xsd:schema xmlns:xsd="http://www.w3.org/2001/XMLSchema" xmlns:xs="http://www.w3.org/2001/XMLSchema" xmlns:p="http://schemas.microsoft.com/office/2006/metadata/properties" xmlns:ns1="http://schemas.microsoft.com/sharepoint/v3" xmlns:ns2="33795d45-1599-4071-abb7-4a9cd4486da8" xmlns:ns3="de73fe2e-af3c-4947-a5f7-7d4491bf421b" targetNamespace="http://schemas.microsoft.com/office/2006/metadata/properties" ma:root="true" ma:fieldsID="1ce4bc22c04167dc36e925d31c97848e" ns1:_="" ns2:_="" ns3:_="">
    <xsd:import namespace="http://schemas.microsoft.com/sharepoint/v3"/>
    <xsd:import namespace="33795d45-1599-4071-abb7-4a9cd4486da8"/>
    <xsd:import namespace="de73fe2e-af3c-4947-a5f7-7d4491bf421b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tipoDocumento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codigoDocumento" minOccurs="0"/>
                <xsd:element ref="ns2:EstadoDocumento" minOccurs="0"/>
                <xsd:element ref="ns2:actualizarUrlDocumento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Fecha de inicio programada es una columna del sitio que crea la característica Publicación. Se usa para especificar la fecha y la hora a la que esta página se presentará por primera vez a los visitantes del sitio.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Fecha de finalización programada es una columna del sitio que crea la característica Publicación. Se usa para especificar la fecha y la hora a la que esta página dejará de presentarse a los visitantes del sitio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5d45-1599-4071-abb7-4a9cd4486d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tipoDocumento" ma:index="12" nillable="true" ma:displayName="tipoDocumento" ma:internalName="tipoDocumento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digoDocumento" ma:index="16" nillable="true" ma:displayName="codigoDocumento" ma:internalName="codigoDocumento">
      <xsd:simpleType>
        <xsd:restriction base="dms:Text">
          <xsd:maxLength value="255"/>
        </xsd:restriction>
      </xsd:simpleType>
    </xsd:element>
    <xsd:element name="EstadoDocumento" ma:index="17" nillable="true" ma:displayName="EstadoDocumento" ma:internalName="EstadoDocumento">
      <xsd:simpleType>
        <xsd:restriction base="dms:Text">
          <xsd:maxLength value="255"/>
        </xsd:restriction>
      </xsd:simpleType>
    </xsd:element>
    <xsd:element name="actualizarUrlDocumento" ma:index="19" nillable="true" ma:displayName="actualizarUrlDocumento" ma:internalName="actualizarUrlDocument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3fe2e-af3c-4947-a5f7-7d4491bf421b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PolicyDirtyBag xmlns="microsoft.office.server.policy.changes">
  <Microsoft.Office.RecordsManagement.PolicyFeatures.Expiration op="Delete"/>
</PolicyDirtyBag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33795d45-1599-4071-abb7-4a9cd4486da8">Archivo</tipoDocumento>
    <codigoDocumento xmlns="33795d45-1599-4071-abb7-4a9cd4486da8" xsi:nil="true"/>
    <EstadoDocumento xmlns="33795d45-1599-4071-abb7-4a9cd4486da8" xsi:nil="true"/>
    <PublishingExpirationDate xmlns="http://schemas.microsoft.com/sharepoint/v3" xsi:nil="true"/>
    <actualizarUrlDocumento xmlns="33795d45-1599-4071-abb7-4a9cd4486da8">
      <Url>https://claromovilco.sharepoint.com/sites/PortalProcesos/Documentos/_layouts/15/wrkstat.aspx?List=33795d45-1599-4071-abb7-4a9cd4486da8&amp;WorkflowInstanceName=4abb08f4-ac02-4fb8-8e97-60db7ddfbf7d</Url>
      <Description>Stage 1</Description>
    </actualizarUrlDocumento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9784FDD-C034-449B-BFA8-CD7DFAED2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795d45-1599-4071-abb7-4a9cd4486da8"/>
    <ds:schemaRef ds:uri="de73fe2e-af3c-4947-a5f7-7d4491bf42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4148DC-3AB5-4A07-B9A6-E00A34C1B7C2}">
  <ds:schemaRefs>
    <ds:schemaRef ds:uri="microsoft.office.server.policy.changes"/>
  </ds:schemaRefs>
</ds:datastoreItem>
</file>

<file path=customXml/itemProps3.xml><?xml version="1.0" encoding="utf-8"?>
<ds:datastoreItem xmlns:ds="http://schemas.openxmlformats.org/officeDocument/2006/customXml" ds:itemID="{FDFAACCD-6896-4A4F-8B4E-8E4F46DAAB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76C4401-C507-4817-9E0A-7E0DB1A82D5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C141F71-D32E-4289-A9B2-15A440211986}">
  <ds:schemaRefs>
    <ds:schemaRef ds:uri="http://schemas.microsoft.com/office/2006/metadata/properties"/>
    <ds:schemaRef ds:uri="http://schemas.microsoft.com/office/infopath/2007/PartnerControls"/>
    <ds:schemaRef ds:uri="33795d45-1599-4071-abb7-4a9cd4486da8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  Plantilla para elaborar formatos_V1</Template>
  <TotalTime>132</TotalTime>
  <Pages>8</Pages>
  <Words>1039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QA adición de teléfonos y capacitación</vt:lpstr>
    </vt:vector>
  </TitlesOfParts>
  <Company>TVCABLE S.A</Company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QA adición de teléfonos y capacitación</dc:title>
  <dc:creator>luz.vega.f</dc:creator>
  <cp:lastModifiedBy>LENOVO</cp:lastModifiedBy>
  <cp:revision>8</cp:revision>
  <cp:lastPrinted>2008-02-06T21:08:00Z</cp:lastPrinted>
  <dcterms:created xsi:type="dcterms:W3CDTF">2020-06-23T23:51:00Z</dcterms:created>
  <dcterms:modified xsi:type="dcterms:W3CDTF">2026-06-24T02:53:00Z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0x010100098D9B21F3961543BC398E0E4233A7CC</vt:lpwstr>
  </property>
  <property fmtid="{D5CDD505-2E9C-101B-9397-08002B2CF9AE}" pid="3" name="_dlc_policyId">
    <vt:lpwstr/>
  </property>
  <property fmtid="{D5CDD505-2E9C-101B-9397-08002B2CF9AE}" pid="4" name="ItemRetentionFormula">
    <vt:lpwstr/>
  </property>
</Properties>
</file>