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Dibujo_de_Microsoft_Visio_2003-2010111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EEB09" w14:textId="77777777" w:rsidR="008903EB" w:rsidRDefault="008903EB" w:rsidP="008903EB">
      <w:pPr>
        <w:spacing w:after="24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DOCUMENTACIÓN ACTIVIDAD</w:t>
      </w:r>
    </w:p>
    <w:p w14:paraId="3C8B9721" w14:textId="77777777" w:rsidR="008903EB" w:rsidRDefault="008903EB" w:rsidP="008903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Visita Número: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</w:t>
      </w:r>
      <w:r>
        <w:tab/>
        <w:t>{visita_numero}</w:t>
      </w:r>
    </w:p>
    <w:p w14:paraId="5231A52E" w14:textId="67298B96" w:rsidR="008903EB" w:rsidRDefault="008903EB" w:rsidP="008903EB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Fecha Ejecución:</w:t>
      </w:r>
      <w:r>
        <w:tab/>
      </w:r>
      <w:r>
        <w:tab/>
      </w:r>
      <w:r w:rsidR="00E308CB">
        <w:rPr>
          <w:rFonts w:ascii="Arial" w:eastAsia="Arial" w:hAnsi="Arial" w:cs="Arial"/>
          <w:b/>
          <w:bCs/>
        </w:rPr>
        <w:t>28</w:t>
      </w:r>
      <w:r w:rsidR="0030434F">
        <w:rPr>
          <w:rFonts w:ascii="Arial" w:eastAsia="Arial" w:hAnsi="Arial" w:cs="Arial"/>
          <w:b/>
          <w:bCs/>
        </w:rPr>
        <w:t>.06</w:t>
      </w:r>
      <w:r w:rsidRPr="4B865EA5">
        <w:rPr>
          <w:rFonts w:ascii="Arial" w:eastAsia="Arial" w:hAnsi="Arial" w:cs="Arial"/>
          <w:b/>
          <w:bCs/>
        </w:rPr>
        <w:t>.202</w:t>
      </w:r>
      <w:r w:rsidR="00086C53">
        <w:rPr>
          <w:rFonts w:ascii="Arial" w:eastAsia="Arial" w:hAnsi="Arial" w:cs="Arial"/>
          <w:b/>
          <w:bCs/>
        </w:rPr>
        <w:t>3</w:t>
      </w:r>
      <w:r>
        <w:tab/>
        <w:t>{fecha_ejecucion}</w:t>
      </w:r>
    </w:p>
    <w:p w14:paraId="559AA788" w14:textId="77777777" w:rsidR="008903EB" w:rsidRDefault="008903EB" w:rsidP="008903EB">
      <w:pPr>
        <w:rPr>
          <w:rFonts w:ascii="Arial" w:eastAsia="Arial" w:hAnsi="Arial" w:cs="Arial"/>
          <w:b/>
          <w:bCs/>
        </w:rPr>
      </w:pPr>
      <w:r w:rsidRPr="5759B37F">
        <w:rPr>
          <w:rFonts w:ascii="Arial" w:eastAsia="Arial" w:hAnsi="Arial" w:cs="Arial"/>
          <w:b/>
          <w:bCs/>
        </w:rPr>
        <w:t>Hora Inicio:</w:t>
      </w:r>
      <w:r>
        <w:tab/>
      </w:r>
      <w:r>
        <w:tab/>
      </w:r>
      <w:r>
        <w:tab/>
      </w:r>
      <w:r w:rsidRPr="5759B37F">
        <w:rPr>
          <w:rFonts w:ascii="Arial" w:eastAsia="Arial" w:hAnsi="Arial" w:cs="Arial"/>
          <w:b/>
          <w:bCs/>
        </w:rPr>
        <w:t xml:space="preserve">08:00 </w:t>
      </w:r>
      <w:r>
        <w:tab/>
        <w:t>{hora_inicio}</w:t>
      </w:r>
    </w:p>
    <w:p w14:paraId="2919F3BC" w14:textId="724C6F18" w:rsidR="008903EB" w:rsidRDefault="008903EB" w:rsidP="008903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Transporte: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="00E308CB">
        <w:rPr>
          <w:rFonts w:ascii="Arial" w:eastAsia="Arial" w:hAnsi="Arial" w:cs="Arial"/>
          <w:b/>
        </w:rPr>
        <w:t>30</w:t>
      </w:r>
      <w:r>
        <w:rPr>
          <w:rFonts w:ascii="Arial" w:eastAsia="Arial" w:hAnsi="Arial" w:cs="Arial"/>
          <w:b/>
        </w:rPr>
        <w:t xml:space="preserve"> MIN</w:t>
      </w:r>
      <w:r>
        <w:tab/>
        <w:t>{tiempo_transporte}</w:t>
      </w:r>
    </w:p>
    <w:p w14:paraId="63A83947" w14:textId="325458B2" w:rsidR="008903EB" w:rsidRDefault="008903EB" w:rsidP="008903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Antesala: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="00E308CB">
        <w:rPr>
          <w:rFonts w:ascii="Arial" w:eastAsia="Arial" w:hAnsi="Arial" w:cs="Arial"/>
          <w:b/>
        </w:rPr>
        <w:t>40</w:t>
      </w:r>
      <w:r>
        <w:rPr>
          <w:rFonts w:ascii="Arial" w:eastAsia="Arial" w:hAnsi="Arial" w:cs="Arial"/>
          <w:b/>
        </w:rPr>
        <w:t xml:space="preserve"> MIN</w:t>
      </w:r>
      <w:r>
        <w:tab/>
        <w:t>{tiempo_antesala}</w:t>
      </w:r>
    </w:p>
    <w:p w14:paraId="47AA4BA8" w14:textId="352DC5C3" w:rsidR="008903EB" w:rsidRDefault="008903EB" w:rsidP="008903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Ejecución: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="00E308CB">
        <w:rPr>
          <w:rFonts w:ascii="Arial" w:eastAsia="Arial" w:hAnsi="Arial" w:cs="Arial"/>
          <w:b/>
        </w:rPr>
        <w:t>340</w:t>
      </w:r>
      <w:r>
        <w:rPr>
          <w:rFonts w:ascii="Arial" w:eastAsia="Arial" w:hAnsi="Arial" w:cs="Arial"/>
          <w:b/>
        </w:rPr>
        <w:t xml:space="preserve"> MIN</w:t>
      </w:r>
      <w:r>
        <w:tab/>
        <w:t>{tiempo_ejecucion}</w:t>
      </w:r>
    </w:p>
    <w:p w14:paraId="6B255754" w14:textId="18087DD9" w:rsidR="008903EB" w:rsidRDefault="008903EB" w:rsidP="008903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Espera Claro: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="00E308CB">
        <w:rPr>
          <w:rFonts w:ascii="Arial" w:eastAsia="Arial" w:hAnsi="Arial" w:cs="Arial"/>
          <w:b/>
        </w:rPr>
        <w:t>30</w:t>
      </w:r>
      <w:r>
        <w:rPr>
          <w:rFonts w:ascii="Arial" w:eastAsia="Arial" w:hAnsi="Arial" w:cs="Arial"/>
          <w:b/>
        </w:rPr>
        <w:t xml:space="preserve"> MIN</w:t>
      </w:r>
      <w:r>
        <w:tab/>
        <w:t>{tiempo_espera_claro}</w:t>
      </w:r>
    </w:p>
    <w:p w14:paraId="12940F8E" w14:textId="1708A584" w:rsidR="008903EB" w:rsidRDefault="008903EB" w:rsidP="008903EB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Hora Salida:</w:t>
      </w:r>
      <w:r>
        <w:tab/>
      </w:r>
      <w:r>
        <w:tab/>
      </w:r>
      <w:r>
        <w:tab/>
      </w:r>
      <w:r w:rsidR="0030434F">
        <w:rPr>
          <w:rFonts w:ascii="Arial" w:eastAsia="Arial" w:hAnsi="Arial" w:cs="Arial"/>
          <w:b/>
          <w:bCs/>
        </w:rPr>
        <w:t>1</w:t>
      </w:r>
      <w:r w:rsidR="00E308CB">
        <w:rPr>
          <w:rFonts w:ascii="Arial" w:eastAsia="Arial" w:hAnsi="Arial" w:cs="Arial"/>
          <w:b/>
          <w:bCs/>
        </w:rPr>
        <w:t>7</w:t>
      </w:r>
      <w:r w:rsidRPr="4B865EA5">
        <w:rPr>
          <w:rFonts w:ascii="Arial" w:eastAsia="Arial" w:hAnsi="Arial" w:cs="Arial"/>
          <w:b/>
          <w:bCs/>
        </w:rPr>
        <w:t>:00</w:t>
      </w:r>
      <w:r>
        <w:tab/>
        <w:t>{hora_salida}</w:t>
      </w:r>
    </w:p>
    <w:p w14:paraId="55256C90" w14:textId="77777777" w:rsidR="008903EB" w:rsidRDefault="008903EB" w:rsidP="008903EB">
      <w:pPr>
        <w:rPr>
          <w:rFonts w:ascii="Arial" w:eastAsia="Arial" w:hAnsi="Arial" w:cs="Arial"/>
          <w:b/>
        </w:rPr>
      </w:pPr>
    </w:p>
    <w:p w14:paraId="17C2B013" w14:textId="77777777" w:rsidR="008903EB" w:rsidRDefault="008903EB" w:rsidP="008903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Ing.</w:t>
      </w:r>
      <w:r w:rsidR="00552862">
        <w:rPr>
          <w:rFonts w:ascii="Arial" w:eastAsia="Arial" w:hAnsi="Arial" w:cs="Arial"/>
          <w:b/>
        </w:rPr>
        <w:t xml:space="preserve"> Outsourcing:</w:t>
      </w:r>
      <w:r w:rsidR="00552862">
        <w:rPr>
          <w:rFonts w:ascii="Arial" w:eastAsia="Arial" w:hAnsi="Arial" w:cs="Arial"/>
          <w:b/>
        </w:rPr>
        <w:tab/>
      </w:r>
      <w:r w:rsidR="00552862">
        <w:rPr>
          <w:rFonts w:ascii="Arial" w:eastAsia="Arial" w:hAnsi="Arial" w:cs="Arial"/>
          <w:b/>
        </w:rPr>
        <w:tab/>
        <w:t xml:space="preserve">CESAR ENRIQUE BERNAL BUENO </w:t>
      </w:r>
      <w:r>
        <w:tab/>
        <w:t>{ingeniero_outsourcing}</w:t>
      </w:r>
    </w:p>
    <w:p w14:paraId="22E981A0" w14:textId="77777777" w:rsidR="008903EB" w:rsidRDefault="008903EB" w:rsidP="008903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Multímetro: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="0030434F">
        <w:rPr>
          <w:rFonts w:ascii="Arial" w:eastAsia="Arial" w:hAnsi="Arial" w:cs="Arial"/>
          <w:b/>
        </w:rPr>
        <w:t>TM 10806</w:t>
      </w:r>
      <w:r>
        <w:tab/>
        <w:t>{multimetro}</w:t>
      </w:r>
    </w:p>
    <w:p w14:paraId="731E9DDB" w14:textId="77777777" w:rsidR="008903EB" w:rsidRDefault="008903EB" w:rsidP="008903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Analizador de BER: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N</w:t>
      </w:r>
      <w:r w:rsidR="0030434F">
        <w:rPr>
          <w:rFonts w:ascii="Arial" w:eastAsia="Arial" w:hAnsi="Arial" w:cs="Arial"/>
          <w:b/>
        </w:rPr>
        <w:t>-</w:t>
      </w:r>
      <w:r>
        <w:rPr>
          <w:rFonts w:ascii="Arial" w:eastAsia="Arial" w:hAnsi="Arial" w:cs="Arial"/>
          <w:b/>
        </w:rPr>
        <w:t>A</w:t>
      </w:r>
      <w:r>
        <w:tab/>
        <w:t>{analizador_ber}</w:t>
      </w:r>
    </w:p>
    <w:p w14:paraId="789AC661" w14:textId="54CABDF5" w:rsidR="008903EB" w:rsidRDefault="008903EB" w:rsidP="008903EB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Soporte Claro:</w:t>
      </w:r>
      <w:r>
        <w:tab/>
      </w:r>
      <w:r>
        <w:tab/>
      </w:r>
      <w:r>
        <w:tab/>
      </w:r>
      <w:r w:rsidR="00E308CB">
        <w:rPr>
          <w:rFonts w:ascii="Arial" w:eastAsia="Arial" w:hAnsi="Arial" w:cs="Arial"/>
          <w:b/>
          <w:bCs/>
        </w:rPr>
        <w:t>JOHANNA CASTRO</w:t>
      </w:r>
      <w:r>
        <w:tab/>
        <w:t>{soporte_claro}</w:t>
      </w:r>
    </w:p>
    <w:p w14:paraId="64B95FC3" w14:textId="4E50FA2E" w:rsidR="008903EB" w:rsidRDefault="008903EB" w:rsidP="008903EB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Firma el Acta:</w:t>
      </w:r>
      <w:r>
        <w:tab/>
      </w:r>
      <w:r>
        <w:tab/>
      </w:r>
      <w:r>
        <w:tab/>
      </w:r>
      <w:r w:rsidR="00E308CB">
        <w:rPr>
          <w:rFonts w:ascii="Arial" w:eastAsia="Arial" w:hAnsi="Arial" w:cs="Arial"/>
          <w:b/>
          <w:bCs/>
        </w:rPr>
        <w:t>MILTON LONDOÑO</w:t>
      </w:r>
      <w:r>
        <w:tab/>
        <w:t>{firma_acta}</w:t>
      </w:r>
    </w:p>
    <w:p w14:paraId="369BA4AA" w14:textId="77777777" w:rsidR="008903EB" w:rsidRDefault="008903EB" w:rsidP="008903EB">
      <w:pPr>
        <w:rPr>
          <w:rFonts w:ascii="Arial" w:eastAsia="Arial" w:hAnsi="Arial" w:cs="Arial"/>
          <w:b/>
        </w:rPr>
      </w:pPr>
    </w:p>
    <w:p w14:paraId="0C08EC05" w14:textId="77777777" w:rsidR="008903EB" w:rsidRDefault="008903EB" w:rsidP="008903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Caso Seguimiento: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N</w:t>
      </w:r>
      <w:r w:rsidR="0030434F">
        <w:rPr>
          <w:rFonts w:ascii="Arial" w:eastAsia="Arial" w:hAnsi="Arial" w:cs="Arial"/>
          <w:b/>
        </w:rPr>
        <w:t>-</w:t>
      </w:r>
      <w:r>
        <w:rPr>
          <w:rFonts w:ascii="Arial" w:eastAsia="Arial" w:hAnsi="Arial" w:cs="Arial"/>
          <w:b/>
        </w:rPr>
        <w:t>A</w:t>
      </w:r>
      <w:r>
        <w:tab/>
        <w:t>{caso_seguimiento}</w:t>
      </w:r>
    </w:p>
    <w:p w14:paraId="4D5342A0" w14:textId="77777777" w:rsidR="008903EB" w:rsidRDefault="008903EB" w:rsidP="008903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Problemas en Instalación:</w:t>
      </w:r>
      <w:r>
        <w:rPr>
          <w:rFonts w:ascii="Arial" w:eastAsia="Arial" w:hAnsi="Arial" w:cs="Arial"/>
          <w:b/>
        </w:rPr>
        <w:tab/>
        <w:t>SIN NOVEDAD</w:t>
      </w:r>
      <w:r>
        <w:tab/>
        <w:t>{problemas_instalacion}</w:t>
      </w:r>
    </w:p>
    <w:p w14:paraId="0E2FC08E" w14:textId="77777777" w:rsidR="008903EB" w:rsidRDefault="008903EB" w:rsidP="008903EB">
      <w:pPr>
        <w:rPr>
          <w:rFonts w:ascii="Arial" w:eastAsia="Arial" w:hAnsi="Arial" w:cs="Arial"/>
          <w:b/>
        </w:rPr>
      </w:pPr>
    </w:p>
    <w:p w14:paraId="58FAC58D" w14:textId="77777777" w:rsidR="008903EB" w:rsidRDefault="008903EB" w:rsidP="008903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Mediciones Eléctricas</w:t>
      </w:r>
    </w:p>
    <w:p w14:paraId="27799461" w14:textId="77777777" w:rsidR="008903EB" w:rsidRDefault="0030434F" w:rsidP="008903EB">
      <w:pPr>
        <w:tabs>
          <w:tab w:val="left" w:pos="28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>Fase-Neutro:</w:t>
      </w:r>
      <w:r>
        <w:rPr>
          <w:rFonts w:ascii="Arial" w:eastAsia="Arial" w:hAnsi="Arial" w:cs="Arial"/>
          <w:b/>
        </w:rPr>
        <w:tab/>
        <w:t>000.0</w:t>
      </w:r>
      <w:r>
        <w:tab/>
        <w:t>{fase_neutro}</w:t>
      </w:r>
    </w:p>
    <w:p w14:paraId="7E3E2520" w14:textId="77777777" w:rsidR="008903EB" w:rsidRDefault="0030434F" w:rsidP="008903EB">
      <w:pPr>
        <w:tabs>
          <w:tab w:val="left" w:pos="28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>Fase-Tierra:</w:t>
      </w:r>
      <w:r>
        <w:rPr>
          <w:rFonts w:ascii="Arial" w:eastAsia="Arial" w:hAnsi="Arial" w:cs="Arial"/>
          <w:b/>
        </w:rPr>
        <w:tab/>
        <w:t>000.0</w:t>
      </w:r>
      <w:r w:rsidR="008903EB">
        <w:rPr>
          <w:rFonts w:ascii="Arial" w:eastAsia="Arial" w:hAnsi="Arial" w:cs="Arial"/>
          <w:b/>
        </w:rPr>
        <w:tab/>
      </w:r>
      <w:r>
        <w:tab/>
        <w:t>{fase_tierra}</w:t>
      </w:r>
    </w:p>
    <w:p w14:paraId="31233F4D" w14:textId="77777777" w:rsidR="008903EB" w:rsidRDefault="008903EB" w:rsidP="008903EB">
      <w:pPr>
        <w:tabs>
          <w:tab w:val="left" w:pos="284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ab/>
      </w:r>
      <w:r w:rsidRPr="0A2831A5">
        <w:rPr>
          <w:rFonts w:ascii="Arial" w:eastAsia="Arial" w:hAnsi="Arial" w:cs="Arial"/>
          <w:b/>
          <w:bCs/>
        </w:rPr>
        <w:t>Neutro-Tierra:</w:t>
      </w:r>
      <w:r>
        <w:rPr>
          <w:rFonts w:ascii="Arial" w:eastAsia="Arial" w:hAnsi="Arial" w:cs="Arial"/>
          <w:b/>
        </w:rPr>
        <w:tab/>
      </w:r>
      <w:r w:rsidR="0030434F">
        <w:rPr>
          <w:rFonts w:ascii="Arial" w:eastAsia="Arial" w:hAnsi="Arial" w:cs="Arial"/>
          <w:b/>
          <w:bCs/>
        </w:rPr>
        <w:t>000.0</w:t>
      </w:r>
      <w:r>
        <w:tab/>
        <w:t>{neutro_tierra}</w:t>
      </w:r>
    </w:p>
    <w:p w14:paraId="30403E6C" w14:textId="77777777" w:rsidR="008903EB" w:rsidRDefault="008903EB" w:rsidP="008903EB">
      <w:pPr>
        <w:rPr>
          <w:rFonts w:ascii="Arial" w:eastAsia="Arial" w:hAnsi="Arial" w:cs="Arial"/>
          <w:b/>
        </w:rPr>
      </w:pPr>
    </w:p>
    <w:p w14:paraId="2BA779B8" w14:textId="77777777" w:rsidR="008903EB" w:rsidRDefault="008903EB" w:rsidP="008903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Lugar de Instalación de Equipos: RACK</w:t>
      </w:r>
      <w:r>
        <w:tab/>
        <w:t>{lugar_instalacion}</w:t>
      </w:r>
    </w:p>
    <w:p w14:paraId="52F5626E" w14:textId="77777777" w:rsidR="008903EB" w:rsidRDefault="008903EB" w:rsidP="008903EB">
      <w:pPr>
        <w:rPr>
          <w:rFonts w:ascii="Arial" w:eastAsia="Arial" w:hAnsi="Arial" w:cs="Arial"/>
          <w:b/>
        </w:rPr>
      </w:pPr>
    </w:p>
    <w:p w14:paraId="2ACE06F4" w14:textId="77777777" w:rsidR="008903EB" w:rsidRDefault="008903EB" w:rsidP="008903EB">
      <w:pPr>
        <w:rPr>
          <w:rFonts w:ascii="Arial" w:eastAsia="Arial" w:hAnsi="Arial" w:cs="Arial"/>
          <w:b/>
        </w:rPr>
      </w:pPr>
    </w:p>
    <w:p w14:paraId="0180FE0D" w14:textId="4192883A" w:rsidR="008903EB" w:rsidRPr="00F03649" w:rsidRDefault="008903EB" w:rsidP="00E308CB">
      <w:pPr>
        <w:spacing w:line="259" w:lineRule="auto"/>
        <w:jc w:val="both"/>
        <w:rPr>
          <w:rFonts w:ascii="Arial" w:hAnsi="Arial" w:cs="Arial"/>
          <w:b/>
          <w:lang w:val="es-CO"/>
        </w:rPr>
      </w:pPr>
      <w:r w:rsidRPr="4B865EA5">
        <w:rPr>
          <w:rFonts w:ascii="Arial" w:eastAsia="Arial" w:hAnsi="Arial" w:cs="Arial"/>
          <w:b/>
          <w:bCs/>
        </w:rPr>
        <w:t xml:space="preserve">Observaciones: </w:t>
      </w:r>
      <w:r w:rsidR="00E308CB">
        <w:rPr>
          <w:rFonts w:ascii="Arial" w:eastAsia="Arial" w:hAnsi="Arial" w:cs="Arial"/>
          <w:b/>
          <w:bCs/>
        </w:rPr>
        <w:t>SE LLEGA A PREDIO SE VALIDAN PERMISOS Y SE INGRESA A SITIO SE VALIDAN CONEXIONES</w:t>
      </w:r>
      <w:r w:rsidR="00E57386">
        <w:rPr>
          <w:rFonts w:ascii="Arial" w:eastAsia="Arial" w:hAnsi="Arial" w:cs="Arial"/>
          <w:b/>
          <w:bCs/>
        </w:rPr>
        <w:t xml:space="preserve"> FISICAS</w:t>
      </w:r>
      <w:r w:rsidR="00CA5639">
        <w:rPr>
          <w:rFonts w:ascii="Arial" w:eastAsia="Arial" w:hAnsi="Arial" w:cs="Arial"/>
          <w:b/>
          <w:bCs/>
        </w:rPr>
        <w:t xml:space="preserve"> NO HAY ACESSO AL RACK Y NO SE TOMAN MEDIDAS MULTIMETRO NO HAY TOMAS DISPONIBLES</w:t>
      </w:r>
      <w:r w:rsidR="00E57386">
        <w:rPr>
          <w:rFonts w:ascii="Arial" w:eastAsia="Arial" w:hAnsi="Arial" w:cs="Arial"/>
          <w:b/>
          <w:bCs/>
        </w:rPr>
        <w:t xml:space="preserve"> SE VALIDA TOPOLOGIA DE RED DEL USUARIO SE CONFIGURA VLAN DE TELEFONIA Y TELEFONOS FISICOS CISCO PARA EXTENCIONES LLAMADAS SALIENTES ENTRANTES, LLAMADA EMERGENCIA SE ENTREGA SERVICIO OPERATIVO NOTA: LOS TELEFONOS INSTALADOS SON DEL CLIENTE.</w:t>
      </w:r>
      <w:r>
        <w:tab/>
        <w:t>{observaciones}</w:t>
      </w:r>
    </w:p>
    <w:p w14:paraId="4C9EE142" w14:textId="77777777" w:rsidR="00E57CAA" w:rsidRPr="00F03649" w:rsidRDefault="00E57CAA" w:rsidP="00401252">
      <w:pPr>
        <w:rPr>
          <w:rFonts w:ascii="Arial" w:hAnsi="Arial" w:cs="Arial"/>
          <w:b/>
          <w:lang w:val="es-CO"/>
        </w:rPr>
      </w:pPr>
    </w:p>
    <w:p w14:paraId="06348516" w14:textId="77777777" w:rsidR="00401252" w:rsidRDefault="00401252" w:rsidP="00401252">
      <w:pPr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t>EQUIPOS INSTALADOS</w:t>
      </w:r>
    </w:p>
    <w:p w14:paraId="1324E5ED" w14:textId="77777777" w:rsidR="00CA5639" w:rsidRPr="00F03649" w:rsidRDefault="00CA5639" w:rsidP="00401252">
      <w:pPr>
        <w:rPr>
          <w:rFonts w:ascii="Arial" w:hAnsi="Arial" w:cs="Arial"/>
          <w:b/>
          <w:lang w:val="es-CO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03649" w14:paraId="688AA880" w14:textId="77777777" w:rsidTr="00FA1AA5">
        <w:tc>
          <w:tcPr>
            <w:tcW w:w="1689" w:type="dxa"/>
            <w:shd w:val="clear" w:color="auto" w:fill="C00000"/>
          </w:tcPr>
          <w:p w14:paraId="27E24F59" w14:textId="77777777" w:rsidR="00401252" w:rsidRPr="00F03649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F03649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14:paraId="300ABF35" w14:textId="77777777" w:rsidR="00401252" w:rsidRPr="00F03649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F03649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14:paraId="27561EBC" w14:textId="77777777" w:rsidR="00401252" w:rsidRPr="00F03649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F03649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14:paraId="2DE5DAE7" w14:textId="77777777" w:rsidR="00401252" w:rsidRPr="00F03649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F03649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14:paraId="660BAA21" w14:textId="77777777" w:rsidR="00401252" w:rsidRPr="00F03649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F03649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401252" w:rsidRPr="00F03649" w14:paraId="3C965916" w14:textId="77777777" w:rsidTr="00E57CAA">
        <w:tc>
          <w:tcPr>
            <w:tcW w:w="1689" w:type="dxa"/>
          </w:tcPr>
          <w:p w14:paraId="2A6F21A6" w14:textId="77777777" w:rsidR="00401252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{equipo_instalado_1_tipo}</w:t>
            </w:r>
          </w:p>
        </w:tc>
        <w:tc>
          <w:tcPr>
            <w:tcW w:w="1113" w:type="dxa"/>
          </w:tcPr>
          <w:p w14:paraId="046AAD68" w14:textId="77777777" w:rsidR="00401252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{equipo_instalado_1_marca}</w:t>
            </w:r>
          </w:p>
        </w:tc>
        <w:tc>
          <w:tcPr>
            <w:tcW w:w="1559" w:type="dxa"/>
          </w:tcPr>
          <w:p w14:paraId="0B8B28EE" w14:textId="77777777" w:rsidR="00401252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{equipo_instalado_1_modelo}</w:t>
            </w:r>
          </w:p>
        </w:tc>
        <w:tc>
          <w:tcPr>
            <w:tcW w:w="1701" w:type="dxa"/>
          </w:tcPr>
          <w:p w14:paraId="74ADE423" w14:textId="77777777" w:rsidR="00401252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{equipo_instalado_1_serial}</w:t>
            </w:r>
          </w:p>
        </w:tc>
        <w:tc>
          <w:tcPr>
            <w:tcW w:w="2384" w:type="dxa"/>
          </w:tcPr>
          <w:p w14:paraId="4E15FCF6" w14:textId="77777777" w:rsidR="00401252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{equipo_instalado_1_placa}</w:t>
            </w:r>
          </w:p>
        </w:tc>
      </w:tr>
      <w:tr w:rsidR="0030434F" w:rsidRPr="00F03649" w14:paraId="3A9B25BA" w14:textId="77777777" w:rsidTr="00E57CAA">
        <w:tc>
          <w:tcPr>
            <w:tcW w:w="1689" w:type="dxa"/>
          </w:tcPr>
          <w:p w14:paraId="6EE47429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{equipo_instalado_2_tipo}</w:t>
            </w:r>
          </w:p>
        </w:tc>
        <w:tc>
          <w:tcPr>
            <w:tcW w:w="1113" w:type="dxa"/>
          </w:tcPr>
          <w:p w14:paraId="4D493A8F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{equipo_instalado_2_marca}</w:t>
            </w:r>
          </w:p>
        </w:tc>
        <w:tc>
          <w:tcPr>
            <w:tcW w:w="1559" w:type="dxa"/>
          </w:tcPr>
          <w:p w14:paraId="0D586EEC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{equipo_instalado_2_modelo}</w:t>
            </w:r>
          </w:p>
        </w:tc>
        <w:tc>
          <w:tcPr>
            <w:tcW w:w="1701" w:type="dxa"/>
          </w:tcPr>
          <w:p w14:paraId="14A40796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{equipo_instalado_2_serial}</w:t>
            </w:r>
          </w:p>
        </w:tc>
        <w:tc>
          <w:tcPr>
            <w:tcW w:w="2384" w:type="dxa"/>
          </w:tcPr>
          <w:p w14:paraId="73C3D3A4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{equipo_instalado_2_placa}</w:t>
            </w:r>
          </w:p>
        </w:tc>
      </w:tr>
      <w:tr w:rsidR="0030434F" w:rsidRPr="00F03649" w14:paraId="6C448097" w14:textId="77777777" w:rsidTr="00E57CAA">
        <w:tc>
          <w:tcPr>
            <w:tcW w:w="1689" w:type="dxa"/>
          </w:tcPr>
          <w:p w14:paraId="6D0320D1" w14:textId="77777777" w:rsidR="0030434F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{equipo_instalado_3_tipo}</w:t>
            </w:r>
          </w:p>
        </w:tc>
        <w:tc>
          <w:tcPr>
            <w:tcW w:w="1113" w:type="dxa"/>
          </w:tcPr>
          <w:p w14:paraId="2C0EE05F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{equipo_instalado_3_marca}</w:t>
            </w:r>
          </w:p>
        </w:tc>
        <w:tc>
          <w:tcPr>
            <w:tcW w:w="1559" w:type="dxa"/>
          </w:tcPr>
          <w:p w14:paraId="51C26C76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{equipo_instalado_3_modelo}</w:t>
            </w:r>
          </w:p>
        </w:tc>
        <w:tc>
          <w:tcPr>
            <w:tcW w:w="1701" w:type="dxa"/>
          </w:tcPr>
          <w:p w14:paraId="2AC7BD71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{equipo_instalado_3_serial}</w:t>
            </w:r>
          </w:p>
        </w:tc>
        <w:tc>
          <w:tcPr>
            <w:tcW w:w="2384" w:type="dxa"/>
          </w:tcPr>
          <w:p w14:paraId="4BBB51F8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{equipo_instalado_3_placa}</w:t>
            </w:r>
          </w:p>
        </w:tc>
      </w:tr>
      <w:tr w:rsidR="0030434F" w:rsidRPr="00F03649" w14:paraId="7D00F73C" w14:textId="77777777" w:rsidTr="00E57CAA">
        <w:tc>
          <w:tcPr>
            <w:tcW w:w="1689" w:type="dxa"/>
          </w:tcPr>
          <w:p w14:paraId="1B061778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{equipo_instalado_4_tipo}</w:t>
            </w:r>
          </w:p>
        </w:tc>
        <w:tc>
          <w:tcPr>
            <w:tcW w:w="1113" w:type="dxa"/>
          </w:tcPr>
          <w:p w14:paraId="53BF1EC0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{equipo_instalado_4_marca}</w:t>
            </w:r>
          </w:p>
        </w:tc>
        <w:tc>
          <w:tcPr>
            <w:tcW w:w="1559" w:type="dxa"/>
          </w:tcPr>
          <w:p w14:paraId="660B8284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{equipo_instalado_4_modelo}</w:t>
            </w:r>
          </w:p>
        </w:tc>
        <w:tc>
          <w:tcPr>
            <w:tcW w:w="1701" w:type="dxa"/>
          </w:tcPr>
          <w:p w14:paraId="629AE8D4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{equipo_instalado_4_serial}</w:t>
            </w:r>
          </w:p>
        </w:tc>
        <w:tc>
          <w:tcPr>
            <w:tcW w:w="2384" w:type="dxa"/>
          </w:tcPr>
          <w:p w14:paraId="6BE2F5EA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{equipo_instalado_4_placa}</w:t>
            </w:r>
          </w:p>
        </w:tc>
      </w:tr>
      <w:tr w:rsidR="0030434F" w:rsidRPr="00F03649" w14:paraId="77A3720F" w14:textId="77777777" w:rsidTr="00E57CAA">
        <w:tc>
          <w:tcPr>
            <w:tcW w:w="1689" w:type="dxa"/>
          </w:tcPr>
          <w:p w14:paraId="2919A1EC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{equipo_instalado_5_tipo}</w:t>
            </w:r>
          </w:p>
        </w:tc>
        <w:tc>
          <w:tcPr>
            <w:tcW w:w="1113" w:type="dxa"/>
          </w:tcPr>
          <w:p w14:paraId="5765AE94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{equipo_instalado_5_marca}</w:t>
            </w:r>
          </w:p>
        </w:tc>
        <w:tc>
          <w:tcPr>
            <w:tcW w:w="1559" w:type="dxa"/>
          </w:tcPr>
          <w:p w14:paraId="72E7476B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{equipo_instalado_5_modelo}</w:t>
            </w:r>
          </w:p>
        </w:tc>
        <w:tc>
          <w:tcPr>
            <w:tcW w:w="1701" w:type="dxa"/>
          </w:tcPr>
          <w:p w14:paraId="2DABC40A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{equipo_instalado_5_serial}</w:t>
            </w:r>
          </w:p>
        </w:tc>
        <w:tc>
          <w:tcPr>
            <w:tcW w:w="2384" w:type="dxa"/>
          </w:tcPr>
          <w:p w14:paraId="318C8A53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{equipo_instalado_5_placa}</w:t>
            </w:r>
          </w:p>
        </w:tc>
      </w:tr>
      <w:tr w:rsidR="0030434F" w:rsidRPr="00F03649" w14:paraId="1DAE97EF" w14:textId="77777777" w:rsidTr="00E57CAA">
        <w:tc>
          <w:tcPr>
            <w:tcW w:w="1689" w:type="dxa"/>
          </w:tcPr>
          <w:p w14:paraId="545B9678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{equipo_instalado_6_tipo}</w:t>
            </w:r>
          </w:p>
        </w:tc>
        <w:tc>
          <w:tcPr>
            <w:tcW w:w="1113" w:type="dxa"/>
          </w:tcPr>
          <w:p w14:paraId="58A85E85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{equipo_instalado_6_marca}</w:t>
            </w:r>
          </w:p>
        </w:tc>
        <w:tc>
          <w:tcPr>
            <w:tcW w:w="1559" w:type="dxa"/>
          </w:tcPr>
          <w:p w14:paraId="4E3F07DB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{equipo_instalado_6_modelo}</w:t>
            </w:r>
          </w:p>
        </w:tc>
        <w:tc>
          <w:tcPr>
            <w:tcW w:w="1701" w:type="dxa"/>
          </w:tcPr>
          <w:p w14:paraId="631D39D8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{equipo_instalado_6_serial}</w:t>
            </w:r>
          </w:p>
        </w:tc>
        <w:tc>
          <w:tcPr>
            <w:tcW w:w="2384" w:type="dxa"/>
          </w:tcPr>
          <w:p w14:paraId="7340F2C6" w14:textId="77777777" w:rsidR="0030434F" w:rsidRPr="00F03649" w:rsidRDefault="0030434F" w:rsidP="0030434F">
            <w:pPr>
              <w:jc w:val="center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N-A</w:t>
            </w:r>
            <w:r>
              <w:br/>
              <w:t>{equipo_instalado_6_placa}</w:t>
            </w:r>
          </w:p>
        </w:tc>
      </w:tr>
    </w:tbl>
    <w:p w14:paraId="4E0764FE" w14:textId="77777777" w:rsidR="00401252" w:rsidRDefault="00401252" w:rsidP="00401252">
      <w:pPr>
        <w:rPr>
          <w:rFonts w:ascii="Arial" w:hAnsi="Arial" w:cs="Arial"/>
          <w:b/>
          <w:lang w:val="es-CO"/>
        </w:rPr>
      </w:pPr>
    </w:p>
    <w:p w14:paraId="0CBA54D2" w14:textId="77777777" w:rsidR="0030434F" w:rsidRDefault="0030434F" w:rsidP="00401252">
      <w:pPr>
        <w:rPr>
          <w:rFonts w:ascii="Arial" w:hAnsi="Arial" w:cs="Arial"/>
          <w:b/>
          <w:lang w:val="es-CO"/>
        </w:rPr>
      </w:pPr>
    </w:p>
    <w:p w14:paraId="6354A905" w14:textId="77777777" w:rsidR="0030434F" w:rsidRDefault="0030434F" w:rsidP="00401252">
      <w:pPr>
        <w:rPr>
          <w:rFonts w:ascii="Arial" w:hAnsi="Arial" w:cs="Arial"/>
          <w:b/>
          <w:lang w:val="es-CO"/>
        </w:rPr>
      </w:pPr>
    </w:p>
    <w:p w14:paraId="41E50F84" w14:textId="77777777" w:rsidR="0030434F" w:rsidRDefault="0030434F" w:rsidP="00401252">
      <w:pPr>
        <w:rPr>
          <w:rFonts w:ascii="Arial" w:hAnsi="Arial" w:cs="Arial"/>
          <w:b/>
          <w:lang w:val="es-CO"/>
        </w:rPr>
      </w:pPr>
    </w:p>
    <w:p w14:paraId="0B91079C" w14:textId="77777777" w:rsidR="0030434F" w:rsidRDefault="0030434F" w:rsidP="00401252">
      <w:pPr>
        <w:rPr>
          <w:rFonts w:ascii="Arial" w:hAnsi="Arial" w:cs="Arial"/>
          <w:b/>
          <w:lang w:val="es-CO"/>
        </w:rPr>
      </w:pPr>
    </w:p>
    <w:p w14:paraId="55DD982E" w14:textId="77777777" w:rsidR="00AD26BB" w:rsidRDefault="00AD26BB" w:rsidP="00401252">
      <w:pPr>
        <w:rPr>
          <w:rFonts w:ascii="Arial" w:hAnsi="Arial" w:cs="Arial"/>
          <w:b/>
          <w:lang w:val="es-CO"/>
        </w:rPr>
      </w:pPr>
    </w:p>
    <w:p w14:paraId="3123F281" w14:textId="77777777" w:rsidR="00AD26BB" w:rsidRDefault="00AD26BB" w:rsidP="00401252">
      <w:pPr>
        <w:rPr>
          <w:rFonts w:ascii="Arial" w:hAnsi="Arial" w:cs="Arial"/>
          <w:b/>
          <w:lang w:val="es-CO"/>
        </w:rPr>
      </w:pPr>
    </w:p>
    <w:p w14:paraId="4B1B17E1" w14:textId="77777777" w:rsidR="00AD26BB" w:rsidRPr="00F03649" w:rsidRDefault="00AD26BB" w:rsidP="00401252">
      <w:pPr>
        <w:rPr>
          <w:rFonts w:ascii="Arial" w:hAnsi="Arial" w:cs="Arial"/>
          <w:b/>
          <w:lang w:val="es-CO"/>
        </w:rPr>
      </w:pPr>
    </w:p>
    <w:p w14:paraId="696FE47C" w14:textId="77777777" w:rsidR="008F1515" w:rsidRPr="00F03649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t>REGISTRO FOTOGRAFICO</w:t>
      </w:r>
    </w:p>
    <w:p w14:paraId="049D4969" w14:textId="77777777" w:rsidR="008F1515" w:rsidRPr="00F03649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t>Foto antes de la instalación (400x300 pixeles).</w:t>
      </w:r>
      <w:r>
        <w:tab/>
        <w:t>{foto_antes_instalacion}</w:t>
      </w:r>
    </w:p>
    <w:p w14:paraId="2115E4E3" w14:textId="77777777" w:rsidR="008F1515" w:rsidRDefault="008F1515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5FFAA497" w14:textId="3199F906" w:rsidR="0030434F" w:rsidRDefault="0030434F" w:rsidP="008F1515">
      <w:pPr>
        <w:jc w:val="center"/>
        <w:rPr>
          <w:rFonts w:ascii="Arial" w:hAnsi="Arial" w:cs="Arial"/>
          <w:b/>
          <w:lang w:val="es-CO"/>
        </w:rPr>
      </w:pPr>
    </w:p>
    <w:p w14:paraId="158448AB" w14:textId="64346C10" w:rsidR="00AD26BB" w:rsidRDefault="00CA5639" w:rsidP="00CA5639">
      <w:pPr>
        <w:jc w:val="center"/>
        <w:rPr>
          <w:rFonts w:ascii="Arial" w:hAnsi="Arial" w:cs="Arial"/>
          <w:b/>
          <w:lang w:val="es-CO"/>
        </w:rPr>
      </w:pPr>
      <w:r w:rsidRPr="00CA5639">
        <w:rPr>
          <w:rFonts w:ascii="Arial" w:hAnsi="Arial" w:cs="Arial"/>
          <w:b/>
          <w:lang w:val="es-CO"/>
        </w:rPr>
        <w:drawing>
          <wp:inline distT="0" distB="0" distL="0" distR="0" wp14:anchorId="5125656E" wp14:editId="2B751EBC">
            <wp:extent cx="5613400" cy="2757805"/>
            <wp:effectExtent l="0" t="0" r="6350" b="4445"/>
            <wp:docPr id="687382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2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B937" w14:textId="1265AA80" w:rsidR="00AD26BB" w:rsidRDefault="00AD26BB" w:rsidP="00CA5639">
      <w:pPr>
        <w:rPr>
          <w:rFonts w:ascii="Arial" w:hAnsi="Arial" w:cs="Arial"/>
          <w:b/>
          <w:lang w:val="es-CO"/>
        </w:rPr>
      </w:pPr>
    </w:p>
    <w:p w14:paraId="7DB32DB9" w14:textId="5F4AAC5D" w:rsidR="008F1515" w:rsidRPr="00F03649" w:rsidRDefault="008F1515" w:rsidP="008F1515">
      <w:pPr>
        <w:rPr>
          <w:rFonts w:ascii="Arial" w:hAnsi="Arial" w:cs="Arial"/>
          <w:b/>
          <w:lang w:val="es-CO"/>
        </w:rPr>
      </w:pPr>
    </w:p>
    <w:p w14:paraId="5DEDFBA1" w14:textId="5912FB16" w:rsidR="008F1515" w:rsidRPr="00F03649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t>Foto después de la Instalación</w:t>
      </w:r>
      <w:r w:rsidR="00A11115" w:rsidRPr="00F03649">
        <w:rPr>
          <w:rFonts w:ascii="Arial" w:hAnsi="Arial" w:cs="Arial"/>
          <w:b/>
          <w:lang w:val="es-CO"/>
        </w:rPr>
        <w:t xml:space="preserve">, debe incluir UM </w:t>
      </w:r>
      <w:r w:rsidR="009B5F1F" w:rsidRPr="00F03649">
        <w:rPr>
          <w:rFonts w:ascii="Arial" w:hAnsi="Arial" w:cs="Arial"/>
          <w:b/>
          <w:lang w:val="es-CO"/>
        </w:rPr>
        <w:t>(Claro o Tercero)</w:t>
      </w:r>
      <w:r w:rsidRPr="00F03649">
        <w:rPr>
          <w:rFonts w:ascii="Arial" w:hAnsi="Arial" w:cs="Arial"/>
          <w:b/>
          <w:lang w:val="es-CO"/>
        </w:rPr>
        <w:t xml:space="preserve"> (400x300 pixeles).</w:t>
      </w:r>
      <w:r>
        <w:tab/>
        <w:t>{foto_despues_instalacion}</w:t>
      </w:r>
    </w:p>
    <w:p w14:paraId="0DDB3F36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17062574" w14:textId="4772B7D4" w:rsidR="00AD26BB" w:rsidRDefault="00AD26BB" w:rsidP="00CA5639">
      <w:pPr>
        <w:jc w:val="center"/>
        <w:rPr>
          <w:rFonts w:ascii="Arial" w:hAnsi="Arial" w:cs="Arial"/>
          <w:b/>
          <w:lang w:val="es-CO"/>
        </w:rPr>
      </w:pPr>
    </w:p>
    <w:p w14:paraId="61D78005" w14:textId="39999986" w:rsidR="00AD26BB" w:rsidRDefault="00CA5639" w:rsidP="00AD26BB">
      <w:pPr>
        <w:rPr>
          <w:rFonts w:ascii="Arial" w:hAnsi="Arial" w:cs="Arial"/>
          <w:b/>
          <w:lang w:val="es-CO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3D4F650" wp14:editId="1E2D6BAF">
            <wp:simplePos x="0" y="0"/>
            <wp:positionH relativeFrom="margin">
              <wp:align>left</wp:align>
            </wp:positionH>
            <wp:positionV relativeFrom="paragraph">
              <wp:posOffset>145415</wp:posOffset>
            </wp:positionV>
            <wp:extent cx="2543175" cy="3135630"/>
            <wp:effectExtent l="0" t="0" r="9525" b="7620"/>
            <wp:wrapNone/>
            <wp:docPr id="1211433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3393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573874" w14:textId="121933F3" w:rsidR="00AD26BB" w:rsidRDefault="00CA5639" w:rsidP="00AD26BB">
      <w:pPr>
        <w:jc w:val="center"/>
        <w:rPr>
          <w:rFonts w:ascii="Arial" w:hAnsi="Arial" w:cs="Arial"/>
          <w:b/>
          <w:lang w:val="es-CO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799A849" wp14:editId="2EED5827">
            <wp:simplePos x="0" y="0"/>
            <wp:positionH relativeFrom="column">
              <wp:posOffset>2958465</wp:posOffset>
            </wp:positionH>
            <wp:positionV relativeFrom="paragraph">
              <wp:posOffset>46990</wp:posOffset>
            </wp:positionV>
            <wp:extent cx="2676525" cy="3048000"/>
            <wp:effectExtent l="0" t="0" r="9525" b="0"/>
            <wp:wrapNone/>
            <wp:docPr id="143067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788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D7E8C" w14:textId="4882B501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5A8CBAD7" w14:textId="35656D46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63E8BF37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72FC9D82" w14:textId="2DFA3A95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60338015" w14:textId="7D50017F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32C58936" w14:textId="692202DA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5F2D9F74" w14:textId="2333B7A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744AFFE0" w14:textId="09A1B0DE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7C47334D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528805C9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4752D0C0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4F1F42B2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7D4E848C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483FDF8D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55700541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45867112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51AC8CF0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63A7C560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364BED2F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19D700D7" w14:textId="77777777" w:rsidR="00AD26BB" w:rsidRDefault="00AD26BB" w:rsidP="00AD26BB">
      <w:pPr>
        <w:jc w:val="center"/>
        <w:rPr>
          <w:rFonts w:ascii="Arial" w:hAnsi="Arial" w:cs="Arial"/>
          <w:b/>
          <w:lang w:val="es-CO"/>
        </w:rPr>
      </w:pPr>
    </w:p>
    <w:p w14:paraId="6847E6A2" w14:textId="77777777" w:rsidR="00AD26BB" w:rsidRDefault="00AD26BB" w:rsidP="00AD26BB">
      <w:pPr>
        <w:jc w:val="both"/>
        <w:rPr>
          <w:rFonts w:ascii="Arial" w:hAnsi="Arial" w:cs="Arial"/>
          <w:b/>
          <w:lang w:val="es-CO"/>
        </w:rPr>
      </w:pPr>
    </w:p>
    <w:p w14:paraId="2967CD57" w14:textId="74A0FC38" w:rsidR="00AD26BB" w:rsidRDefault="005B301E" w:rsidP="00AD26BB">
      <w:pPr>
        <w:jc w:val="both"/>
        <w:rPr>
          <w:rFonts w:ascii="Arial" w:hAnsi="Arial" w:cs="Arial"/>
          <w:b/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5209FAB" wp14:editId="311BE068">
            <wp:simplePos x="0" y="0"/>
            <wp:positionH relativeFrom="column">
              <wp:posOffset>3053714</wp:posOffset>
            </wp:positionH>
            <wp:positionV relativeFrom="paragraph">
              <wp:posOffset>-3810</wp:posOffset>
            </wp:positionV>
            <wp:extent cx="2771775" cy="1942465"/>
            <wp:effectExtent l="0" t="0" r="9525" b="635"/>
            <wp:wrapNone/>
            <wp:docPr id="1348082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8297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E306A8B" wp14:editId="5F2A0F9C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2676525" cy="1942925"/>
            <wp:effectExtent l="0" t="0" r="0" b="635"/>
            <wp:wrapNone/>
            <wp:docPr id="2085489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8944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301" cy="194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3D3915" w14:textId="078F8226" w:rsidR="00AD26BB" w:rsidRDefault="00AD26BB" w:rsidP="00AD26BB">
      <w:pPr>
        <w:jc w:val="both"/>
        <w:rPr>
          <w:rFonts w:ascii="Arial" w:hAnsi="Arial" w:cs="Arial"/>
          <w:b/>
          <w:lang w:val="es-CO"/>
        </w:rPr>
      </w:pPr>
    </w:p>
    <w:p w14:paraId="5DC39020" w14:textId="77777777" w:rsidR="00AD26BB" w:rsidRDefault="00AD26BB" w:rsidP="00AD26BB">
      <w:pPr>
        <w:jc w:val="both"/>
        <w:rPr>
          <w:rFonts w:ascii="Arial" w:hAnsi="Arial" w:cs="Arial"/>
          <w:b/>
          <w:lang w:val="es-CO"/>
        </w:rPr>
      </w:pPr>
    </w:p>
    <w:p w14:paraId="327D0FFD" w14:textId="77777777" w:rsidR="00AD26BB" w:rsidRDefault="00AD26BB" w:rsidP="008F1515">
      <w:pPr>
        <w:rPr>
          <w:rFonts w:ascii="Arial" w:hAnsi="Arial" w:cs="Arial"/>
          <w:b/>
          <w:lang w:val="es-CO"/>
        </w:rPr>
      </w:pPr>
    </w:p>
    <w:p w14:paraId="02DB3A20" w14:textId="77777777" w:rsidR="00AD26BB" w:rsidRDefault="00AD26BB" w:rsidP="008F1515">
      <w:pPr>
        <w:rPr>
          <w:rFonts w:ascii="Arial" w:hAnsi="Arial" w:cs="Arial"/>
          <w:b/>
          <w:lang w:val="es-CO"/>
        </w:rPr>
      </w:pPr>
    </w:p>
    <w:p w14:paraId="2F518F9B" w14:textId="77777777" w:rsidR="00AD26BB" w:rsidRDefault="00AD26BB" w:rsidP="008F1515">
      <w:pPr>
        <w:rPr>
          <w:rFonts w:ascii="Arial" w:hAnsi="Arial" w:cs="Arial"/>
          <w:b/>
          <w:lang w:val="es-CO"/>
        </w:rPr>
      </w:pPr>
    </w:p>
    <w:p w14:paraId="66FEE6B4" w14:textId="625BA895" w:rsidR="00AD26BB" w:rsidRDefault="00AD26BB" w:rsidP="008F1515">
      <w:pPr>
        <w:rPr>
          <w:rFonts w:ascii="Arial" w:hAnsi="Arial" w:cs="Arial"/>
          <w:b/>
          <w:lang w:val="es-CO"/>
        </w:rPr>
      </w:pPr>
    </w:p>
    <w:p w14:paraId="5BE57D7A" w14:textId="77777777" w:rsidR="00AD26BB" w:rsidRDefault="00AD26BB" w:rsidP="008F1515">
      <w:pPr>
        <w:rPr>
          <w:rFonts w:ascii="Arial" w:hAnsi="Arial" w:cs="Arial"/>
          <w:b/>
          <w:lang w:val="es-CO"/>
        </w:rPr>
      </w:pPr>
    </w:p>
    <w:p w14:paraId="0E0B955A" w14:textId="77777777" w:rsidR="00AD26BB" w:rsidRDefault="00AD26BB" w:rsidP="008F1515">
      <w:pPr>
        <w:rPr>
          <w:rFonts w:ascii="Arial" w:hAnsi="Arial" w:cs="Arial"/>
          <w:b/>
          <w:lang w:val="es-CO"/>
        </w:rPr>
      </w:pPr>
    </w:p>
    <w:p w14:paraId="6D6D63FA" w14:textId="77777777" w:rsidR="00AD26BB" w:rsidRDefault="00AD26BB" w:rsidP="008F1515">
      <w:pPr>
        <w:rPr>
          <w:rFonts w:ascii="Arial" w:hAnsi="Arial" w:cs="Arial"/>
          <w:b/>
          <w:lang w:val="es-CO"/>
        </w:rPr>
      </w:pPr>
    </w:p>
    <w:p w14:paraId="18A15633" w14:textId="77777777" w:rsidR="00AD26BB" w:rsidRDefault="00AD26BB" w:rsidP="008F1515">
      <w:pPr>
        <w:rPr>
          <w:rFonts w:ascii="Arial" w:hAnsi="Arial" w:cs="Arial"/>
          <w:b/>
          <w:lang w:val="es-CO"/>
        </w:rPr>
      </w:pPr>
    </w:p>
    <w:p w14:paraId="0074970E" w14:textId="77777777" w:rsidR="00AD26BB" w:rsidRDefault="00AD26BB" w:rsidP="008F1515">
      <w:pPr>
        <w:rPr>
          <w:rFonts w:ascii="Arial" w:hAnsi="Arial" w:cs="Arial"/>
          <w:b/>
          <w:lang w:val="es-CO"/>
        </w:rPr>
      </w:pPr>
    </w:p>
    <w:p w14:paraId="13D3B43A" w14:textId="77777777" w:rsidR="00AD26BB" w:rsidRDefault="00AD26BB" w:rsidP="008F1515">
      <w:pPr>
        <w:rPr>
          <w:rFonts w:ascii="Arial" w:hAnsi="Arial" w:cs="Arial"/>
          <w:b/>
          <w:lang w:val="es-CO"/>
        </w:rPr>
      </w:pPr>
    </w:p>
    <w:p w14:paraId="3BB5DB21" w14:textId="77777777" w:rsidR="00AD26BB" w:rsidRDefault="00AD26BB" w:rsidP="008F1515">
      <w:pPr>
        <w:rPr>
          <w:rFonts w:ascii="Arial" w:hAnsi="Arial" w:cs="Arial"/>
          <w:b/>
          <w:lang w:val="es-CO"/>
        </w:rPr>
      </w:pPr>
    </w:p>
    <w:p w14:paraId="05587E0C" w14:textId="77777777" w:rsidR="005B301E" w:rsidRDefault="005B301E" w:rsidP="008F1515">
      <w:pPr>
        <w:rPr>
          <w:rFonts w:ascii="Arial" w:hAnsi="Arial" w:cs="Arial"/>
          <w:b/>
          <w:lang w:val="es-CO"/>
        </w:rPr>
      </w:pPr>
    </w:p>
    <w:p w14:paraId="041CC8D7" w14:textId="77777777" w:rsidR="00AD26BB" w:rsidRPr="00F03649" w:rsidRDefault="00AD26BB" w:rsidP="008F1515">
      <w:pPr>
        <w:rPr>
          <w:rFonts w:ascii="Arial" w:hAnsi="Arial" w:cs="Arial"/>
          <w:b/>
          <w:lang w:val="es-CO"/>
        </w:rPr>
      </w:pPr>
    </w:p>
    <w:p w14:paraId="5F51A2FA" w14:textId="77777777" w:rsidR="008F1515" w:rsidRPr="00F03649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t>Foto marquillas</w:t>
      </w:r>
      <w:r w:rsidR="003932D4" w:rsidRPr="00F03649">
        <w:rPr>
          <w:rFonts w:ascii="Arial" w:hAnsi="Arial" w:cs="Arial"/>
          <w:b/>
          <w:lang w:val="es-CO"/>
        </w:rPr>
        <w:t xml:space="preserve"> completas (Cables y Equipos)</w:t>
      </w:r>
      <w:r w:rsidRPr="00F03649">
        <w:rPr>
          <w:rFonts w:ascii="Arial" w:hAnsi="Arial" w:cs="Arial"/>
          <w:b/>
          <w:lang w:val="es-CO"/>
        </w:rPr>
        <w:t xml:space="preserve"> (400x300 pixeles).</w:t>
      </w:r>
      <w:r>
        <w:tab/>
        <w:t>{foto_marquillas}</w:t>
      </w:r>
    </w:p>
    <w:p w14:paraId="59E64239" w14:textId="2EE84CE1" w:rsidR="008F1515" w:rsidRDefault="008F1515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6C47419E" w14:textId="77777777" w:rsidR="005B301E" w:rsidRDefault="005B301E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27E51124" w14:textId="77777777" w:rsidR="005B301E" w:rsidRDefault="005B301E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2DDE26B9" w14:textId="25C8B9B1" w:rsidR="005B301E" w:rsidRPr="005B301E" w:rsidRDefault="005B301E" w:rsidP="005B301E">
      <w:pPr>
        <w:jc w:val="center"/>
        <w:rPr>
          <w:rFonts w:ascii="Arial" w:hAnsi="Arial" w:cs="Arial"/>
          <w:b/>
          <w:noProof/>
          <w:sz w:val="144"/>
          <w:szCs w:val="144"/>
          <w:lang w:val="es-CO" w:eastAsia="es-CO"/>
        </w:rPr>
      </w:pPr>
      <w:r w:rsidRPr="005B301E">
        <w:rPr>
          <w:rFonts w:ascii="Arial" w:hAnsi="Arial" w:cs="Arial"/>
          <w:b/>
          <w:noProof/>
          <w:sz w:val="144"/>
          <w:szCs w:val="144"/>
          <w:lang w:val="es-CO" w:eastAsia="es-CO"/>
        </w:rPr>
        <w:t>N/A</w:t>
      </w:r>
    </w:p>
    <w:p w14:paraId="5DA20055" w14:textId="77777777" w:rsidR="005B301E" w:rsidRPr="00F03649" w:rsidRDefault="005B301E" w:rsidP="008F1515">
      <w:pPr>
        <w:jc w:val="center"/>
        <w:rPr>
          <w:rFonts w:ascii="Arial" w:hAnsi="Arial" w:cs="Arial"/>
          <w:b/>
          <w:lang w:val="es-CO"/>
        </w:rPr>
      </w:pPr>
    </w:p>
    <w:p w14:paraId="71876E5A" w14:textId="77777777" w:rsidR="008F1515" w:rsidRPr="00F03649" w:rsidRDefault="008F1515" w:rsidP="008F1515">
      <w:pPr>
        <w:rPr>
          <w:rFonts w:ascii="Arial" w:hAnsi="Arial" w:cs="Arial"/>
          <w:b/>
          <w:lang w:val="es-CO"/>
        </w:rPr>
      </w:pPr>
    </w:p>
    <w:p w14:paraId="73A1773E" w14:textId="77777777" w:rsidR="008F1515" w:rsidRPr="00F03649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t xml:space="preserve">Foto tomas </w:t>
      </w:r>
      <w:r w:rsidR="00CB079A" w:rsidRPr="00F03649">
        <w:rPr>
          <w:rFonts w:ascii="Arial" w:hAnsi="Arial" w:cs="Arial"/>
          <w:b/>
          <w:lang w:val="es-CO"/>
        </w:rPr>
        <w:t>eléctricas (</w:t>
      </w:r>
      <w:r w:rsidRPr="00F03649">
        <w:rPr>
          <w:rFonts w:ascii="Arial" w:hAnsi="Arial" w:cs="Arial"/>
          <w:b/>
          <w:lang w:val="es-CO"/>
        </w:rPr>
        <w:t>400x300 pixeles).</w:t>
      </w:r>
      <w:r>
        <w:tab/>
        <w:t>{foto_tomas_electricas}</w:t>
      </w:r>
    </w:p>
    <w:p w14:paraId="14686BCE" w14:textId="20887CB7" w:rsidR="008F1515" w:rsidRDefault="008F1515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435E61C9" w14:textId="77777777" w:rsidR="005B301E" w:rsidRPr="00F03649" w:rsidRDefault="005B301E" w:rsidP="008F1515">
      <w:pPr>
        <w:jc w:val="center"/>
        <w:rPr>
          <w:rFonts w:ascii="Arial" w:hAnsi="Arial" w:cs="Arial"/>
          <w:b/>
          <w:lang w:val="es-CO"/>
        </w:rPr>
      </w:pPr>
    </w:p>
    <w:p w14:paraId="6B34506D" w14:textId="1625D9B5" w:rsidR="005B301E" w:rsidRPr="005B301E" w:rsidRDefault="005B301E" w:rsidP="005B301E">
      <w:pPr>
        <w:rPr>
          <w:rFonts w:ascii="Arial" w:hAnsi="Arial" w:cs="Arial"/>
          <w:b/>
          <w:noProof/>
          <w:sz w:val="144"/>
          <w:szCs w:val="144"/>
          <w:lang w:val="es-CO" w:eastAsia="es-CO"/>
        </w:rPr>
      </w:pPr>
      <w:r>
        <w:rPr>
          <w:rFonts w:ascii="Arial" w:hAnsi="Arial" w:cs="Arial"/>
          <w:b/>
          <w:bCs/>
          <w:lang w:val="es-CO"/>
        </w:rPr>
        <w:t xml:space="preserve">                                                        </w:t>
      </w:r>
      <w:r w:rsidRPr="005B301E">
        <w:rPr>
          <w:rFonts w:ascii="Arial" w:hAnsi="Arial" w:cs="Arial"/>
          <w:b/>
          <w:noProof/>
          <w:sz w:val="144"/>
          <w:szCs w:val="144"/>
          <w:lang w:val="es-CO" w:eastAsia="es-CO"/>
        </w:rPr>
        <w:t>N/A</w:t>
      </w:r>
    </w:p>
    <w:p w14:paraId="04FC6F11" w14:textId="50FE4DF9" w:rsidR="008F1515" w:rsidRPr="00F03649" w:rsidRDefault="008F1515" w:rsidP="008F1515">
      <w:pPr>
        <w:rPr>
          <w:rFonts w:ascii="Arial" w:hAnsi="Arial" w:cs="Arial"/>
          <w:b/>
          <w:bCs/>
          <w:lang w:val="es-CO"/>
        </w:rPr>
      </w:pPr>
    </w:p>
    <w:p w14:paraId="633D9F9D" w14:textId="77777777" w:rsidR="008F151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t>Foto Voltaje [Relación Neutro-Tierra] (400x300 pixeles).</w:t>
      </w:r>
      <w:r>
        <w:tab/>
        <w:t>{foto_voltaje}</w:t>
      </w:r>
    </w:p>
    <w:p w14:paraId="10465D32" w14:textId="77777777" w:rsidR="005B301E" w:rsidRDefault="005B301E" w:rsidP="005B301E">
      <w:pPr>
        <w:rPr>
          <w:rFonts w:ascii="Arial" w:hAnsi="Arial" w:cs="Arial"/>
          <w:b/>
          <w:lang w:val="es-CO"/>
        </w:rPr>
      </w:pPr>
    </w:p>
    <w:p w14:paraId="0E4A3003" w14:textId="73A2080A" w:rsidR="005B301E" w:rsidRPr="00F03649" w:rsidRDefault="005B301E" w:rsidP="005B301E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noProof/>
          <w:sz w:val="144"/>
          <w:szCs w:val="144"/>
          <w:lang w:val="es-CO" w:eastAsia="es-CO"/>
        </w:rPr>
        <w:t xml:space="preserve">        </w:t>
      </w:r>
      <w:r w:rsidRPr="005B301E">
        <w:rPr>
          <w:rFonts w:ascii="Arial" w:hAnsi="Arial" w:cs="Arial"/>
          <w:b/>
          <w:noProof/>
          <w:sz w:val="144"/>
          <w:szCs w:val="144"/>
          <w:lang w:val="es-CO" w:eastAsia="es-CO"/>
        </w:rPr>
        <w:t>N/A</w:t>
      </w:r>
    </w:p>
    <w:p w14:paraId="4E212BF7" w14:textId="2A1B5BC6" w:rsidR="008F1515" w:rsidRDefault="008F1515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6D69393D" w14:textId="77777777" w:rsidR="005B301E" w:rsidRDefault="005B301E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24ADA342" w14:textId="77777777" w:rsidR="005B301E" w:rsidRDefault="005B301E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6AB623CA" w14:textId="77777777" w:rsidR="005B301E" w:rsidRPr="00F03649" w:rsidRDefault="005B301E" w:rsidP="008F1515">
      <w:pPr>
        <w:jc w:val="center"/>
        <w:rPr>
          <w:rFonts w:ascii="Arial" w:hAnsi="Arial" w:cs="Arial"/>
          <w:b/>
          <w:lang w:val="es-CO"/>
        </w:rPr>
      </w:pPr>
    </w:p>
    <w:p w14:paraId="69A08C14" w14:textId="77777777" w:rsidR="00BB1908" w:rsidRPr="00F03649" w:rsidRDefault="00BB1908" w:rsidP="00263086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lastRenderedPageBreak/>
        <w:t>Foto de cada uno de los Switch del cliente evidenciando puertos conectados.</w:t>
      </w:r>
      <w:r>
        <w:tab/>
        <w:t>{foto_switches_cliente}</w:t>
      </w:r>
    </w:p>
    <w:p w14:paraId="4087FF7B" w14:textId="77777777" w:rsidR="005B301E" w:rsidRDefault="005B301E" w:rsidP="00C872ED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4F2AC3F1" w14:textId="3C60DDE3" w:rsidR="00BB1908" w:rsidRPr="00F03649" w:rsidRDefault="00BB1908" w:rsidP="00C872ED">
      <w:pPr>
        <w:jc w:val="center"/>
        <w:rPr>
          <w:rFonts w:ascii="Arial" w:hAnsi="Arial" w:cs="Arial"/>
          <w:b/>
          <w:lang w:val="es-CO"/>
        </w:rPr>
      </w:pPr>
    </w:p>
    <w:p w14:paraId="4B438063" w14:textId="5A9187E7" w:rsidR="005B301E" w:rsidRPr="00F03649" w:rsidRDefault="005B301E" w:rsidP="005B301E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noProof/>
          <w:sz w:val="144"/>
          <w:szCs w:val="144"/>
          <w:lang w:val="es-CO" w:eastAsia="es-CO"/>
        </w:rPr>
        <w:t xml:space="preserve">        </w:t>
      </w:r>
      <w:r w:rsidRPr="005B301E">
        <w:rPr>
          <w:rFonts w:ascii="Arial" w:hAnsi="Arial" w:cs="Arial"/>
          <w:b/>
          <w:noProof/>
          <w:sz w:val="144"/>
          <w:szCs w:val="144"/>
          <w:lang w:val="es-CO" w:eastAsia="es-CO"/>
        </w:rPr>
        <w:t>N/A</w:t>
      </w:r>
    </w:p>
    <w:p w14:paraId="36ABC4E0" w14:textId="77777777" w:rsidR="00BB1908" w:rsidRPr="00F03649" w:rsidRDefault="00BB1908" w:rsidP="008F1515">
      <w:pPr>
        <w:jc w:val="center"/>
        <w:rPr>
          <w:rFonts w:ascii="Arial" w:hAnsi="Arial" w:cs="Arial"/>
          <w:b/>
          <w:lang w:val="es-CO"/>
        </w:rPr>
      </w:pPr>
    </w:p>
    <w:p w14:paraId="1967783F" w14:textId="77777777" w:rsidR="005B301E" w:rsidRPr="00F03649" w:rsidRDefault="005B301E" w:rsidP="005B301E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t>CONEXIONES Y ENTREGA</w:t>
      </w:r>
      <w:r>
        <w:br/>
        <w:t>{observaciones_conexiones_entrega}</w:t>
      </w:r>
    </w:p>
    <w:p w14:paraId="317CCDBF" w14:textId="77777777" w:rsidR="005B301E" w:rsidRPr="00F03649" w:rsidRDefault="005B301E" w:rsidP="005B301E">
      <w:pPr>
        <w:rPr>
          <w:rFonts w:ascii="Arial" w:hAnsi="Arial" w:cs="Arial"/>
          <w:b/>
          <w:lang w:val="es-CO"/>
        </w:rPr>
      </w:pPr>
    </w:p>
    <w:p w14:paraId="1BEDEF75" w14:textId="77777777" w:rsidR="005B301E" w:rsidRPr="00F03649" w:rsidRDefault="005B301E" w:rsidP="005B301E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t>Los equipos del cliente qued</w:t>
      </w:r>
      <w:r>
        <w:rPr>
          <w:rFonts w:ascii="Arial" w:hAnsi="Arial" w:cs="Arial"/>
          <w:b/>
          <w:lang w:val="es-CO"/>
        </w:rPr>
        <w:t>an conectados a los equipos de Claro</w:t>
      </w:r>
      <w:r w:rsidRPr="00F03649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5B301E" w:rsidRPr="00F03649" w14:paraId="5D2C2129" w14:textId="77777777" w:rsidTr="00954565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12081188" w14:textId="77777777" w:rsidR="005B301E" w:rsidRPr="00F03649" w:rsidRDefault="005B301E" w:rsidP="009545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F03649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54075" w14:textId="4C4B94F1" w:rsidR="005B301E" w:rsidRPr="00F03649" w:rsidRDefault="005B301E" w:rsidP="0095456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X</w:t>
            </w:r>
            <w:r>
              <w:br/>
              <w:t>{cliente_conectado_claro_x_si}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2AD6AF3B" w14:textId="77777777" w:rsidR="005B301E" w:rsidRPr="00F03649" w:rsidRDefault="005B301E" w:rsidP="009545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F03649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D4566" w14:textId="77777777" w:rsidR="005B301E" w:rsidRPr="00F03649" w:rsidRDefault="005B301E" w:rsidP="0095456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t>{cliente_conectado_claro_x_no}</w:t>
            </w:r>
          </w:p>
        </w:tc>
      </w:tr>
    </w:tbl>
    <w:p w14:paraId="01010A33" w14:textId="77777777" w:rsidR="005B301E" w:rsidRPr="00F03649" w:rsidRDefault="005B301E" w:rsidP="005B301E">
      <w:pPr>
        <w:jc w:val="both"/>
        <w:rPr>
          <w:rFonts w:ascii="Arial" w:hAnsi="Arial" w:cs="Arial"/>
          <w:b/>
          <w:bCs/>
          <w:lang w:val="es-CO"/>
        </w:rPr>
      </w:pPr>
    </w:p>
    <w:p w14:paraId="1FF0F403" w14:textId="77777777" w:rsidR="005B301E" w:rsidRPr="00F03649" w:rsidRDefault="005B301E" w:rsidP="005B301E">
      <w:pPr>
        <w:jc w:val="both"/>
        <w:rPr>
          <w:rFonts w:ascii="Arial" w:hAnsi="Arial" w:cs="Arial"/>
          <w:b/>
          <w:bCs/>
          <w:lang w:val="es-CO"/>
        </w:rPr>
      </w:pPr>
    </w:p>
    <w:p w14:paraId="79CDD461" w14:textId="77777777" w:rsidR="005B301E" w:rsidRPr="00F03649" w:rsidRDefault="005B301E" w:rsidP="005B301E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t>Los equipos del cliente se encuentran disponibles y configurados adecuadamente,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5B301E" w:rsidRPr="00F03649" w14:paraId="0BE8D16F" w14:textId="77777777" w:rsidTr="00954565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685988E8" w14:textId="77777777" w:rsidR="005B301E" w:rsidRPr="00F03649" w:rsidRDefault="005B301E" w:rsidP="009545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F03649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611A9" w14:textId="0A9DBCF8" w:rsidR="005B301E" w:rsidRPr="00F03649" w:rsidRDefault="005B301E" w:rsidP="0095456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X</w:t>
            </w:r>
            <w:r>
              <w:br/>
              <w:t>{equipos_cliente_disponibles_x_si}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0E405105" w14:textId="77777777" w:rsidR="005B301E" w:rsidRPr="00F03649" w:rsidRDefault="005B301E" w:rsidP="009545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F03649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0F160" w14:textId="77777777" w:rsidR="005B301E" w:rsidRPr="00F03649" w:rsidRDefault="005B301E" w:rsidP="0095456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t>{equipos_cliente_disponibles_x_no}</w:t>
            </w:r>
          </w:p>
        </w:tc>
      </w:tr>
    </w:tbl>
    <w:p w14:paraId="7DB755D4" w14:textId="77777777" w:rsidR="005B301E" w:rsidRPr="00F03649" w:rsidRDefault="005B301E" w:rsidP="005B301E">
      <w:pPr>
        <w:jc w:val="both"/>
        <w:rPr>
          <w:rFonts w:ascii="Arial" w:hAnsi="Arial" w:cs="Arial"/>
          <w:b/>
          <w:bCs/>
          <w:lang w:val="es-CO"/>
        </w:rPr>
      </w:pPr>
    </w:p>
    <w:p w14:paraId="7D64A34B" w14:textId="77777777" w:rsidR="005B301E" w:rsidRPr="00F03649" w:rsidRDefault="005B301E" w:rsidP="005B301E">
      <w:pPr>
        <w:jc w:val="both"/>
        <w:rPr>
          <w:rFonts w:ascii="Arial" w:hAnsi="Arial" w:cs="Arial"/>
          <w:b/>
          <w:bCs/>
          <w:lang w:val="es-CO"/>
        </w:rPr>
      </w:pPr>
    </w:p>
    <w:p w14:paraId="6E683217" w14:textId="3900270C" w:rsidR="005B301E" w:rsidRDefault="005B301E" w:rsidP="005B301E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t>Observaciones</w:t>
      </w:r>
    </w:p>
    <w:p w14:paraId="129E2715" w14:textId="77777777" w:rsidR="005B301E" w:rsidRDefault="005B301E" w:rsidP="005B301E">
      <w:pPr>
        <w:rPr>
          <w:rFonts w:ascii="Arial" w:hAnsi="Arial" w:cs="Arial"/>
          <w:b/>
          <w:lang w:val="es-CO"/>
        </w:rPr>
      </w:pPr>
    </w:p>
    <w:p w14:paraId="4536C383" w14:textId="1CD7C7B2" w:rsidR="005B301E" w:rsidRPr="005B301E" w:rsidRDefault="005B301E" w:rsidP="005B301E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SE ENTREGA ACTIVIDAD OPERATIVA SIN NOVEDAD</w:t>
      </w:r>
    </w:p>
    <w:p w14:paraId="266786A2" w14:textId="1C179FFB" w:rsidR="003A086B" w:rsidRPr="00F03649" w:rsidRDefault="008F1515" w:rsidP="005B301E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Cs/>
          <w:color w:val="A6A6A6" w:themeColor="background1" w:themeShade="A6"/>
          <w:lang w:val="en-US"/>
        </w:rPr>
      </w:pPr>
      <w:r w:rsidRPr="00F03649">
        <w:rPr>
          <w:rFonts w:ascii="Arial" w:hAnsi="Arial" w:cs="Arial"/>
          <w:b/>
          <w:bCs/>
          <w:lang w:val="es-CO"/>
        </w:rPr>
        <w:br w:type="page"/>
      </w:r>
    </w:p>
    <w:p w14:paraId="6CE27C4F" w14:textId="4408BC4C" w:rsidR="00F03649" w:rsidRPr="00F0407D" w:rsidRDefault="00F03649" w:rsidP="00F0407D">
      <w:pPr>
        <w:rPr>
          <w:rFonts w:ascii="Arial" w:hAnsi="Arial" w:cs="Arial"/>
          <w:b/>
          <w:lang w:val="es-CO"/>
        </w:rPr>
      </w:pPr>
    </w:p>
    <w:p w14:paraId="47C7C36E" w14:textId="77777777" w:rsidR="001A1864" w:rsidRPr="00F03649" w:rsidRDefault="001A1864" w:rsidP="00AD4411">
      <w:pPr>
        <w:jc w:val="both"/>
        <w:rPr>
          <w:rFonts w:ascii="Arial" w:hAnsi="Arial" w:cs="Arial"/>
          <w:b/>
          <w:bCs/>
          <w:lang w:val="es-CO"/>
        </w:rPr>
      </w:pPr>
    </w:p>
    <w:p w14:paraId="429A7783" w14:textId="77777777" w:rsidR="008F1515" w:rsidRPr="00F03649" w:rsidRDefault="008F1515" w:rsidP="00C81003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03649">
        <w:rPr>
          <w:rFonts w:ascii="Arial" w:hAnsi="Arial" w:cs="Arial"/>
          <w:b/>
          <w:lang w:val="es-CO"/>
        </w:rPr>
        <w:t>FOTO ACTA DE ENTREGA DE SERVICIO</w:t>
      </w:r>
      <w:r>
        <w:tab/>
        <w:t>{foto_acta_entrega}</w:t>
      </w:r>
    </w:p>
    <w:p w14:paraId="3AE7BB86" w14:textId="77777777" w:rsidR="008F1515" w:rsidRPr="00F03649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F03649">
        <w:rPr>
          <w:rFonts w:ascii="Arial" w:hAnsi="Arial" w:cs="Arial"/>
          <w:b/>
          <w:lang w:val="es-CO"/>
        </w:rPr>
        <w:t>(400x300 pixeles)</w:t>
      </w:r>
    </w:p>
    <w:p w14:paraId="6711E2D6" w14:textId="1E2C7C57" w:rsidR="00CE7207" w:rsidRDefault="00CE7207" w:rsidP="00F03649">
      <w:pPr>
        <w:jc w:val="center"/>
        <w:rPr>
          <w:rFonts w:ascii="Arial" w:hAnsi="Arial" w:cs="Arial"/>
          <w:bCs/>
          <w:noProof/>
          <w:color w:val="A6A6A6" w:themeColor="background1" w:themeShade="A6"/>
          <w:lang w:val="es-CO" w:eastAsia="es-CO"/>
        </w:rPr>
      </w:pPr>
    </w:p>
    <w:p w14:paraId="20EC412B" w14:textId="5C39802E" w:rsidR="00F0407D" w:rsidRPr="00F03649" w:rsidRDefault="00F0407D" w:rsidP="00F03649">
      <w:pPr>
        <w:jc w:val="center"/>
        <w:rPr>
          <w:rFonts w:ascii="Arial" w:hAnsi="Arial" w:cs="Arial"/>
          <w:bCs/>
          <w:i/>
          <w:iCs/>
          <w:color w:val="333399"/>
        </w:rPr>
      </w:pPr>
      <w:r w:rsidRPr="00F0407D">
        <w:drawing>
          <wp:inline distT="0" distB="0" distL="0" distR="0" wp14:anchorId="21D06E30" wp14:editId="392CD1A4">
            <wp:extent cx="5613400" cy="5786120"/>
            <wp:effectExtent l="0" t="0" r="6350" b="5080"/>
            <wp:docPr id="790583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78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407D" w:rsidRPr="00F03649" w:rsidSect="0013297C">
      <w:headerReference w:type="default" r:id="rId18"/>
      <w:footerReference w:type="even" r:id="rId19"/>
      <w:footerReference w:type="default" r:id="rId20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209E3" w14:textId="77777777" w:rsidR="00A35660" w:rsidRDefault="00A35660">
      <w:r>
        <w:separator/>
      </w:r>
    </w:p>
  </w:endnote>
  <w:endnote w:type="continuationSeparator" w:id="0">
    <w:p w14:paraId="25303C00" w14:textId="77777777" w:rsidR="00A35660" w:rsidRDefault="00A35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CDF35" w14:textId="77777777"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EBBC09" w14:textId="77777777"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F6612" w14:textId="77777777"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B40F5" w14:textId="77777777" w:rsidR="00A35660" w:rsidRDefault="00A35660">
      <w:r>
        <w:separator/>
      </w:r>
    </w:p>
  </w:footnote>
  <w:footnote w:type="continuationSeparator" w:id="0">
    <w:p w14:paraId="539343C3" w14:textId="77777777" w:rsidR="00A35660" w:rsidRDefault="00A35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14:paraId="4FD17AF1" w14:textId="77777777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14:paraId="50C6CF82" w14:textId="77777777"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14:paraId="76139B8B" w14:textId="77777777" w:rsidR="002B6CF3" w:rsidRPr="002B6CF3" w:rsidRDefault="00FA1AA5" w:rsidP="0098566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</w:t>
          </w:r>
          <w:r w:rsidR="00F03649">
            <w:rPr>
              <w:rFonts w:ascii="Arial" w:hAnsi="Arial" w:cs="Arial"/>
              <w:b/>
              <w:lang w:val="es-MX"/>
            </w:rPr>
            <w:t xml:space="preserve">QA </w:t>
          </w:r>
          <w:r w:rsidR="000C3166" w:rsidRPr="000C3166">
            <w:rPr>
              <w:rFonts w:ascii="Arial" w:hAnsi="Arial" w:cs="Arial"/>
              <w:b/>
              <w:lang w:val="es-MX"/>
            </w:rPr>
            <w:t>S</w:t>
          </w:r>
          <w:r w:rsidR="0098566F">
            <w:rPr>
              <w:rFonts w:ascii="Arial" w:hAnsi="Arial" w:cs="Arial"/>
              <w:b/>
              <w:lang w:val="es-MX"/>
            </w:rPr>
            <w:t xml:space="preserve">W </w:t>
          </w:r>
          <w:r w:rsidR="000C3166" w:rsidRPr="000C3166">
            <w:rPr>
              <w:rFonts w:ascii="Arial" w:hAnsi="Arial" w:cs="Arial"/>
              <w:b/>
              <w:lang w:val="es-MX"/>
            </w:rPr>
            <w:t>LAN ADMINISTRADA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14:paraId="69432439" w14:textId="77777777"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81" w:dyaOrig="981" w14:anchorId="000E64C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>
                <v:imagedata r:id="rId1" o:title=""/>
              </v:shape>
              <o:OLEObject Type="Embed" ProgID="Visio.Drawing.11" ShapeID="_x0000_i1025" DrawAspect="Content" ObjectID="_1750229555" r:id="rId2"/>
            </w:object>
          </w:r>
        </w:p>
      </w:tc>
    </w:tr>
    <w:tr w:rsidR="002B6CF3" w:rsidRPr="00EF5103" w14:paraId="1EBFBB9F" w14:textId="77777777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14:paraId="32666065" w14:textId="77777777" w:rsidR="002B6CF3" w:rsidRPr="00F2689D" w:rsidRDefault="002B6CF3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="00237F05" w:rsidRPr="00237F05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8CCB4D" w14:textId="77777777"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14:paraId="605FFCD2" w14:textId="77777777" w:rsidR="002B6CF3" w:rsidRPr="00F2689D" w:rsidRDefault="00CB028B" w:rsidP="00CB028B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A6190F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F03649">
            <w:rPr>
              <w:rFonts w:ascii="Arial" w:hAnsi="Arial" w:cs="Arial"/>
              <w:lang w:val="es-MX"/>
            </w:rPr>
            <w:t>-</w:t>
          </w:r>
          <w:r w:rsidR="002B6CF3">
            <w:rPr>
              <w:rFonts w:ascii="Arial" w:hAnsi="Arial" w:cs="Arial"/>
              <w:lang w:val="es-MX"/>
            </w:rPr>
            <w:t>20</w:t>
          </w:r>
          <w:r w:rsidR="00237F05">
            <w:rPr>
              <w:rFonts w:ascii="Arial" w:hAnsi="Arial" w:cs="Arial"/>
              <w:lang w:val="es-MX"/>
            </w:rPr>
            <w:t>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14:paraId="5D72F8CD" w14:textId="77777777" w:rsidR="002B6CF3" w:rsidRPr="00F2689D" w:rsidRDefault="002B6CF3" w:rsidP="00086501">
          <w:pPr>
            <w:rPr>
              <w:b/>
            </w:rPr>
          </w:pPr>
        </w:p>
      </w:tc>
    </w:tr>
    <w:tr w:rsidR="002B6CF3" w:rsidRPr="00EF5103" w14:paraId="4576E040" w14:textId="77777777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14:paraId="3C8D92DC" w14:textId="77777777"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14:paraId="1E47E26F" w14:textId="77777777"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3C6FFE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11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3C6FFE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11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14:paraId="46C66E00" w14:textId="77777777" w:rsidR="002B6CF3" w:rsidRPr="002B6CF3" w:rsidRDefault="002B6CF3" w:rsidP="00237F05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237F05" w:rsidRPr="00237F05"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 w:rsidR="00180EDE">
            <w:rPr>
              <w:rFonts w:ascii="Arial" w:hAnsi="Arial" w:cs="Arial"/>
              <w:b/>
            </w:rPr>
            <w:t>2</w:t>
          </w:r>
          <w:r w:rsidR="00237F05">
            <w:rPr>
              <w:rFonts w:ascii="Arial" w:hAnsi="Arial" w:cs="Arial"/>
              <w:b/>
            </w:rPr>
            <w:t>9</w:t>
          </w:r>
        </w:p>
      </w:tc>
    </w:tr>
  </w:tbl>
  <w:p w14:paraId="7C85C074" w14:textId="77777777"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20171"/>
    <w:multiLevelType w:val="hybridMultilevel"/>
    <w:tmpl w:val="13C49A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583A9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418E7"/>
    <w:multiLevelType w:val="hybridMultilevel"/>
    <w:tmpl w:val="0F848D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A2E05C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C0E79FC"/>
    <w:multiLevelType w:val="multilevel"/>
    <w:tmpl w:val="BE88F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271039"/>
    <w:multiLevelType w:val="multilevel"/>
    <w:tmpl w:val="BE88F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A61463B"/>
    <w:multiLevelType w:val="hybridMultilevel"/>
    <w:tmpl w:val="2CAE86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3BB2FD5"/>
    <w:multiLevelType w:val="hybridMultilevel"/>
    <w:tmpl w:val="7340BF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992065">
    <w:abstractNumId w:val="13"/>
  </w:num>
  <w:num w:numId="2" w16cid:durableId="139926155">
    <w:abstractNumId w:val="7"/>
  </w:num>
  <w:num w:numId="3" w16cid:durableId="1329476120">
    <w:abstractNumId w:val="5"/>
  </w:num>
  <w:num w:numId="4" w16cid:durableId="1196651176">
    <w:abstractNumId w:val="9"/>
  </w:num>
  <w:num w:numId="5" w16cid:durableId="430325109">
    <w:abstractNumId w:val="4"/>
  </w:num>
  <w:num w:numId="6" w16cid:durableId="62065648">
    <w:abstractNumId w:val="2"/>
  </w:num>
  <w:num w:numId="7" w16cid:durableId="397023288">
    <w:abstractNumId w:val="10"/>
  </w:num>
  <w:num w:numId="8" w16cid:durableId="1887253912">
    <w:abstractNumId w:val="1"/>
  </w:num>
  <w:num w:numId="9" w16cid:durableId="13370039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97762853">
    <w:abstractNumId w:val="12"/>
  </w:num>
  <w:num w:numId="11" w16cid:durableId="1097404969">
    <w:abstractNumId w:val="3"/>
  </w:num>
  <w:num w:numId="12" w16cid:durableId="271481122">
    <w:abstractNumId w:val="8"/>
  </w:num>
  <w:num w:numId="13" w16cid:durableId="38551084">
    <w:abstractNumId w:val="6"/>
  </w:num>
  <w:num w:numId="14" w16cid:durableId="935358592">
    <w:abstractNumId w:val="14"/>
  </w:num>
  <w:num w:numId="15" w16cid:durableId="450587981">
    <w:abstractNumId w:val="0"/>
  </w:num>
  <w:num w:numId="16" w16cid:durableId="12000518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8D"/>
    <w:rsid w:val="00003A6A"/>
    <w:rsid w:val="00007242"/>
    <w:rsid w:val="00007F56"/>
    <w:rsid w:val="00015D08"/>
    <w:rsid w:val="000534A6"/>
    <w:rsid w:val="0005654D"/>
    <w:rsid w:val="000805BA"/>
    <w:rsid w:val="000850CB"/>
    <w:rsid w:val="00086C53"/>
    <w:rsid w:val="000A7F67"/>
    <w:rsid w:val="000C3166"/>
    <w:rsid w:val="000F0EA0"/>
    <w:rsid w:val="000F5174"/>
    <w:rsid w:val="000F778C"/>
    <w:rsid w:val="00116012"/>
    <w:rsid w:val="00122409"/>
    <w:rsid w:val="0013297C"/>
    <w:rsid w:val="00151654"/>
    <w:rsid w:val="00164B6B"/>
    <w:rsid w:val="001766CD"/>
    <w:rsid w:val="00180EDE"/>
    <w:rsid w:val="00197D17"/>
    <w:rsid w:val="001A1864"/>
    <w:rsid w:val="001B76FC"/>
    <w:rsid w:val="001C23A5"/>
    <w:rsid w:val="001C5BB6"/>
    <w:rsid w:val="001E0446"/>
    <w:rsid w:val="00220AF5"/>
    <w:rsid w:val="002225AA"/>
    <w:rsid w:val="00237F05"/>
    <w:rsid w:val="00240ED5"/>
    <w:rsid w:val="002421FA"/>
    <w:rsid w:val="00246CA0"/>
    <w:rsid w:val="00256E63"/>
    <w:rsid w:val="00263086"/>
    <w:rsid w:val="00266937"/>
    <w:rsid w:val="0028115C"/>
    <w:rsid w:val="00287521"/>
    <w:rsid w:val="00291BAF"/>
    <w:rsid w:val="00296111"/>
    <w:rsid w:val="002B6CF3"/>
    <w:rsid w:val="002D7A6D"/>
    <w:rsid w:val="002F3F5E"/>
    <w:rsid w:val="0030434F"/>
    <w:rsid w:val="00317E06"/>
    <w:rsid w:val="00325546"/>
    <w:rsid w:val="00325B50"/>
    <w:rsid w:val="00325B83"/>
    <w:rsid w:val="0033492A"/>
    <w:rsid w:val="003547CF"/>
    <w:rsid w:val="0035780A"/>
    <w:rsid w:val="00360F12"/>
    <w:rsid w:val="003910BE"/>
    <w:rsid w:val="003932D4"/>
    <w:rsid w:val="00395EFD"/>
    <w:rsid w:val="003A086B"/>
    <w:rsid w:val="003A6826"/>
    <w:rsid w:val="003C6FFE"/>
    <w:rsid w:val="003D2051"/>
    <w:rsid w:val="003D32FD"/>
    <w:rsid w:val="003D474D"/>
    <w:rsid w:val="00401252"/>
    <w:rsid w:val="0040716B"/>
    <w:rsid w:val="00433DF9"/>
    <w:rsid w:val="00442B70"/>
    <w:rsid w:val="00454B97"/>
    <w:rsid w:val="00455D59"/>
    <w:rsid w:val="004648F4"/>
    <w:rsid w:val="004655F0"/>
    <w:rsid w:val="004702EC"/>
    <w:rsid w:val="00483ABC"/>
    <w:rsid w:val="004A72CC"/>
    <w:rsid w:val="004C635B"/>
    <w:rsid w:val="004D25EE"/>
    <w:rsid w:val="004D440D"/>
    <w:rsid w:val="004F1AD7"/>
    <w:rsid w:val="004F389F"/>
    <w:rsid w:val="004F71D5"/>
    <w:rsid w:val="00515F22"/>
    <w:rsid w:val="0052501C"/>
    <w:rsid w:val="00552862"/>
    <w:rsid w:val="005635FF"/>
    <w:rsid w:val="005725BE"/>
    <w:rsid w:val="005A06CF"/>
    <w:rsid w:val="005A65EA"/>
    <w:rsid w:val="005B2D06"/>
    <w:rsid w:val="005B301E"/>
    <w:rsid w:val="005B36AD"/>
    <w:rsid w:val="005C43A6"/>
    <w:rsid w:val="005E04F1"/>
    <w:rsid w:val="005E2188"/>
    <w:rsid w:val="005E38F5"/>
    <w:rsid w:val="00605220"/>
    <w:rsid w:val="00616E90"/>
    <w:rsid w:val="006278FE"/>
    <w:rsid w:val="006518BE"/>
    <w:rsid w:val="00656C07"/>
    <w:rsid w:val="0066214C"/>
    <w:rsid w:val="0067526F"/>
    <w:rsid w:val="00684CF0"/>
    <w:rsid w:val="006A141C"/>
    <w:rsid w:val="006B037E"/>
    <w:rsid w:val="006E4EAA"/>
    <w:rsid w:val="006E4F53"/>
    <w:rsid w:val="00731402"/>
    <w:rsid w:val="0073702B"/>
    <w:rsid w:val="00747E51"/>
    <w:rsid w:val="007644B1"/>
    <w:rsid w:val="007727F7"/>
    <w:rsid w:val="00776B26"/>
    <w:rsid w:val="00781B35"/>
    <w:rsid w:val="00792DDE"/>
    <w:rsid w:val="00797BC8"/>
    <w:rsid w:val="00797C45"/>
    <w:rsid w:val="007B1D75"/>
    <w:rsid w:val="007D53DD"/>
    <w:rsid w:val="007E4B77"/>
    <w:rsid w:val="007F4668"/>
    <w:rsid w:val="00804C6B"/>
    <w:rsid w:val="0080755E"/>
    <w:rsid w:val="0083158C"/>
    <w:rsid w:val="008466BD"/>
    <w:rsid w:val="00854312"/>
    <w:rsid w:val="008662A7"/>
    <w:rsid w:val="008903EB"/>
    <w:rsid w:val="008A51D1"/>
    <w:rsid w:val="008B42D0"/>
    <w:rsid w:val="008C0FBF"/>
    <w:rsid w:val="008C190E"/>
    <w:rsid w:val="008C1978"/>
    <w:rsid w:val="008D4F45"/>
    <w:rsid w:val="008F1515"/>
    <w:rsid w:val="008F338A"/>
    <w:rsid w:val="008F7F2F"/>
    <w:rsid w:val="00900FE8"/>
    <w:rsid w:val="009011A5"/>
    <w:rsid w:val="00921F9A"/>
    <w:rsid w:val="00935A7E"/>
    <w:rsid w:val="00947D87"/>
    <w:rsid w:val="00967355"/>
    <w:rsid w:val="00967471"/>
    <w:rsid w:val="00980660"/>
    <w:rsid w:val="0098566F"/>
    <w:rsid w:val="0099070A"/>
    <w:rsid w:val="00997CFC"/>
    <w:rsid w:val="009A0A33"/>
    <w:rsid w:val="009A3357"/>
    <w:rsid w:val="009B1137"/>
    <w:rsid w:val="009B5F1F"/>
    <w:rsid w:val="009D47AF"/>
    <w:rsid w:val="009F07FC"/>
    <w:rsid w:val="00A057CD"/>
    <w:rsid w:val="00A06B5F"/>
    <w:rsid w:val="00A11115"/>
    <w:rsid w:val="00A168A2"/>
    <w:rsid w:val="00A16F49"/>
    <w:rsid w:val="00A2026D"/>
    <w:rsid w:val="00A25D3F"/>
    <w:rsid w:val="00A35660"/>
    <w:rsid w:val="00A570DE"/>
    <w:rsid w:val="00A6190F"/>
    <w:rsid w:val="00A67AAC"/>
    <w:rsid w:val="00A74238"/>
    <w:rsid w:val="00A76C6E"/>
    <w:rsid w:val="00A90447"/>
    <w:rsid w:val="00A91345"/>
    <w:rsid w:val="00A9598D"/>
    <w:rsid w:val="00A97D74"/>
    <w:rsid w:val="00AA0E50"/>
    <w:rsid w:val="00AB0E14"/>
    <w:rsid w:val="00AD26BB"/>
    <w:rsid w:val="00AD4411"/>
    <w:rsid w:val="00AE084E"/>
    <w:rsid w:val="00AF7973"/>
    <w:rsid w:val="00B12271"/>
    <w:rsid w:val="00B140BF"/>
    <w:rsid w:val="00B254E0"/>
    <w:rsid w:val="00B40D17"/>
    <w:rsid w:val="00B57327"/>
    <w:rsid w:val="00B86D51"/>
    <w:rsid w:val="00BB1908"/>
    <w:rsid w:val="00BC32DA"/>
    <w:rsid w:val="00BC45C0"/>
    <w:rsid w:val="00BE4671"/>
    <w:rsid w:val="00BF574F"/>
    <w:rsid w:val="00C00873"/>
    <w:rsid w:val="00C01596"/>
    <w:rsid w:val="00C04CBF"/>
    <w:rsid w:val="00C12893"/>
    <w:rsid w:val="00C30612"/>
    <w:rsid w:val="00C40CA5"/>
    <w:rsid w:val="00C56A4E"/>
    <w:rsid w:val="00C81003"/>
    <w:rsid w:val="00C816E6"/>
    <w:rsid w:val="00C86E3B"/>
    <w:rsid w:val="00C872ED"/>
    <w:rsid w:val="00CA5639"/>
    <w:rsid w:val="00CA56C0"/>
    <w:rsid w:val="00CA6BC8"/>
    <w:rsid w:val="00CB028B"/>
    <w:rsid w:val="00CB079A"/>
    <w:rsid w:val="00CC4D7D"/>
    <w:rsid w:val="00CE20F9"/>
    <w:rsid w:val="00CE7207"/>
    <w:rsid w:val="00CF269E"/>
    <w:rsid w:val="00D22AA6"/>
    <w:rsid w:val="00D35F1B"/>
    <w:rsid w:val="00D402F5"/>
    <w:rsid w:val="00D54BB0"/>
    <w:rsid w:val="00D5502D"/>
    <w:rsid w:val="00DB0354"/>
    <w:rsid w:val="00DB0E15"/>
    <w:rsid w:val="00DB461B"/>
    <w:rsid w:val="00DC48A8"/>
    <w:rsid w:val="00DD3421"/>
    <w:rsid w:val="00DF2124"/>
    <w:rsid w:val="00E034FC"/>
    <w:rsid w:val="00E11A6D"/>
    <w:rsid w:val="00E259E3"/>
    <w:rsid w:val="00E308CB"/>
    <w:rsid w:val="00E321EF"/>
    <w:rsid w:val="00E45303"/>
    <w:rsid w:val="00E45CCB"/>
    <w:rsid w:val="00E52001"/>
    <w:rsid w:val="00E5322A"/>
    <w:rsid w:val="00E57386"/>
    <w:rsid w:val="00E57CAA"/>
    <w:rsid w:val="00E67BEE"/>
    <w:rsid w:val="00E87A85"/>
    <w:rsid w:val="00EA4556"/>
    <w:rsid w:val="00EA797F"/>
    <w:rsid w:val="00EB1A37"/>
    <w:rsid w:val="00ED7101"/>
    <w:rsid w:val="00ED7AF5"/>
    <w:rsid w:val="00EE76A3"/>
    <w:rsid w:val="00F03649"/>
    <w:rsid w:val="00F03967"/>
    <w:rsid w:val="00F0407D"/>
    <w:rsid w:val="00F07A7C"/>
    <w:rsid w:val="00F2023B"/>
    <w:rsid w:val="00F24FDF"/>
    <w:rsid w:val="00F33FFD"/>
    <w:rsid w:val="00F541DB"/>
    <w:rsid w:val="00FA11DA"/>
    <w:rsid w:val="00FA1AA5"/>
    <w:rsid w:val="00FE77C5"/>
    <w:rsid w:val="00FF0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2292C8"/>
  <w15:docId w15:val="{6EBC98FF-B431-441A-A623-D4794834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emf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Dibujo_de_Microsoft_Visio_2003-20101111.vsd"/><Relationship Id="rId1" Type="http://schemas.openxmlformats.org/officeDocument/2006/relationships/image" Target="media/image7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PolicyDirtyBag xmlns="microsoft.office.server.policy.changes">
  <Microsoft.Office.RecordsManagement.PolicyFeatures.Expiration op="Delete"/>
</PolicyDirtyBag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https://claromovilco.sharepoint.com/sites/PortalProcesos/Documentos/_layouts/15/wrkstat.aspx?List=33795d45-1599-4071-abb7-4a9cd4486da8&amp;WorkflowInstanceName=dadf0b85-58e5-4318-bd4c-86441c3131cb</Url>
      <Description>Stage 1</Description>
    </actualizarUrlDocumento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EDBD4DD-8C2E-4049-896C-23662AF3DC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795d45-1599-4071-abb7-4a9cd4486da8"/>
    <ds:schemaRef ds:uri="de73fe2e-af3c-4947-a5f7-7d4491bf4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00D3B7-1225-4EA2-9E5B-29905A1CBC21}">
  <ds:schemaRefs>
    <ds:schemaRef ds:uri="microsoft.office.server.policy.changes"/>
  </ds:schemaRefs>
</ds:datastoreItem>
</file>

<file path=customXml/itemProps3.xml><?xml version="1.0" encoding="utf-8"?>
<ds:datastoreItem xmlns:ds="http://schemas.openxmlformats.org/officeDocument/2006/customXml" ds:itemID="{B0C42D9D-49F6-4A81-9DAC-1D27B643F1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6C7EEE-5153-4018-A430-F9BC388C6E5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C62E642-453E-45E8-8A45-A73EB031DF2C}">
  <ds:schemaRefs>
    <ds:schemaRef ds:uri="http://schemas.microsoft.com/office/2006/metadata/properties"/>
    <ds:schemaRef ds:uri="http://schemas.microsoft.com/office/infopath/2007/PartnerControls"/>
    <ds:schemaRef ds:uri="33795d45-1599-4071-abb7-4a9cd4486da8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263</TotalTime>
  <Pages>5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QA SW LAN administrada</vt:lpstr>
    </vt:vector>
  </TitlesOfParts>
  <Company>TVCABLE S.A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SW LAN administrada</dc:title>
  <dc:creator>luz.vega.f</dc:creator>
  <cp:lastModifiedBy>Cesar Enrique Bernal Bueno</cp:lastModifiedBy>
  <cp:revision>7</cp:revision>
  <cp:lastPrinted>2008-02-06T21:08:00Z</cp:lastPrinted>
  <dcterms:created xsi:type="dcterms:W3CDTF">2020-06-23T23:32:00Z</dcterms:created>
  <dcterms:modified xsi:type="dcterms:W3CDTF">2023-07-07T15:06:00Z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