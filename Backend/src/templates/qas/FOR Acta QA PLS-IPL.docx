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353AD3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DOCUMENTACION ACTIVIDAD</w:t>
      </w:r>
    </w:p>
    <w:p w:rsidR="00401252" w:rsidRPr="00353AD3" w:rsidRDefault="00401252" w:rsidP="00A057CD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Visita Número: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{visita_numero}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Fecha Ejec</w:t>
      </w:r>
      <w:bookmarkStart w:id="0" w:name="_GoBack"/>
      <w:bookmarkEnd w:id="0"/>
      <w:r w:rsidRPr="00353AD3">
        <w:rPr>
          <w:rFonts w:ascii="Arial" w:hAnsi="Arial" w:cs="Arial"/>
          <w:b/>
          <w:lang w:val="es-CO"/>
        </w:rPr>
        <w:t>ución: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{fecha_ejecucion}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Hora Inicio: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{hora_inicio}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Tiempo Transporte: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{tiempo_transporte}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Tiempo Antesala: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{tiempo_antesala}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Tiempo Ejecución: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{tiempo_ejecucion}</w:t>
      </w:r>
    </w:p>
    <w:p w:rsidR="00401252" w:rsidRPr="00353AD3" w:rsidRDefault="00D6402C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Espera Claro</w:t>
      </w:r>
      <w:r w:rsidR="00401252" w:rsidRPr="00353AD3">
        <w:rPr>
          <w:rFonts w:ascii="Arial" w:hAnsi="Arial" w:cs="Arial"/>
          <w:b/>
          <w:lang w:val="es-CO"/>
        </w:rPr>
        <w:t>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{tiempo_espera_claro}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Hora Salida: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{hora_salida}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Ing. Outsourcing: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{ingeniero_outsourcing}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Multímetro: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{multimetro}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Analizador de BER:</w:t>
      </w:r>
      <w:r w:rsidR="00A057CD" w:rsidRPr="00353AD3">
        <w:rPr>
          <w:rFonts w:ascii="Arial" w:hAnsi="Arial" w:cs="Arial"/>
          <w:b/>
          <w:lang w:val="es-CO"/>
        </w:rPr>
        <w:tab/>
      </w:r>
      <w:r w:rsidR="00A057CD" w:rsidRPr="00353AD3">
        <w:rPr>
          <w:rFonts w:ascii="Arial" w:hAnsi="Arial" w:cs="Arial"/>
          <w:b/>
          <w:lang w:val="es-CO"/>
        </w:rPr>
        <w:tab/>
      </w:r>
      <w:r>
        <w:t xml:space="preserve"> {analizador_ber}</w:t>
      </w:r>
    </w:p>
    <w:p w:rsidR="00401252" w:rsidRPr="00353AD3" w:rsidRDefault="00D6402C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353AD3">
        <w:rPr>
          <w:rFonts w:ascii="Arial" w:hAnsi="Arial" w:cs="Arial"/>
          <w:b/>
          <w:lang w:val="es-CO"/>
        </w:rPr>
        <w:t>:</w:t>
      </w:r>
      <w:r w:rsidR="00E11A6D" w:rsidRPr="00353AD3">
        <w:rPr>
          <w:rFonts w:ascii="Arial" w:hAnsi="Arial" w:cs="Arial"/>
          <w:b/>
          <w:lang w:val="es-CO"/>
        </w:rPr>
        <w:tab/>
      </w:r>
      <w:r w:rsidR="00E11A6D" w:rsidRPr="00353AD3">
        <w:rPr>
          <w:rFonts w:ascii="Arial" w:hAnsi="Arial" w:cs="Arial"/>
          <w:b/>
          <w:lang w:val="es-CO"/>
        </w:rPr>
        <w:tab/>
      </w:r>
      <w:r>
        <w:t xml:space="preserve"> {soporte_claro}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Firma el Acta:</w:t>
      </w:r>
      <w:r w:rsidR="00E11A6D" w:rsidRPr="00353AD3">
        <w:rPr>
          <w:rFonts w:ascii="Arial" w:hAnsi="Arial" w:cs="Arial"/>
          <w:b/>
          <w:lang w:val="es-CO"/>
        </w:rPr>
        <w:tab/>
      </w:r>
      <w:r w:rsidR="00E11A6D" w:rsidRPr="00353AD3">
        <w:rPr>
          <w:rFonts w:ascii="Arial" w:hAnsi="Arial" w:cs="Arial"/>
          <w:b/>
          <w:lang w:val="es-CO"/>
        </w:rPr>
        <w:tab/>
      </w:r>
      <w:r w:rsidR="00E11A6D" w:rsidRPr="00353AD3">
        <w:rPr>
          <w:rFonts w:ascii="Arial" w:hAnsi="Arial" w:cs="Arial"/>
          <w:b/>
          <w:lang w:val="es-CO"/>
        </w:rPr>
        <w:tab/>
      </w:r>
      <w:r>
        <w:t xml:space="preserve"> {firma_acta}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Caso Seguimiento:</w:t>
      </w:r>
      <w:r w:rsidR="00E11A6D" w:rsidRPr="00353AD3">
        <w:rPr>
          <w:rFonts w:ascii="Arial" w:hAnsi="Arial" w:cs="Arial"/>
          <w:b/>
          <w:lang w:val="es-CO"/>
        </w:rPr>
        <w:tab/>
      </w:r>
      <w:r w:rsidR="00E11A6D" w:rsidRPr="00353AD3">
        <w:rPr>
          <w:rFonts w:ascii="Arial" w:hAnsi="Arial" w:cs="Arial"/>
          <w:b/>
          <w:lang w:val="es-CO"/>
        </w:rPr>
        <w:tab/>
      </w:r>
      <w:r>
        <w:t xml:space="preserve"> {caso_seguimiento}</w:t>
      </w:r>
    </w:p>
    <w:p w:rsidR="00401252" w:rsidRPr="00353AD3" w:rsidRDefault="00401252" w:rsidP="00E11A6D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Problemas en Instalación:</w:t>
      </w:r>
      <w:r w:rsidR="00E11A6D" w:rsidRPr="00353AD3">
        <w:rPr>
          <w:rFonts w:ascii="Arial" w:hAnsi="Arial" w:cs="Arial"/>
          <w:b/>
          <w:lang w:val="es-CO"/>
        </w:rPr>
        <w:tab/>
      </w:r>
      <w:r>
        <w:t xml:space="preserve"> {problemas_instalacion}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353AD3" w:rsidRDefault="00401252" w:rsidP="00967471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Mediciones Eléctricas</w:t>
      </w:r>
    </w:p>
    <w:p w:rsidR="00967471" w:rsidRPr="00353AD3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ab/>
      </w:r>
      <w:r w:rsidR="00401252" w:rsidRPr="00353AD3">
        <w:rPr>
          <w:rFonts w:ascii="Arial" w:hAnsi="Arial" w:cs="Arial"/>
          <w:b/>
          <w:lang w:val="es-CO"/>
        </w:rPr>
        <w:t>Fase-Neutro:</w:t>
      </w:r>
      <w:r w:rsidR="00E57CAA" w:rsidRPr="00353AD3">
        <w:rPr>
          <w:rFonts w:ascii="Arial" w:hAnsi="Arial" w:cs="Arial"/>
          <w:b/>
          <w:lang w:val="es-CO"/>
        </w:rPr>
        <w:tab/>
      </w:r>
      <w:r>
        <w:t xml:space="preserve"> {fase_neutro}</w:t>
      </w:r>
    </w:p>
    <w:p w:rsidR="00967471" w:rsidRPr="00353AD3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ab/>
      </w:r>
      <w:r w:rsidR="00401252" w:rsidRPr="00353AD3">
        <w:rPr>
          <w:rFonts w:ascii="Arial" w:hAnsi="Arial" w:cs="Arial"/>
          <w:b/>
          <w:lang w:val="es-CO"/>
        </w:rPr>
        <w:t>Fase-Tierra:</w:t>
      </w:r>
      <w:r w:rsidR="00E57CAA" w:rsidRPr="00353AD3">
        <w:rPr>
          <w:rFonts w:ascii="Arial" w:hAnsi="Arial" w:cs="Arial"/>
          <w:b/>
          <w:lang w:val="es-CO"/>
        </w:rPr>
        <w:tab/>
      </w:r>
      <w:r w:rsidR="00E57CAA" w:rsidRPr="00353AD3">
        <w:rPr>
          <w:rFonts w:ascii="Arial" w:hAnsi="Arial" w:cs="Arial"/>
          <w:b/>
          <w:lang w:val="es-CO"/>
        </w:rPr>
        <w:tab/>
      </w:r>
      <w:r>
        <w:t xml:space="preserve"> {fase_tierra}</w:t>
      </w:r>
    </w:p>
    <w:p w:rsidR="00401252" w:rsidRPr="00353AD3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ab/>
      </w:r>
      <w:r w:rsidR="00401252" w:rsidRPr="00353AD3">
        <w:rPr>
          <w:rFonts w:ascii="Arial" w:hAnsi="Arial" w:cs="Arial"/>
          <w:b/>
          <w:lang w:val="es-CO"/>
        </w:rPr>
        <w:t>Neutro-Tierra:</w:t>
      </w:r>
      <w:r w:rsidR="00E57CAA" w:rsidRPr="00353AD3">
        <w:rPr>
          <w:rFonts w:ascii="Arial" w:hAnsi="Arial" w:cs="Arial"/>
          <w:b/>
          <w:lang w:val="es-CO"/>
        </w:rPr>
        <w:tab/>
      </w:r>
      <w:r>
        <w:t xml:space="preserve"> {neutro_tierra}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Lugar de Instalación de Equipos:</w:t>
      </w:r>
      <w:r>
        <w:t xml:space="preserve"> {lugar_instalacion}</w:t>
      </w:r>
    </w:p>
    <w:p w:rsidR="00E57CAA" w:rsidRPr="00353AD3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353AD3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Observaciones:</w:t>
      </w:r>
      <w:r>
        <w:t xml:space="preserve"> {observaciones}</w:t>
      </w: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353AD3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353AD3" w:rsidTr="00FA1AA5">
        <w:tc>
          <w:tcPr>
            <w:tcW w:w="1689" w:type="dxa"/>
            <w:shd w:val="clear" w:color="auto" w:fill="C00000"/>
          </w:tcPr>
          <w:p w:rsidR="00401252" w:rsidRPr="00353AD3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353AD3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353AD3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353AD3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353AD3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353AD3" w:rsidTr="00E57CAA">
        <w:tc>
          <w:tcPr>
            <w:tcW w:w="1689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{equipo_instalado_1_tipo}</w:t>
            </w:r>
          </w:p>
        </w:tc>
        <w:tc>
          <w:tcPr>
            <w:tcW w:w="1113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{equipo_instalado_1_marca}</w:t>
            </w:r>
          </w:p>
        </w:tc>
        <w:tc>
          <w:tcPr>
            <w:tcW w:w="1559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{equipo_instalado_1_modelo}</w:t>
            </w:r>
          </w:p>
        </w:tc>
        <w:tc>
          <w:tcPr>
            <w:tcW w:w="1701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{equipo_instalado_1_serial}</w:t>
            </w:r>
          </w:p>
        </w:tc>
        <w:tc>
          <w:tcPr>
            <w:tcW w:w="2384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{equipo_instalado_1_placa}</w:t>
            </w:r>
          </w:p>
        </w:tc>
      </w:tr>
      <w:tr w:rsidR="00401252" w:rsidRPr="00353AD3" w:rsidTr="00E57CAA">
        <w:tc>
          <w:tcPr>
            <w:tcW w:w="1689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{equipo_instalado_2_tipo}</w:t>
            </w:r>
          </w:p>
        </w:tc>
        <w:tc>
          <w:tcPr>
            <w:tcW w:w="1113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{equipo_instalado_2_marca}</w:t>
            </w:r>
          </w:p>
        </w:tc>
        <w:tc>
          <w:tcPr>
            <w:tcW w:w="1559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{equipo_instalado_2_modelo}</w:t>
            </w:r>
          </w:p>
        </w:tc>
        <w:tc>
          <w:tcPr>
            <w:tcW w:w="1701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{equipo_instalado_2_serial}</w:t>
            </w:r>
          </w:p>
        </w:tc>
        <w:tc>
          <w:tcPr>
            <w:tcW w:w="2384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{equipo_instalado_2_placa}</w:t>
            </w:r>
          </w:p>
        </w:tc>
      </w:tr>
      <w:tr w:rsidR="00401252" w:rsidRPr="00353AD3" w:rsidTr="00E57CAA">
        <w:tc>
          <w:tcPr>
            <w:tcW w:w="1689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{equipo_instalado_3_tipo}</w:t>
            </w:r>
          </w:p>
        </w:tc>
        <w:tc>
          <w:tcPr>
            <w:tcW w:w="1113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{equipo_instalado_3_marca}</w:t>
            </w:r>
          </w:p>
        </w:tc>
        <w:tc>
          <w:tcPr>
            <w:tcW w:w="1559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{equipo_instalado_3_modelo}</w:t>
            </w:r>
          </w:p>
        </w:tc>
        <w:tc>
          <w:tcPr>
            <w:tcW w:w="1701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{equipo_instalado_3_serial}</w:t>
            </w:r>
          </w:p>
        </w:tc>
        <w:tc>
          <w:tcPr>
            <w:tcW w:w="2384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{equipo_instalado_3_placa}</w:t>
            </w:r>
          </w:p>
        </w:tc>
      </w:tr>
      <w:tr w:rsidR="00401252" w:rsidRPr="00353AD3" w:rsidTr="00E57CAA">
        <w:tc>
          <w:tcPr>
            <w:tcW w:w="1689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{equipo_instalado_4_tipo}</w:t>
            </w:r>
          </w:p>
        </w:tc>
        <w:tc>
          <w:tcPr>
            <w:tcW w:w="1113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{equipo_instalado_4_marca}</w:t>
            </w:r>
          </w:p>
        </w:tc>
        <w:tc>
          <w:tcPr>
            <w:tcW w:w="1559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{equipo_instalado_4_modelo}</w:t>
            </w:r>
          </w:p>
        </w:tc>
        <w:tc>
          <w:tcPr>
            <w:tcW w:w="1701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{equipo_instalado_4_serial}</w:t>
            </w:r>
          </w:p>
        </w:tc>
        <w:tc>
          <w:tcPr>
            <w:tcW w:w="2384" w:type="dxa"/>
          </w:tcPr>
          <w:p w:rsidR="00401252" w:rsidRPr="00353AD3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{equipo_instalado_4_placa}</w:t>
            </w:r>
          </w:p>
        </w:tc>
      </w:tr>
    </w:tbl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353AD3" w:rsidRDefault="00401252" w:rsidP="00401252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EQUIPOS DESINSTALADOS</w:t>
      </w:r>
      <w:r w:rsidR="00007242" w:rsidRPr="00353AD3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353AD3" w:rsidTr="00FA1AA5">
        <w:tc>
          <w:tcPr>
            <w:tcW w:w="1689" w:type="dxa"/>
            <w:shd w:val="clear" w:color="auto" w:fill="C00000"/>
          </w:tcPr>
          <w:p w:rsidR="00E57CAA" w:rsidRPr="00353AD3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353AD3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353AD3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353AD3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353AD3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353AD3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353AD3" w:rsidTr="00892B62">
        <w:tc>
          <w:tcPr>
            <w:tcW w:w="1689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{equipo_desinstalado_1_tipo}</w:t>
            </w:r>
          </w:p>
        </w:tc>
        <w:tc>
          <w:tcPr>
            <w:tcW w:w="1113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{equipo_desinstalado_1_marca}</w:t>
            </w:r>
          </w:p>
        </w:tc>
        <w:tc>
          <w:tcPr>
            <w:tcW w:w="1559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{equipo_desinstalado_1_modelo}</w:t>
            </w:r>
          </w:p>
        </w:tc>
        <w:tc>
          <w:tcPr>
            <w:tcW w:w="1701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{equipo_desinstalado_1_serial}</w:t>
            </w:r>
          </w:p>
        </w:tc>
        <w:tc>
          <w:tcPr>
            <w:tcW w:w="2384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{equipo_desinstalado_1_placa}</w:t>
            </w:r>
          </w:p>
        </w:tc>
      </w:tr>
      <w:tr w:rsidR="00E57CAA" w:rsidRPr="00353AD3" w:rsidTr="00892B62">
        <w:tc>
          <w:tcPr>
            <w:tcW w:w="1689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{equipo_desinstalado_2_tipo}</w:t>
            </w:r>
          </w:p>
        </w:tc>
        <w:tc>
          <w:tcPr>
            <w:tcW w:w="1113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{equipo_desinstalado_2_marca}</w:t>
            </w:r>
          </w:p>
        </w:tc>
        <w:tc>
          <w:tcPr>
            <w:tcW w:w="1559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{equipo_desinstalado_2_modelo}</w:t>
            </w:r>
          </w:p>
        </w:tc>
        <w:tc>
          <w:tcPr>
            <w:tcW w:w="1701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{equipo_desinstalado_2_serial}</w:t>
            </w:r>
          </w:p>
        </w:tc>
        <w:tc>
          <w:tcPr>
            <w:tcW w:w="2384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{equipo_desinstalado_2_placa}</w:t>
            </w:r>
          </w:p>
        </w:tc>
      </w:tr>
      <w:tr w:rsidR="00E57CAA" w:rsidRPr="00353AD3" w:rsidTr="00892B62">
        <w:tc>
          <w:tcPr>
            <w:tcW w:w="1689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{equipo_desinstalado_3_tipo}</w:t>
            </w:r>
          </w:p>
        </w:tc>
        <w:tc>
          <w:tcPr>
            <w:tcW w:w="1113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{equipo_desinstalado_3_marca}</w:t>
            </w:r>
          </w:p>
        </w:tc>
        <w:tc>
          <w:tcPr>
            <w:tcW w:w="1559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{equipo_desinstalado_3_modelo}</w:t>
            </w:r>
          </w:p>
        </w:tc>
        <w:tc>
          <w:tcPr>
            <w:tcW w:w="1701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{equipo_desinstalado_3_serial}</w:t>
            </w:r>
          </w:p>
        </w:tc>
        <w:tc>
          <w:tcPr>
            <w:tcW w:w="2384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{equipo_desinstalado_3_placa}</w:t>
            </w:r>
          </w:p>
        </w:tc>
      </w:tr>
      <w:tr w:rsidR="00E57CAA" w:rsidRPr="00353AD3" w:rsidTr="00892B62">
        <w:tc>
          <w:tcPr>
            <w:tcW w:w="1689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{equipo_desinstalado_4_tipo}</w:t>
            </w:r>
          </w:p>
        </w:tc>
        <w:tc>
          <w:tcPr>
            <w:tcW w:w="1113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{equipo_desinstalado_4_marca}</w:t>
            </w:r>
          </w:p>
        </w:tc>
        <w:tc>
          <w:tcPr>
            <w:tcW w:w="1559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{equipo_desinstalado_4_modelo}</w:t>
            </w:r>
          </w:p>
        </w:tc>
        <w:tc>
          <w:tcPr>
            <w:tcW w:w="1701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{equipo_desinstalado_4_serial}</w:t>
            </w:r>
          </w:p>
        </w:tc>
        <w:tc>
          <w:tcPr>
            <w:tcW w:w="2384" w:type="dxa"/>
          </w:tcPr>
          <w:p w:rsidR="00E57CAA" w:rsidRPr="00353AD3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{equipo_desinstalado_4_placa}</w:t>
            </w:r>
          </w:p>
        </w:tc>
      </w:tr>
    </w:tbl>
    <w:p w:rsidR="00E57CAA" w:rsidRPr="00353AD3" w:rsidRDefault="00E57CAA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br w:type="page"/>
      </w:r>
    </w:p>
    <w:p w:rsidR="008F1515" w:rsidRPr="00353AD3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353AD3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Foto antes de la instalación (400x300 pixeles).</w:t>
      </w:r>
    </w:p>
    <w:p w:rsidR="008F1515" w:rsidRPr="00353AD3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60169C4D" wp14:editId="5E77101C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{foto_antes_instalacion}</w:t>
      </w:r>
    </w:p>
    <w:p w:rsidR="008F1515" w:rsidRPr="00353AD3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353AD3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Foto después de la Instalación</w:t>
      </w:r>
      <w:r w:rsidR="00A11115" w:rsidRPr="00353AD3">
        <w:rPr>
          <w:rFonts w:ascii="Arial" w:hAnsi="Arial" w:cs="Arial"/>
          <w:b/>
          <w:lang w:val="es-CO"/>
        </w:rPr>
        <w:t xml:space="preserve">, debe incluir UM </w:t>
      </w:r>
      <w:r w:rsidR="009B5F1F" w:rsidRPr="00353AD3">
        <w:rPr>
          <w:rFonts w:ascii="Arial" w:hAnsi="Arial" w:cs="Arial"/>
          <w:b/>
          <w:lang w:val="es-CO"/>
        </w:rPr>
        <w:t>(Claro o Tercero)</w:t>
      </w:r>
      <w:r w:rsidRPr="00353AD3">
        <w:rPr>
          <w:rFonts w:ascii="Arial" w:hAnsi="Arial" w:cs="Arial"/>
          <w:b/>
          <w:lang w:val="es-CO"/>
        </w:rPr>
        <w:t xml:space="preserve"> (400x300 pixeles).</w:t>
      </w:r>
    </w:p>
    <w:p w:rsidR="008F1515" w:rsidRPr="00353AD3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18B1EFB8" wp14:editId="7D462EBF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{foto_despues_instalacion}</w:t>
      </w:r>
    </w:p>
    <w:p w:rsidR="008F1515" w:rsidRPr="00353AD3" w:rsidRDefault="008F1515" w:rsidP="008F1515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br w:type="page"/>
      </w:r>
    </w:p>
    <w:p w:rsidR="008F1515" w:rsidRPr="00353AD3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lastRenderedPageBreak/>
        <w:t>Foto marquillas</w:t>
      </w:r>
      <w:r w:rsidR="003932D4" w:rsidRPr="00353AD3">
        <w:rPr>
          <w:rFonts w:ascii="Arial" w:hAnsi="Arial" w:cs="Arial"/>
          <w:b/>
          <w:lang w:val="es-CO"/>
        </w:rPr>
        <w:t xml:space="preserve"> completas (Cables y Equipos)</w:t>
      </w:r>
      <w:r w:rsidRPr="00353AD3">
        <w:rPr>
          <w:rFonts w:ascii="Arial" w:hAnsi="Arial" w:cs="Arial"/>
          <w:b/>
          <w:lang w:val="es-CO"/>
        </w:rPr>
        <w:t xml:space="preserve"> (400x300 pixeles).</w:t>
      </w:r>
    </w:p>
    <w:p w:rsidR="008F1515" w:rsidRPr="00353AD3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087C4B7A" wp14:editId="236844FD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{foto_marquillas}</w:t>
      </w:r>
    </w:p>
    <w:p w:rsidR="008F1515" w:rsidRPr="00353AD3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353AD3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 xml:space="preserve">Foto tomas </w:t>
      </w:r>
      <w:r w:rsidR="009819D1" w:rsidRPr="00353AD3">
        <w:rPr>
          <w:rFonts w:ascii="Arial" w:hAnsi="Arial" w:cs="Arial"/>
          <w:b/>
          <w:lang w:val="es-CO"/>
        </w:rPr>
        <w:t>eléctricas (</w:t>
      </w:r>
      <w:r w:rsidRPr="00353AD3">
        <w:rPr>
          <w:rFonts w:ascii="Arial" w:hAnsi="Arial" w:cs="Arial"/>
          <w:b/>
          <w:lang w:val="es-CO"/>
        </w:rPr>
        <w:t>400x300 pixeles).</w:t>
      </w:r>
    </w:p>
    <w:p w:rsidR="008F1515" w:rsidRPr="00353AD3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22B6431" wp14:editId="05AF942E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{foto_tomas_electricas}</w:t>
      </w:r>
    </w:p>
    <w:p w:rsidR="008F1515" w:rsidRPr="00353AD3" w:rsidRDefault="008F1515" w:rsidP="008F1515">
      <w:pPr>
        <w:rPr>
          <w:rFonts w:ascii="Arial" w:hAnsi="Arial" w:cs="Arial"/>
          <w:b/>
          <w:bCs/>
          <w:lang w:val="es-CO"/>
        </w:rPr>
      </w:pPr>
      <w:r w:rsidRPr="00353AD3">
        <w:rPr>
          <w:rFonts w:ascii="Arial" w:hAnsi="Arial" w:cs="Arial"/>
          <w:b/>
          <w:bCs/>
          <w:lang w:val="es-CO"/>
        </w:rPr>
        <w:br w:type="page"/>
      </w:r>
    </w:p>
    <w:p w:rsidR="008F1515" w:rsidRPr="00353AD3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8F1515" w:rsidRPr="00353AD3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3BD45D3C" wp14:editId="5D09AD4C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{foto_voltaje}</w:t>
      </w:r>
    </w:p>
    <w:p w:rsidR="00AD4411" w:rsidRPr="00353AD3" w:rsidRDefault="008F1515" w:rsidP="00466A3B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bCs/>
          <w:lang w:val="es-CO"/>
        </w:rPr>
        <w:br w:type="page"/>
      </w:r>
      <w:r w:rsidR="00AD4411" w:rsidRPr="00353AD3">
        <w:rPr>
          <w:rFonts w:ascii="Arial" w:hAnsi="Arial" w:cs="Arial"/>
          <w:b/>
          <w:lang w:val="es-CO"/>
        </w:rPr>
        <w:lastRenderedPageBreak/>
        <w:t xml:space="preserve">PRUEBAS DE SERVICIO </w:t>
      </w:r>
      <w:r w:rsidR="009819D1" w:rsidRPr="00353AD3">
        <w:rPr>
          <w:rFonts w:ascii="Arial" w:hAnsi="Arial" w:cs="Arial"/>
          <w:b/>
          <w:lang w:val="es-CO"/>
        </w:rPr>
        <w:t>PLS / IPL</w:t>
      </w:r>
      <w:r w:rsidR="002F7C0E" w:rsidRPr="00353AD3">
        <w:rPr>
          <w:rFonts w:ascii="Arial" w:hAnsi="Arial" w:cs="Arial"/>
          <w:b/>
          <w:lang w:val="es-CO"/>
        </w:rPr>
        <w:t xml:space="preserve"> / PL ETHENET</w:t>
      </w:r>
    </w:p>
    <w:p w:rsidR="00353AD3" w:rsidRPr="00353AD3" w:rsidRDefault="00353AD3" w:rsidP="00353AD3">
      <w:pPr>
        <w:pStyle w:val="Prrafodelista"/>
        <w:spacing w:after="240"/>
        <w:ind w:left="360"/>
        <w:rPr>
          <w:rFonts w:ascii="Arial" w:hAnsi="Arial" w:cs="Arial"/>
          <w:b/>
          <w:lang w:val="es-CO"/>
        </w:rPr>
      </w:pPr>
    </w:p>
    <w:p w:rsidR="009819D1" w:rsidRPr="00353AD3" w:rsidRDefault="009819D1" w:rsidP="00466A3B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Resumen Prueba de BER</w:t>
      </w:r>
    </w:p>
    <w:p w:rsidR="009819D1" w:rsidRPr="00353AD3" w:rsidRDefault="009819D1" w:rsidP="009819D1">
      <w:pPr>
        <w:rPr>
          <w:rFonts w:ascii="Arial" w:hAnsi="Arial" w:cs="Arial"/>
          <w:b/>
          <w:lang w:val="es-CO"/>
        </w:rPr>
      </w:pP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 xml:space="preserve">Resultado BER:  </w:t>
      </w:r>
      <w:r>
        <w:t xml:space="preserve"> {resultado_ber}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>Patrón:</w:t>
      </w:r>
      <w:r>
        <w:t xml:space="preserve"> {patron_ber}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>Tiempo:</w:t>
      </w:r>
      <w:r>
        <w:t xml:space="preserve"> {tiempo_ber}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 xml:space="preserve">Pasa / Falla: </w:t>
      </w:r>
      <w:r>
        <w:t xml:space="preserve"> {pasa_falla_ber}</w:t>
      </w:r>
    </w:p>
    <w:p w:rsidR="00F146AE" w:rsidRPr="00353AD3" w:rsidRDefault="00F146AE" w:rsidP="00F146AE">
      <w:pPr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F146AE" w:rsidRPr="00353AD3" w:rsidRDefault="00F146AE" w:rsidP="00F146AE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Cs/>
          <w:color w:val="A6A6A6" w:themeColor="background1" w:themeShade="A6"/>
          <w:lang w:val="es-CO"/>
        </w:rPr>
        <w:t>En caso de NO prueba indicar la razón en las observaciones.</w:t>
      </w:r>
    </w:p>
    <w:p w:rsidR="009819D1" w:rsidRPr="00353AD3" w:rsidRDefault="009819D1" w:rsidP="00466A3B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Resumen Prueba de THROUGHPUT</w:t>
      </w:r>
    </w:p>
    <w:p w:rsidR="009819D1" w:rsidRPr="00353AD3" w:rsidRDefault="009819D1" w:rsidP="009819D1">
      <w:pPr>
        <w:rPr>
          <w:rFonts w:ascii="Arial" w:hAnsi="Arial" w:cs="Arial"/>
          <w:b/>
          <w:lang w:val="es-CO"/>
        </w:rPr>
      </w:pP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 xml:space="preserve">Resultado THROUGHPUT:  </w:t>
      </w:r>
      <w:r>
        <w:t xml:space="preserve"> {resultado_throughput}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>Ancho de banda:</w:t>
      </w:r>
      <w:r>
        <w:t xml:space="preserve"> {ancho_banda_throughput}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>Threshold:</w:t>
      </w:r>
      <w:r>
        <w:t xml:space="preserve"> {threshold_throughput}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 xml:space="preserve">Pasa / Falla: </w:t>
      </w:r>
      <w:r>
        <w:t xml:space="preserve"> {pasa_falla_throughput}</w:t>
      </w:r>
    </w:p>
    <w:p w:rsidR="00A97D4F" w:rsidRPr="00353AD3" w:rsidRDefault="00A97D4F" w:rsidP="009819D1">
      <w:pPr>
        <w:rPr>
          <w:rFonts w:ascii="Arial" w:hAnsi="Arial" w:cs="Arial"/>
          <w:lang w:val="es-CO"/>
        </w:rPr>
      </w:pPr>
    </w:p>
    <w:p w:rsidR="009819D1" w:rsidRPr="00353AD3" w:rsidRDefault="00A97D4F" w:rsidP="009819D1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Cs/>
          <w:color w:val="A6A6A6" w:themeColor="background1" w:themeShade="A6"/>
          <w:lang w:val="es-CO"/>
        </w:rPr>
        <w:t>En caso de NO prueba indicar la razón en las observaciones.</w:t>
      </w:r>
    </w:p>
    <w:p w:rsidR="009819D1" w:rsidRPr="00353AD3" w:rsidRDefault="009819D1" w:rsidP="00466A3B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Resumen Prueba RFC 2544</w:t>
      </w:r>
    </w:p>
    <w:p w:rsidR="00DD4956" w:rsidRPr="00353AD3" w:rsidRDefault="00DD4956" w:rsidP="00DD4956">
      <w:pPr>
        <w:rPr>
          <w:rFonts w:ascii="Arial" w:hAnsi="Arial" w:cs="Arial"/>
          <w:b/>
          <w:lang w:val="es-CO"/>
        </w:rPr>
      </w:pPr>
    </w:p>
    <w:p w:rsidR="009819D1" w:rsidRPr="00353AD3" w:rsidRDefault="007D3302" w:rsidP="009819D1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lang w:val="es-CO"/>
        </w:rPr>
        <w:t xml:space="preserve">Resultado RFC 2544:  </w:t>
      </w:r>
      <w:r>
        <w:t xml:space="preserve"> {resultado_rfc2544}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>Ancho de banda:</w:t>
      </w:r>
      <w:r>
        <w:t xml:space="preserve"> {ancho_banda_rfc2544}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>Threshold:</w:t>
      </w:r>
      <w:r>
        <w:t xml:space="preserve"> {threshold_rfc2544}</w:t>
      </w:r>
    </w:p>
    <w:p w:rsidR="009819D1" w:rsidRPr="00353AD3" w:rsidRDefault="009819D1" w:rsidP="009819D1">
      <w:pPr>
        <w:rPr>
          <w:rFonts w:ascii="Arial" w:hAnsi="Arial" w:cs="Arial"/>
          <w:lang w:val="es-CO"/>
        </w:rPr>
      </w:pPr>
      <w:r w:rsidRPr="00353AD3">
        <w:rPr>
          <w:rFonts w:ascii="Arial" w:hAnsi="Arial" w:cs="Arial"/>
          <w:lang w:val="es-CO"/>
        </w:rPr>
        <w:t xml:space="preserve">Pasa / Falla: </w:t>
      </w:r>
      <w:r>
        <w:t xml:space="preserve"> {pasa_falla_rfc2544}</w:t>
      </w:r>
    </w:p>
    <w:p w:rsidR="009819D1" w:rsidRPr="00353AD3" w:rsidRDefault="009819D1" w:rsidP="009819D1">
      <w:pPr>
        <w:rPr>
          <w:rFonts w:ascii="Arial" w:hAnsi="Arial" w:cs="Arial"/>
          <w:b/>
          <w:lang w:val="es-CO"/>
        </w:rPr>
      </w:pPr>
    </w:p>
    <w:p w:rsidR="00A97D4F" w:rsidRPr="00353AD3" w:rsidRDefault="00A97D4F" w:rsidP="00A97D4F">
      <w:p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Cs/>
          <w:color w:val="A6A6A6" w:themeColor="background1" w:themeShade="A6"/>
          <w:lang w:val="es-CO"/>
        </w:rPr>
        <w:t>En caso de NO prueba indicar la razón en las observaciones.</w:t>
      </w:r>
    </w:p>
    <w:p w:rsidR="009819D1" w:rsidRPr="00353AD3" w:rsidRDefault="009819D1" w:rsidP="00466A3B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Anexe configuración del equipo</w:t>
      </w:r>
      <w:r w:rsidR="00E17139" w:rsidRPr="00353AD3">
        <w:rPr>
          <w:rFonts w:ascii="Arial" w:hAnsi="Arial" w:cs="Arial"/>
          <w:b/>
          <w:lang w:val="es-CO"/>
        </w:rPr>
        <w:t xml:space="preserve"> </w:t>
      </w:r>
      <w:r w:rsidRPr="00353AD3">
        <w:rPr>
          <w:rFonts w:ascii="Arial" w:hAnsi="Arial" w:cs="Arial"/>
          <w:b/>
          <w:lang w:val="es-CO"/>
        </w:rPr>
        <w:t>SI APLICA</w:t>
      </w:r>
      <w:r>
        <w:t xml:space="preserve"> {configuracion_equipo_pls_ipl}</w:t>
      </w:r>
    </w:p>
    <w:p w:rsidR="006401AF" w:rsidRPr="00353AD3" w:rsidRDefault="006401AF" w:rsidP="006401AF">
      <w:pPr>
        <w:rPr>
          <w:rFonts w:ascii="Arial" w:hAnsi="Arial" w:cs="Arial"/>
          <w:b/>
          <w:lang w:val="es-CO"/>
        </w:rPr>
      </w:pPr>
    </w:p>
    <w:p w:rsidR="003E2641" w:rsidRPr="00353AD3" w:rsidRDefault="003E2641" w:rsidP="00287521">
      <w:pPr>
        <w:rPr>
          <w:rFonts w:ascii="Arial" w:hAnsi="Arial" w:cs="Arial"/>
          <w:b/>
          <w:lang w:val="es-CO"/>
        </w:rPr>
      </w:pPr>
    </w:p>
    <w:p w:rsidR="003E2641" w:rsidRPr="00353AD3" w:rsidRDefault="00684CF0" w:rsidP="00E7722C">
      <w:pPr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CONEXIONES Y ENTREGA</w:t>
      </w:r>
    </w:p>
    <w:p w:rsidR="00353AD3" w:rsidRPr="00353AD3" w:rsidRDefault="00353AD3" w:rsidP="00353AD3">
      <w:pPr>
        <w:pStyle w:val="Prrafodelista"/>
        <w:ind w:left="360"/>
        <w:rPr>
          <w:rFonts w:ascii="Arial" w:hAnsi="Arial" w:cs="Arial"/>
          <w:b/>
          <w:lang w:val="es-CO"/>
        </w:rPr>
      </w:pPr>
    </w:p>
    <w:p w:rsidR="00AD4411" w:rsidRPr="00353AD3" w:rsidRDefault="00AD4411" w:rsidP="003E2641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Los equipos del cliente queda</w:t>
      </w:r>
      <w:r w:rsidR="00D6402C">
        <w:rPr>
          <w:rFonts w:ascii="Arial" w:hAnsi="Arial" w:cs="Arial"/>
          <w:b/>
          <w:lang w:val="es-CO"/>
        </w:rPr>
        <w:t>n conectados a los equipos de Claro</w:t>
      </w:r>
      <w:r w:rsidR="005A06CF" w:rsidRPr="00353AD3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353AD3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353AD3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353AD3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353AD3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{equipos_cliente_conectados_claro_si}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353AD3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353AD3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353AD3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{equipos_cliente_conectados_claro_no}</w:t>
            </w:r>
          </w:p>
        </w:tc>
      </w:tr>
    </w:tbl>
    <w:p w:rsidR="00AD4411" w:rsidRPr="00353AD3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353AD3" w:rsidRDefault="00CE20F9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684CF0" w:rsidRPr="00353AD3" w:rsidRDefault="00684CF0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Los equipos del cliente se encuentran disponibles y configurados adecuadamente</w:t>
      </w:r>
      <w:r w:rsidR="007E4B77" w:rsidRPr="00353AD3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353AD3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353AD3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353AD3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353AD3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{equipos_cliente_disponibles_configurados_si}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353AD3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353AD3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353AD3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{equipos_cliente_disponibles_configurados_no}</w:t>
            </w:r>
          </w:p>
        </w:tc>
      </w:tr>
    </w:tbl>
    <w:p w:rsidR="00684CF0" w:rsidRPr="00353AD3" w:rsidRDefault="00684CF0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AD4411" w:rsidRPr="00353AD3" w:rsidRDefault="00AD4411" w:rsidP="00353AD3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t>Observaciones</w:t>
      </w:r>
      <w:r>
        <w:t xml:space="preserve"> {observaciones_conexiones_entrega}</w:t>
      </w:r>
    </w:p>
    <w:p w:rsidR="00AD4411" w:rsidRPr="00353AD3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240ED5" w:rsidRPr="00353AD3" w:rsidRDefault="00240ED5">
      <w:pPr>
        <w:rPr>
          <w:rFonts w:ascii="Arial" w:hAnsi="Arial" w:cs="Arial"/>
          <w:b/>
          <w:bCs/>
          <w:lang w:val="es-CO"/>
        </w:rPr>
      </w:pPr>
      <w:r w:rsidRPr="00353AD3">
        <w:rPr>
          <w:rFonts w:ascii="Arial" w:hAnsi="Arial" w:cs="Arial"/>
          <w:b/>
          <w:bCs/>
          <w:lang w:val="es-CO"/>
        </w:rPr>
        <w:br w:type="page"/>
      </w:r>
    </w:p>
    <w:p w:rsidR="008F1515" w:rsidRPr="00353AD3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353AD3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8F1515" w:rsidRPr="00353AD3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353AD3">
        <w:rPr>
          <w:rFonts w:ascii="Arial" w:hAnsi="Arial" w:cs="Arial"/>
          <w:b/>
          <w:lang w:val="es-CO"/>
        </w:rPr>
        <w:t>(400x300 pixeles)</w:t>
      </w:r>
    </w:p>
    <w:p w:rsidR="00CE7207" w:rsidRPr="00353AD3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353AD3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574A2908" wp14:editId="5314EB60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{foto_acta_entrega_servicio}</w:t>
      </w:r>
    </w:p>
    <w:sectPr w:rsidR="00CE7207" w:rsidRPr="00353AD3" w:rsidSect="0013297C">
      <w:headerReference w:type="default" r:id="rId9"/>
      <w:footerReference w:type="even" r:id="rId10"/>
      <w:footerReference w:type="default" r:id="rId11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7C9" w:rsidRDefault="00F637C9">
      <w:r>
        <w:separator/>
      </w:r>
    </w:p>
  </w:endnote>
  <w:endnote w:type="continuationSeparator" w:id="0">
    <w:p w:rsidR="00F637C9" w:rsidRDefault="00F63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7C9" w:rsidRDefault="00F637C9">
      <w:r>
        <w:separator/>
      </w:r>
    </w:p>
  </w:footnote>
  <w:footnote w:type="continuationSeparator" w:id="0">
    <w:p w:rsidR="00F637C9" w:rsidRDefault="00F63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F7C0E" w:rsidRDefault="00FA1AA5" w:rsidP="00796A6F">
          <w:pPr>
            <w:pStyle w:val="Encabezado"/>
            <w:jc w:val="center"/>
            <w:rPr>
              <w:rFonts w:ascii="Arial" w:hAnsi="Arial" w:cs="Arial"/>
              <w:b/>
              <w:lang w:val="en-US"/>
            </w:rPr>
          </w:pPr>
          <w:r w:rsidRPr="002F7C0E">
            <w:rPr>
              <w:rFonts w:ascii="Arial" w:hAnsi="Arial" w:cs="Arial"/>
              <w:b/>
              <w:lang w:val="en-US"/>
            </w:rPr>
            <w:t xml:space="preserve">ACTA QA </w:t>
          </w:r>
          <w:r w:rsidR="00796A6F" w:rsidRPr="002F7C0E">
            <w:rPr>
              <w:rFonts w:ascii="Arial" w:hAnsi="Arial" w:cs="Arial"/>
              <w:b/>
              <w:lang w:val="en-US"/>
            </w:rPr>
            <w:t>PLS / IPL</w:t>
          </w:r>
          <w:r w:rsidR="002F7C0E" w:rsidRPr="002F7C0E">
            <w:rPr>
              <w:rFonts w:ascii="Arial" w:hAnsi="Arial" w:cs="Arial"/>
              <w:b/>
              <w:lang w:val="en-US"/>
            </w:rPr>
            <w:t xml:space="preserve"> / PL ETHERNET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49354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D6402C" w:rsidRPr="00D6402C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E7722C" w:rsidP="00E7722C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D6402C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A6190F">
            <w:rPr>
              <w:rFonts w:ascii="Arial" w:hAnsi="Arial" w:cs="Arial"/>
              <w:lang w:val="es-MX"/>
            </w:rPr>
            <w:t>-</w:t>
          </w:r>
          <w:r w:rsidR="002B6CF3">
            <w:rPr>
              <w:rFonts w:ascii="Arial" w:hAnsi="Arial" w:cs="Arial"/>
              <w:lang w:val="es-MX"/>
            </w:rPr>
            <w:t>20</w:t>
          </w:r>
          <w:r w:rsidR="00D6402C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D049B7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D049B7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6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D6402C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D6402C" w:rsidRPr="00D6402C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D6402C">
            <w:rPr>
              <w:rFonts w:ascii="Arial" w:hAnsi="Arial" w:cs="Arial"/>
              <w:b/>
            </w:rPr>
            <w:t>22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71BED"/>
    <w:multiLevelType w:val="hybridMultilevel"/>
    <w:tmpl w:val="219009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31BFB"/>
    <w:multiLevelType w:val="hybridMultilevel"/>
    <w:tmpl w:val="5A9EEDE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1A03AC4"/>
    <w:multiLevelType w:val="hybridMultilevel"/>
    <w:tmpl w:val="444208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21629"/>
    <w:multiLevelType w:val="hybridMultilevel"/>
    <w:tmpl w:val="2D323A70"/>
    <w:lvl w:ilvl="0" w:tplc="CDE446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B384A26"/>
    <w:multiLevelType w:val="hybridMultilevel"/>
    <w:tmpl w:val="9D2634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0"/>
  </w:num>
  <w:num w:numId="8">
    <w:abstractNumId w:val="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5"/>
  </w:num>
  <w:num w:numId="12">
    <w:abstractNumId w:val="11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15D08"/>
    <w:rsid w:val="00016B4B"/>
    <w:rsid w:val="000534A6"/>
    <w:rsid w:val="0005654D"/>
    <w:rsid w:val="000662BE"/>
    <w:rsid w:val="00067730"/>
    <w:rsid w:val="000F0EA0"/>
    <w:rsid w:val="000F5174"/>
    <w:rsid w:val="000F778C"/>
    <w:rsid w:val="00122409"/>
    <w:rsid w:val="0013297C"/>
    <w:rsid w:val="001766CD"/>
    <w:rsid w:val="00197D17"/>
    <w:rsid w:val="001C23A5"/>
    <w:rsid w:val="001C5BB6"/>
    <w:rsid w:val="001E0446"/>
    <w:rsid w:val="00220AF5"/>
    <w:rsid w:val="002225AA"/>
    <w:rsid w:val="00240ED5"/>
    <w:rsid w:val="002421FA"/>
    <w:rsid w:val="00246CA0"/>
    <w:rsid w:val="00256E63"/>
    <w:rsid w:val="00287521"/>
    <w:rsid w:val="002B6CF3"/>
    <w:rsid w:val="002C46AC"/>
    <w:rsid w:val="002F3F5E"/>
    <w:rsid w:val="002F7C0E"/>
    <w:rsid w:val="00317E06"/>
    <w:rsid w:val="00325546"/>
    <w:rsid w:val="00325B50"/>
    <w:rsid w:val="00325B83"/>
    <w:rsid w:val="00353AD3"/>
    <w:rsid w:val="003547CF"/>
    <w:rsid w:val="0035780A"/>
    <w:rsid w:val="00360F12"/>
    <w:rsid w:val="003910BE"/>
    <w:rsid w:val="003932D4"/>
    <w:rsid w:val="00395EFD"/>
    <w:rsid w:val="003A31F9"/>
    <w:rsid w:val="003A6826"/>
    <w:rsid w:val="003B4C63"/>
    <w:rsid w:val="003C4830"/>
    <w:rsid w:val="003D043D"/>
    <w:rsid w:val="003D2051"/>
    <w:rsid w:val="003D32FD"/>
    <w:rsid w:val="003E2641"/>
    <w:rsid w:val="00401252"/>
    <w:rsid w:val="00433DF9"/>
    <w:rsid w:val="00442B70"/>
    <w:rsid w:val="00454B97"/>
    <w:rsid w:val="00455D59"/>
    <w:rsid w:val="004648F4"/>
    <w:rsid w:val="00466A3B"/>
    <w:rsid w:val="00473A31"/>
    <w:rsid w:val="004A72CC"/>
    <w:rsid w:val="004D25EE"/>
    <w:rsid w:val="004F389F"/>
    <w:rsid w:val="004F71D5"/>
    <w:rsid w:val="0052245D"/>
    <w:rsid w:val="0052501C"/>
    <w:rsid w:val="0054107D"/>
    <w:rsid w:val="005635FF"/>
    <w:rsid w:val="005725BE"/>
    <w:rsid w:val="005A06CF"/>
    <w:rsid w:val="005B2D06"/>
    <w:rsid w:val="005B36AD"/>
    <w:rsid w:val="005C43A6"/>
    <w:rsid w:val="005E04F1"/>
    <w:rsid w:val="005E2188"/>
    <w:rsid w:val="005E38F5"/>
    <w:rsid w:val="00605220"/>
    <w:rsid w:val="006278FE"/>
    <w:rsid w:val="006401AF"/>
    <w:rsid w:val="00646297"/>
    <w:rsid w:val="00656C07"/>
    <w:rsid w:val="0066214C"/>
    <w:rsid w:val="006660BE"/>
    <w:rsid w:val="0067526F"/>
    <w:rsid w:val="00684CF0"/>
    <w:rsid w:val="006A5EBB"/>
    <w:rsid w:val="006B6144"/>
    <w:rsid w:val="006E4EAA"/>
    <w:rsid w:val="00731402"/>
    <w:rsid w:val="0073702B"/>
    <w:rsid w:val="0074631A"/>
    <w:rsid w:val="00747E51"/>
    <w:rsid w:val="007644B1"/>
    <w:rsid w:val="007727F7"/>
    <w:rsid w:val="00776B26"/>
    <w:rsid w:val="00781B35"/>
    <w:rsid w:val="00782C46"/>
    <w:rsid w:val="007856CA"/>
    <w:rsid w:val="00792DDE"/>
    <w:rsid w:val="00796A6F"/>
    <w:rsid w:val="00797BC8"/>
    <w:rsid w:val="007B0FD1"/>
    <w:rsid w:val="007B1D75"/>
    <w:rsid w:val="007D3302"/>
    <w:rsid w:val="007D53DD"/>
    <w:rsid w:val="007E1C0E"/>
    <w:rsid w:val="007E4B77"/>
    <w:rsid w:val="00804C6B"/>
    <w:rsid w:val="0080755E"/>
    <w:rsid w:val="0083158C"/>
    <w:rsid w:val="008334DD"/>
    <w:rsid w:val="00853260"/>
    <w:rsid w:val="00854312"/>
    <w:rsid w:val="008B42D0"/>
    <w:rsid w:val="008B5E32"/>
    <w:rsid w:val="008C0FBF"/>
    <w:rsid w:val="008C190E"/>
    <w:rsid w:val="008C1978"/>
    <w:rsid w:val="008C552A"/>
    <w:rsid w:val="008D259C"/>
    <w:rsid w:val="008F1515"/>
    <w:rsid w:val="008F338A"/>
    <w:rsid w:val="008F7F2F"/>
    <w:rsid w:val="00900FE8"/>
    <w:rsid w:val="00921F9A"/>
    <w:rsid w:val="0092379F"/>
    <w:rsid w:val="00967355"/>
    <w:rsid w:val="00967471"/>
    <w:rsid w:val="00980660"/>
    <w:rsid w:val="009819D1"/>
    <w:rsid w:val="00997CFC"/>
    <w:rsid w:val="009A0A33"/>
    <w:rsid w:val="009B5F1F"/>
    <w:rsid w:val="009D47AF"/>
    <w:rsid w:val="00A057CD"/>
    <w:rsid w:val="00A06B5F"/>
    <w:rsid w:val="00A11115"/>
    <w:rsid w:val="00A168A2"/>
    <w:rsid w:val="00A25D3F"/>
    <w:rsid w:val="00A4354A"/>
    <w:rsid w:val="00A570DE"/>
    <w:rsid w:val="00A6190F"/>
    <w:rsid w:val="00A67AAC"/>
    <w:rsid w:val="00A74238"/>
    <w:rsid w:val="00A76C6E"/>
    <w:rsid w:val="00A90447"/>
    <w:rsid w:val="00A91345"/>
    <w:rsid w:val="00A9598D"/>
    <w:rsid w:val="00A97D4F"/>
    <w:rsid w:val="00AA0E50"/>
    <w:rsid w:val="00AB0E14"/>
    <w:rsid w:val="00AD4411"/>
    <w:rsid w:val="00AE084E"/>
    <w:rsid w:val="00AF7973"/>
    <w:rsid w:val="00B010E7"/>
    <w:rsid w:val="00B12271"/>
    <w:rsid w:val="00B254E0"/>
    <w:rsid w:val="00B86D51"/>
    <w:rsid w:val="00BC45C0"/>
    <w:rsid w:val="00BD4059"/>
    <w:rsid w:val="00BE4671"/>
    <w:rsid w:val="00C01596"/>
    <w:rsid w:val="00C0268E"/>
    <w:rsid w:val="00C12893"/>
    <w:rsid w:val="00C30612"/>
    <w:rsid w:val="00C56A4E"/>
    <w:rsid w:val="00C801B7"/>
    <w:rsid w:val="00C816E6"/>
    <w:rsid w:val="00C86E3B"/>
    <w:rsid w:val="00CA56C0"/>
    <w:rsid w:val="00CA6BC8"/>
    <w:rsid w:val="00CE20F9"/>
    <w:rsid w:val="00CE7207"/>
    <w:rsid w:val="00CF269E"/>
    <w:rsid w:val="00D049B7"/>
    <w:rsid w:val="00D22AA6"/>
    <w:rsid w:val="00D35F1B"/>
    <w:rsid w:val="00D54BB0"/>
    <w:rsid w:val="00D5502D"/>
    <w:rsid w:val="00D6402C"/>
    <w:rsid w:val="00D759CE"/>
    <w:rsid w:val="00DA2143"/>
    <w:rsid w:val="00DB0E15"/>
    <w:rsid w:val="00DB461B"/>
    <w:rsid w:val="00DD4956"/>
    <w:rsid w:val="00E02C22"/>
    <w:rsid w:val="00E11A6D"/>
    <w:rsid w:val="00E17139"/>
    <w:rsid w:val="00E259E3"/>
    <w:rsid w:val="00E5322A"/>
    <w:rsid w:val="00E57CAA"/>
    <w:rsid w:val="00E67BEE"/>
    <w:rsid w:val="00E7722C"/>
    <w:rsid w:val="00E87A85"/>
    <w:rsid w:val="00EA4556"/>
    <w:rsid w:val="00EA797F"/>
    <w:rsid w:val="00EB1A37"/>
    <w:rsid w:val="00ED7101"/>
    <w:rsid w:val="00EE76A3"/>
    <w:rsid w:val="00F03967"/>
    <w:rsid w:val="00F119B1"/>
    <w:rsid w:val="00F146AE"/>
    <w:rsid w:val="00F24FDF"/>
    <w:rsid w:val="00F541DB"/>
    <w:rsid w:val="00F606AA"/>
    <w:rsid w:val="00F637C9"/>
    <w:rsid w:val="00FA11DA"/>
    <w:rsid w:val="00FA1AA5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60EC1706-1E7D-45B2-B48D-F7232D21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https://claromovilco.sharepoint.com/sites/PortalProcesos/Documentos/_layouts/15/wrkstat.aspx?List=33795d45-1599-4071-abb7-4a9cd4486da8&amp;WorkflowInstanceName=e3024437-dffc-4c79-a6cb-5faad36e1292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5C461BE-ADFB-48E8-AD8F-19A316328B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63E1AD-30A7-4EA2-9841-E4B93B95E1FD}"/>
</file>

<file path=customXml/itemProps3.xml><?xml version="1.0" encoding="utf-8"?>
<ds:datastoreItem xmlns:ds="http://schemas.openxmlformats.org/officeDocument/2006/customXml" ds:itemID="{17D858D8-5AB5-4DFD-956A-41EA7BFE4F8E}"/>
</file>

<file path=customXml/itemProps4.xml><?xml version="1.0" encoding="utf-8"?>
<ds:datastoreItem xmlns:ds="http://schemas.openxmlformats.org/officeDocument/2006/customXml" ds:itemID="{82F6BC7C-FD2B-4296-9377-3AE1F13DF8FC}"/>
</file>

<file path=customXml/itemProps5.xml><?xml version="1.0" encoding="utf-8"?>
<ds:datastoreItem xmlns:ds="http://schemas.openxmlformats.org/officeDocument/2006/customXml" ds:itemID="{B0DA963C-6DA0-4A84-8CD4-86E9A7BC2FE2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13</TotalTime>
  <Pages>6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PLS-IPL</dc:title>
  <dc:creator>luz.vega.f</dc:creator>
  <cp:lastModifiedBy>Rene Ivan Rubiano Sabogal</cp:lastModifiedBy>
  <cp:revision>3</cp:revision>
  <cp:lastPrinted>2008-02-06T21:08:00Z</cp:lastPrinted>
  <dcterms:created xsi:type="dcterms:W3CDTF">2020-06-23T23:13:00Z</dcterms:created>
  <dcterms:modified xsi:type="dcterms:W3CDTF">2020-09-09T14:36:00Z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