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464" w:rsidRDefault="00805464" w:rsidP="00805464">
      <w:pPr>
        <w:spacing w:after="24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DOCUMENTACIÓN ACTIVIDAD</w:t>
      </w:r>
    </w:p>
    <w:p w:rsidR="00805464" w:rsidRDefault="00805464" w:rsidP="0080546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Visita Número: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1</w:t>
      </w:r>
    </w:p>
    <w:p w:rsidR="00805464" w:rsidRDefault="00805464" w:rsidP="00805464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Fecha Ejecución:</w:t>
      </w:r>
      <w:r>
        <w:tab/>
      </w:r>
      <w:r>
        <w:tab/>
      </w:r>
      <w:r>
        <w:rPr>
          <w:rFonts w:ascii="Arial" w:eastAsia="Arial" w:hAnsi="Arial" w:cs="Arial"/>
          <w:b/>
          <w:bCs/>
        </w:rPr>
        <w:t>27</w:t>
      </w:r>
      <w:r>
        <w:rPr>
          <w:rFonts w:ascii="Arial" w:eastAsia="Arial" w:hAnsi="Arial" w:cs="Arial"/>
          <w:b/>
          <w:bCs/>
        </w:rPr>
        <w:t>.01.2023</w:t>
      </w:r>
    </w:p>
    <w:p w:rsidR="00805464" w:rsidRDefault="00805464" w:rsidP="00805464">
      <w:pPr>
        <w:rPr>
          <w:rFonts w:ascii="Arial" w:eastAsia="Arial" w:hAnsi="Arial" w:cs="Arial"/>
          <w:b/>
          <w:bCs/>
        </w:rPr>
      </w:pPr>
      <w:r w:rsidRPr="5759B37F">
        <w:rPr>
          <w:rFonts w:ascii="Arial" w:eastAsia="Arial" w:hAnsi="Arial" w:cs="Arial"/>
          <w:b/>
          <w:bCs/>
        </w:rPr>
        <w:t>Hora Inicio:</w:t>
      </w:r>
      <w:r>
        <w:tab/>
      </w:r>
      <w:r>
        <w:tab/>
      </w:r>
      <w:r>
        <w:tab/>
      </w:r>
      <w:r>
        <w:rPr>
          <w:rFonts w:ascii="Arial" w:eastAsia="Arial" w:hAnsi="Arial" w:cs="Arial"/>
          <w:b/>
          <w:bCs/>
        </w:rPr>
        <w:t>17</w:t>
      </w:r>
      <w:r w:rsidRPr="5759B37F">
        <w:rPr>
          <w:rFonts w:ascii="Arial" w:eastAsia="Arial" w:hAnsi="Arial" w:cs="Arial"/>
          <w:b/>
          <w:bCs/>
        </w:rPr>
        <w:t xml:space="preserve">:00 </w:t>
      </w:r>
    </w:p>
    <w:p w:rsidR="00805464" w:rsidRDefault="00805464" w:rsidP="0080546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Tiempo Transporte: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60 MIN</w:t>
      </w:r>
    </w:p>
    <w:p w:rsidR="00805464" w:rsidRDefault="00805464" w:rsidP="0080546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Tiempo Antesala: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10 MIN</w:t>
      </w:r>
    </w:p>
    <w:p w:rsidR="00805464" w:rsidRDefault="00805464" w:rsidP="0080546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Tiempo Ejecución: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180 MIN</w:t>
      </w:r>
    </w:p>
    <w:p w:rsidR="00805464" w:rsidRDefault="00805464" w:rsidP="0080546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Espera Claro: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15 MIN</w:t>
      </w:r>
    </w:p>
    <w:p w:rsidR="00805464" w:rsidRDefault="00805464" w:rsidP="00805464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Hora Salida:</w:t>
      </w:r>
      <w:r>
        <w:tab/>
      </w:r>
      <w:r>
        <w:tab/>
      </w:r>
      <w:r>
        <w:tab/>
      </w:r>
      <w:r>
        <w:rPr>
          <w:rFonts w:ascii="Arial" w:eastAsia="Arial" w:hAnsi="Arial" w:cs="Arial"/>
          <w:b/>
          <w:bCs/>
        </w:rPr>
        <w:t>17</w:t>
      </w:r>
      <w:r w:rsidRPr="4B865EA5">
        <w:rPr>
          <w:rFonts w:ascii="Arial" w:eastAsia="Arial" w:hAnsi="Arial" w:cs="Arial"/>
          <w:b/>
          <w:bCs/>
        </w:rPr>
        <w:t>:</w:t>
      </w:r>
      <w:r w:rsidR="002953BD">
        <w:rPr>
          <w:rFonts w:ascii="Arial" w:eastAsia="Arial" w:hAnsi="Arial" w:cs="Arial"/>
          <w:b/>
          <w:bCs/>
        </w:rPr>
        <w:t>00</w:t>
      </w:r>
    </w:p>
    <w:p w:rsidR="00805464" w:rsidRDefault="00805464" w:rsidP="00805464">
      <w:pPr>
        <w:rPr>
          <w:rFonts w:ascii="Arial" w:eastAsia="Arial" w:hAnsi="Arial" w:cs="Arial"/>
          <w:b/>
        </w:rPr>
      </w:pPr>
    </w:p>
    <w:p w:rsidR="00805464" w:rsidRDefault="00805464" w:rsidP="0080546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Ing. </w:t>
      </w:r>
      <w:proofErr w:type="spellStart"/>
      <w:r>
        <w:rPr>
          <w:rFonts w:ascii="Arial" w:eastAsia="Arial" w:hAnsi="Arial" w:cs="Arial"/>
          <w:b/>
        </w:rPr>
        <w:t>Outsourcing</w:t>
      </w:r>
      <w:proofErr w:type="spellEnd"/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RONALD LEGUIZAMON</w:t>
      </w:r>
    </w:p>
    <w:p w:rsidR="00805464" w:rsidRDefault="00805464" w:rsidP="0080546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Multímetro: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 w:rsidRPr="009B4378">
        <w:rPr>
          <w:rFonts w:ascii="Arial" w:eastAsia="Arial" w:hAnsi="Arial" w:cs="Arial"/>
          <w:b/>
        </w:rPr>
        <w:t>150704547</w:t>
      </w:r>
    </w:p>
    <w:p w:rsidR="00805464" w:rsidRDefault="00805464" w:rsidP="0080546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Analizador de BER: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NA</w:t>
      </w:r>
    </w:p>
    <w:p w:rsidR="00805464" w:rsidRDefault="00805464" w:rsidP="00805464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Soporte Claro: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MILLER SALAZAR</w:t>
      </w:r>
      <w:r>
        <w:tab/>
      </w:r>
      <w:r>
        <w:tab/>
      </w:r>
      <w:r>
        <w:tab/>
      </w:r>
    </w:p>
    <w:p w:rsidR="00805464" w:rsidRDefault="00805464" w:rsidP="00805464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Firma el Acta: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CRISTIAN ARIAS</w:t>
      </w:r>
      <w:r>
        <w:tab/>
      </w:r>
      <w:r>
        <w:tab/>
      </w:r>
      <w:r>
        <w:tab/>
      </w:r>
    </w:p>
    <w:p w:rsidR="00805464" w:rsidRDefault="00805464" w:rsidP="00805464">
      <w:pPr>
        <w:rPr>
          <w:rFonts w:ascii="Arial" w:eastAsia="Arial" w:hAnsi="Arial" w:cs="Arial"/>
          <w:b/>
        </w:rPr>
      </w:pPr>
    </w:p>
    <w:p w:rsidR="00805464" w:rsidRDefault="00805464" w:rsidP="0080546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Caso Seguimiento: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NA</w:t>
      </w:r>
    </w:p>
    <w:p w:rsidR="00805464" w:rsidRDefault="00805464" w:rsidP="0080546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Problemas en Instalación:</w:t>
      </w:r>
      <w:r>
        <w:rPr>
          <w:rFonts w:ascii="Arial" w:eastAsia="Arial" w:hAnsi="Arial" w:cs="Arial"/>
          <w:b/>
        </w:rPr>
        <w:tab/>
        <w:t>SIN NOVEDAD</w:t>
      </w:r>
    </w:p>
    <w:p w:rsidR="00805464" w:rsidRDefault="00805464" w:rsidP="00805464">
      <w:pPr>
        <w:rPr>
          <w:rFonts w:ascii="Arial" w:eastAsia="Arial" w:hAnsi="Arial" w:cs="Arial"/>
          <w:b/>
        </w:rPr>
      </w:pPr>
    </w:p>
    <w:p w:rsidR="00805464" w:rsidRDefault="00805464" w:rsidP="0080546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Mediciones Eléctricas</w:t>
      </w:r>
    </w:p>
    <w:p w:rsidR="00805464" w:rsidRDefault="00805464" w:rsidP="00805464">
      <w:pPr>
        <w:tabs>
          <w:tab w:val="left" w:pos="284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  <w:t>Fase-Neutro:</w:t>
      </w:r>
      <w:r>
        <w:rPr>
          <w:rFonts w:ascii="Arial" w:eastAsia="Arial" w:hAnsi="Arial" w:cs="Arial"/>
          <w:b/>
        </w:rPr>
        <w:tab/>
        <w:t>122.3</w:t>
      </w:r>
    </w:p>
    <w:p w:rsidR="00805464" w:rsidRDefault="00805464" w:rsidP="00805464">
      <w:pPr>
        <w:tabs>
          <w:tab w:val="left" w:pos="284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  <w:t>Fase-Tierra:</w:t>
      </w:r>
      <w:r>
        <w:rPr>
          <w:rFonts w:ascii="Arial" w:eastAsia="Arial" w:hAnsi="Arial" w:cs="Arial"/>
          <w:b/>
        </w:rPr>
        <w:tab/>
        <w:t>123.7</w:t>
      </w:r>
      <w:r>
        <w:rPr>
          <w:rFonts w:ascii="Arial" w:eastAsia="Arial" w:hAnsi="Arial" w:cs="Arial"/>
          <w:b/>
        </w:rPr>
        <w:tab/>
      </w:r>
    </w:p>
    <w:p w:rsidR="00805464" w:rsidRDefault="00805464" w:rsidP="00805464">
      <w:pPr>
        <w:tabs>
          <w:tab w:val="left" w:pos="284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</w:rPr>
        <w:tab/>
      </w:r>
      <w:r w:rsidRPr="0A2831A5">
        <w:rPr>
          <w:rFonts w:ascii="Arial" w:eastAsia="Arial" w:hAnsi="Arial" w:cs="Arial"/>
          <w:b/>
          <w:bCs/>
        </w:rPr>
        <w:t>Neutro-Tierra:</w:t>
      </w:r>
      <w:r>
        <w:rPr>
          <w:rFonts w:ascii="Arial" w:eastAsia="Arial" w:hAnsi="Arial" w:cs="Arial"/>
          <w:b/>
        </w:rPr>
        <w:tab/>
      </w:r>
      <w:r w:rsidR="00FA09CC">
        <w:rPr>
          <w:rFonts w:ascii="Arial" w:eastAsia="Arial" w:hAnsi="Arial" w:cs="Arial"/>
          <w:b/>
        </w:rPr>
        <w:t>0.48</w:t>
      </w:r>
    </w:p>
    <w:p w:rsidR="00805464" w:rsidRDefault="00805464" w:rsidP="00805464">
      <w:pPr>
        <w:rPr>
          <w:rFonts w:ascii="Arial" w:eastAsia="Arial" w:hAnsi="Arial" w:cs="Arial"/>
          <w:b/>
        </w:rPr>
      </w:pPr>
    </w:p>
    <w:p w:rsidR="00805464" w:rsidRDefault="00805464" w:rsidP="0080546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Lugar de Instalación de Equipos: RACK</w:t>
      </w:r>
    </w:p>
    <w:p w:rsidR="00805464" w:rsidRDefault="00805464" w:rsidP="00805464">
      <w:pPr>
        <w:rPr>
          <w:rFonts w:ascii="Arial" w:eastAsia="Arial" w:hAnsi="Arial" w:cs="Arial"/>
          <w:b/>
        </w:rPr>
      </w:pPr>
    </w:p>
    <w:p w:rsidR="00805464" w:rsidRDefault="00805464" w:rsidP="00805464">
      <w:pPr>
        <w:rPr>
          <w:rFonts w:ascii="Arial" w:eastAsia="Arial" w:hAnsi="Arial" w:cs="Arial"/>
          <w:b/>
        </w:rPr>
      </w:pPr>
    </w:p>
    <w:p w:rsidR="00805464" w:rsidRPr="004F0C7C" w:rsidRDefault="00805464" w:rsidP="00805464">
      <w:pPr>
        <w:rPr>
          <w:rFonts w:ascii="Arial" w:hAnsi="Arial" w:cs="Arial"/>
          <w:b/>
          <w:lang w:val="es-CO"/>
        </w:rPr>
      </w:pPr>
      <w:r w:rsidRPr="4B865EA5">
        <w:rPr>
          <w:rFonts w:ascii="Arial" w:eastAsia="Arial" w:hAnsi="Arial" w:cs="Arial"/>
          <w:b/>
          <w:bCs/>
        </w:rPr>
        <w:t>Observaciones:</w:t>
      </w:r>
      <w:r w:rsidRPr="00805464">
        <w:rPr>
          <w:rFonts w:ascii="Arial" w:eastAsia="Arial" w:hAnsi="Arial" w:cs="Arial"/>
          <w:b/>
          <w:bCs/>
        </w:rPr>
        <w:t xml:space="preserve"> SE LLEGA AL SITIO A LA HORA PACTADA, SE VALIDAN PERMISOS DE INGRESO, SE INSTALA Y CONFIGURA EQUIPOS, PRUEBAS Y SERVICO OK.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</w:p>
    <w:p w:rsidR="00E57CAA" w:rsidRPr="00FA1AA5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EQUIPOS INSTALADOS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FA1AA5" w:rsidTr="00FA1AA5">
        <w:tc>
          <w:tcPr>
            <w:tcW w:w="1689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NUMERO DE PLACA</w:t>
            </w:r>
          </w:p>
        </w:tc>
      </w:tr>
      <w:tr w:rsidR="00401252" w:rsidRPr="00A057CD" w:rsidTr="00E57CAA">
        <w:tc>
          <w:tcPr>
            <w:tcW w:w="1689" w:type="dxa"/>
          </w:tcPr>
          <w:p w:rsidR="00401252" w:rsidRPr="00E57CAA" w:rsidRDefault="00805464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  <w:t>ONT</w:t>
            </w:r>
          </w:p>
        </w:tc>
        <w:tc>
          <w:tcPr>
            <w:tcW w:w="1113" w:type="dxa"/>
          </w:tcPr>
          <w:p w:rsidR="00401252" w:rsidRPr="00E57CAA" w:rsidRDefault="00805464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  <w:t>HUAWEI</w:t>
            </w:r>
          </w:p>
        </w:tc>
        <w:tc>
          <w:tcPr>
            <w:tcW w:w="1559" w:type="dxa"/>
          </w:tcPr>
          <w:p w:rsidR="00401252" w:rsidRPr="00E57CAA" w:rsidRDefault="00805464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  <w:t>8245</w:t>
            </w:r>
          </w:p>
        </w:tc>
        <w:tc>
          <w:tcPr>
            <w:tcW w:w="1701" w:type="dxa"/>
          </w:tcPr>
          <w:p w:rsidR="00401252" w:rsidRPr="00E57CAA" w:rsidRDefault="00805464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 w:rsidRPr="00805464"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  <w:t>4857544310C417A6</w:t>
            </w:r>
          </w:p>
        </w:tc>
        <w:tc>
          <w:tcPr>
            <w:tcW w:w="2384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</w:tr>
      <w:tr w:rsidR="00401252" w:rsidRPr="00A057CD" w:rsidTr="00E57CAA">
        <w:tc>
          <w:tcPr>
            <w:tcW w:w="1689" w:type="dxa"/>
          </w:tcPr>
          <w:p w:rsidR="00401252" w:rsidRPr="00E57CAA" w:rsidRDefault="00805464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  <w:t>GAOKE</w:t>
            </w:r>
          </w:p>
        </w:tc>
        <w:tc>
          <w:tcPr>
            <w:tcW w:w="1113" w:type="dxa"/>
          </w:tcPr>
          <w:p w:rsidR="00401252" w:rsidRPr="00E57CAA" w:rsidRDefault="00805464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  <w:t>GAOKE</w:t>
            </w:r>
          </w:p>
        </w:tc>
        <w:tc>
          <w:tcPr>
            <w:tcW w:w="1559" w:type="dxa"/>
          </w:tcPr>
          <w:p w:rsidR="00401252" w:rsidRPr="00E57CAA" w:rsidRDefault="00805464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  <w:t>MG6002NF</w:t>
            </w:r>
          </w:p>
        </w:tc>
        <w:tc>
          <w:tcPr>
            <w:tcW w:w="1701" w:type="dxa"/>
          </w:tcPr>
          <w:p w:rsidR="00401252" w:rsidRPr="00E57CAA" w:rsidRDefault="00805464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  <w:r w:rsidRPr="00805464"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  <w:t>6002NF2204001232</w:t>
            </w:r>
          </w:p>
        </w:tc>
        <w:tc>
          <w:tcPr>
            <w:tcW w:w="2384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</w:tr>
      <w:tr w:rsidR="00401252" w:rsidRPr="00A057CD" w:rsidTr="00E57CAA">
        <w:tc>
          <w:tcPr>
            <w:tcW w:w="168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</w:tr>
      <w:tr w:rsidR="00401252" w:rsidRPr="00A057CD" w:rsidTr="00E57CAA">
        <w:tc>
          <w:tcPr>
            <w:tcW w:w="168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</w:tr>
    </w:tbl>
    <w:p w:rsidR="00401252" w:rsidRPr="00A057CD" w:rsidRDefault="00401252" w:rsidP="00401252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EQUIPOS DESINSTALADOS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FA1AA5" w:rsidTr="00FA1AA5">
        <w:tc>
          <w:tcPr>
            <w:tcW w:w="1689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NUMERO DE PLACA</w:t>
            </w:r>
          </w:p>
        </w:tc>
      </w:tr>
      <w:tr w:rsidR="00E57CAA" w:rsidRPr="00A057CD" w:rsidTr="00892B62">
        <w:tc>
          <w:tcPr>
            <w:tcW w:w="168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</w:tr>
      <w:tr w:rsidR="00E57CAA" w:rsidRPr="00A057CD" w:rsidTr="00892B62">
        <w:tc>
          <w:tcPr>
            <w:tcW w:w="168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</w:tr>
      <w:tr w:rsidR="00E57CAA" w:rsidRPr="00A057CD" w:rsidTr="00892B62">
        <w:tc>
          <w:tcPr>
            <w:tcW w:w="168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</w:tr>
      <w:tr w:rsidR="00E57CAA" w:rsidRPr="00A057CD" w:rsidTr="00892B62">
        <w:tc>
          <w:tcPr>
            <w:tcW w:w="168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</w:tr>
    </w:tbl>
    <w:p w:rsidR="00E57CAA" w:rsidRDefault="00E57CAA">
      <w:pPr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br w:type="page"/>
      </w:r>
    </w:p>
    <w:p w:rsidR="008F1515" w:rsidRPr="00FA1AA5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lastRenderedPageBreak/>
        <w:t>REGISTRO FOTOGRAFICO</w:t>
      </w: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Foto antes de la instalación (400x300 pixeles).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</w:pPr>
    </w:p>
    <w:p w:rsidR="00805464" w:rsidRDefault="00805464" w:rsidP="008F1515">
      <w:pPr>
        <w:jc w:val="center"/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</w:pPr>
    </w:p>
    <w:p w:rsidR="00805464" w:rsidRDefault="00805464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5610225" cy="3152775"/>
            <wp:effectExtent l="0" t="0" r="9525" b="9525"/>
            <wp:docPr id="1" name="Imagen 1" descr="C:\Users\ZTE\Downloads\WhatsApp Image 2023-01-27 at 3.31.1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TE\Downloads\WhatsApp Image 2023-01-27 at 3.31.19 P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Default="008F1515" w:rsidP="008F1515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Foto después de la Instalación (400x300 pixeles).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</w:pPr>
    </w:p>
    <w:p w:rsidR="00FA09CC" w:rsidRDefault="00FA09CC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5610225" cy="3152775"/>
            <wp:effectExtent l="0" t="0" r="9525" b="9525"/>
            <wp:docPr id="8" name="Imagen 8" descr="C:\Users\ZTE\Downloads\WhatsApp Image 2023-01-27 at 4.23.4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TE\Downloads\WhatsApp Image 2023-01-27 at 4.23.44 P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Default="008F1515" w:rsidP="008F1515">
      <w:pPr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lastRenderedPageBreak/>
        <w:br w:type="page"/>
      </w: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lastRenderedPageBreak/>
        <w:t>Foto marquillas (400x300 pixeles).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</w:pPr>
    </w:p>
    <w:p w:rsidR="00FA09CC" w:rsidRDefault="00FA09CC" w:rsidP="008F1515">
      <w:pPr>
        <w:jc w:val="center"/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</w:pPr>
    </w:p>
    <w:p w:rsidR="00FA09CC" w:rsidRDefault="00FA09CC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5610225" cy="2647950"/>
            <wp:effectExtent l="0" t="0" r="9525" b="0"/>
            <wp:docPr id="9" name="Imagen 9" descr="C:\Users\ZTE\Downloads\WhatsApp Image 2023-01-27 at 3.50.5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ZTE\Downloads\WhatsApp Image 2023-01-27 at 3.50.51 PM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9CC" w:rsidRDefault="00FA09CC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FA09CC" w:rsidRDefault="00FA09CC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FA09CC" w:rsidRDefault="00FA09CC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lastRenderedPageBreak/>
        <w:drawing>
          <wp:inline distT="0" distB="0" distL="0" distR="0">
            <wp:extent cx="5600700" cy="4619625"/>
            <wp:effectExtent l="0" t="0" r="0" b="9525"/>
            <wp:docPr id="10" name="Imagen 10" descr="C:\Users\ZTE\Downloads\WhatsApp Image 2023-01-27 at 4.23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ZTE\Downloads\WhatsApp Image 2023-01-27 at 4.23.11 PM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Default="008F1515" w:rsidP="008F1515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Foto tomas eléctricas (400x300 pixeles).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</w:pPr>
    </w:p>
    <w:p w:rsidR="00FA09CC" w:rsidRDefault="00FA09CC" w:rsidP="008F1515">
      <w:pPr>
        <w:jc w:val="center"/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</w:pPr>
    </w:p>
    <w:p w:rsidR="00FA09CC" w:rsidRDefault="00FA09CC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cstheme="minorHAnsi"/>
          <w:b/>
          <w:noProof/>
          <w:lang w:eastAsia="es-CO"/>
        </w:rPr>
        <w:lastRenderedPageBreak/>
        <w:drawing>
          <wp:inline distT="0" distB="0" distL="0" distR="0" wp14:anchorId="1E0A87D1" wp14:editId="15090D8F">
            <wp:extent cx="5610225" cy="2800350"/>
            <wp:effectExtent l="0" t="0" r="9525" b="0"/>
            <wp:docPr id="50" name="Imagen 50" descr="WhatsApp Image 2019-09-30 at 9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sApp Image 2019-09-30 at 9.0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Default="008F1515" w:rsidP="008F1515">
      <w:pPr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br w:type="page"/>
      </w: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lastRenderedPageBreak/>
        <w:t>Foto Voltaje [Relación Neutro-Tierra] (400x300 pixeles).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</w:pPr>
    </w:p>
    <w:p w:rsidR="00FA09CC" w:rsidRDefault="00FA09CC" w:rsidP="008F1515">
      <w:pPr>
        <w:jc w:val="center"/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</w:pPr>
    </w:p>
    <w:p w:rsidR="00FA09CC" w:rsidRDefault="00FA09CC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cstheme="minorHAnsi"/>
          <w:b/>
          <w:noProof/>
          <w:lang w:eastAsia="es-CO"/>
        </w:rPr>
        <w:drawing>
          <wp:inline distT="0" distB="0" distL="0" distR="0" wp14:anchorId="2FBC1DE8" wp14:editId="5ED42BEA">
            <wp:extent cx="5610225" cy="2800350"/>
            <wp:effectExtent l="0" t="0" r="9525" b="0"/>
            <wp:docPr id="51" name="Imagen 51" descr="WhatsApp Image 2019-09-30 at 9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atsApp Image 2019-09-30 at 9.0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411" w:rsidRPr="00FA1AA5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br w:type="page"/>
      </w:r>
      <w:r w:rsidR="00AD4411" w:rsidRPr="00FA1AA5">
        <w:rPr>
          <w:rFonts w:ascii="Arial" w:hAnsi="Arial" w:cs="Arial"/>
          <w:b/>
          <w:lang w:val="es-CO"/>
        </w:rPr>
        <w:lastRenderedPageBreak/>
        <w:t>PRUEBAS DE SERVICIO TELEFONIA PÚBLICA</w:t>
      </w:r>
      <w:r w:rsidR="009671CF">
        <w:rPr>
          <w:rFonts w:ascii="Arial" w:hAnsi="Arial" w:cs="Arial"/>
          <w:b/>
          <w:lang w:val="es-CO"/>
        </w:rPr>
        <w:t>/PRIVADA</w:t>
      </w:r>
    </w:p>
    <w:p w:rsidR="00AA0E50" w:rsidRPr="00FA1AA5" w:rsidRDefault="00AA0E50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Evidencia de versión o firmware de los equipos</w:t>
      </w:r>
    </w:p>
    <w:p w:rsidR="00FA09CC" w:rsidRDefault="00FA09CC" w:rsidP="00AD441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A09CC" w:rsidRDefault="00FA09CC" w:rsidP="00AD441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A09CC" w:rsidRDefault="00FA09CC" w:rsidP="00AD441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>
        <w:rPr>
          <w:noProof/>
          <w:lang w:eastAsia="es-CO"/>
        </w:rPr>
        <w:drawing>
          <wp:inline distT="0" distB="0" distL="0" distR="0" wp14:anchorId="521E78CA" wp14:editId="760CB412">
            <wp:extent cx="5612130" cy="31553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9CC" w:rsidRDefault="00FA09CC" w:rsidP="00AD441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684CF0" w:rsidRDefault="00684CF0" w:rsidP="00AD4411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:rsidR="00FA09CC" w:rsidRPr="00FA1AA5" w:rsidRDefault="00FA09CC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5E38F5" w:rsidRPr="00FA1AA5" w:rsidRDefault="005E38F5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 xml:space="preserve">Evidencia de configuración de equipo </w:t>
      </w:r>
      <w:proofErr w:type="spellStart"/>
      <w:r w:rsidRPr="00FA1AA5">
        <w:rPr>
          <w:rFonts w:ascii="Arial" w:hAnsi="Arial" w:cs="Arial"/>
          <w:b/>
          <w:lang w:val="es-CO"/>
        </w:rPr>
        <w:t>Router</w:t>
      </w:r>
      <w:proofErr w:type="spellEnd"/>
      <w:r w:rsidRPr="00FA1AA5">
        <w:rPr>
          <w:rFonts w:ascii="Arial" w:hAnsi="Arial" w:cs="Arial"/>
          <w:b/>
          <w:lang w:val="es-CO"/>
        </w:rPr>
        <w:t xml:space="preserve"> y equipo(s) </w:t>
      </w:r>
      <w:proofErr w:type="spellStart"/>
      <w:r w:rsidRPr="00FA1AA5">
        <w:rPr>
          <w:rFonts w:ascii="Arial" w:hAnsi="Arial" w:cs="Arial"/>
          <w:b/>
          <w:lang w:val="es-CO"/>
        </w:rPr>
        <w:t>terminale</w:t>
      </w:r>
      <w:proofErr w:type="spellEnd"/>
      <w:r w:rsidRPr="00FA1AA5">
        <w:rPr>
          <w:rFonts w:ascii="Arial" w:hAnsi="Arial" w:cs="Arial"/>
          <w:b/>
          <w:lang w:val="es-CO"/>
        </w:rPr>
        <w:t>(s) de voz</w:t>
      </w:r>
    </w:p>
    <w:p w:rsidR="00FA09CC" w:rsidRDefault="00FA09CC" w:rsidP="003D205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A09CC" w:rsidRDefault="00FA09CC" w:rsidP="003D205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A09CC" w:rsidRDefault="00FA09CC" w:rsidP="003D205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>
        <w:rPr>
          <w:noProof/>
          <w:lang w:eastAsia="es-CO"/>
        </w:rPr>
        <w:lastRenderedPageBreak/>
        <w:drawing>
          <wp:inline distT="0" distB="0" distL="0" distR="0" wp14:anchorId="39072F33" wp14:editId="63AA7DBC">
            <wp:extent cx="5612130" cy="3155315"/>
            <wp:effectExtent l="0" t="0" r="762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9CC" w:rsidRDefault="00FA09CC" w:rsidP="003D205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A09CC" w:rsidRDefault="00FA09CC" w:rsidP="003D205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>
        <w:rPr>
          <w:noProof/>
          <w:lang w:eastAsia="es-CO"/>
        </w:rPr>
        <w:drawing>
          <wp:inline distT="0" distB="0" distL="0" distR="0" wp14:anchorId="62736D4F" wp14:editId="013563EB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9CC" w:rsidRDefault="00FA09CC" w:rsidP="003D205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A09CC" w:rsidRDefault="00FA09CC" w:rsidP="003D205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A09CC" w:rsidRDefault="00FA09CC" w:rsidP="003D205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>
        <w:rPr>
          <w:noProof/>
          <w:lang w:eastAsia="es-CO"/>
        </w:rPr>
        <w:lastRenderedPageBreak/>
        <w:drawing>
          <wp:inline distT="0" distB="0" distL="0" distR="0" wp14:anchorId="092B2B7B" wp14:editId="582FB745">
            <wp:extent cx="5612130" cy="315531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9CC" w:rsidRDefault="00FA09CC" w:rsidP="003D205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A09CC" w:rsidRDefault="00FA09CC" w:rsidP="003D205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>
        <w:rPr>
          <w:noProof/>
          <w:lang w:eastAsia="es-CO"/>
        </w:rPr>
        <w:drawing>
          <wp:inline distT="0" distB="0" distL="0" distR="0" wp14:anchorId="4B75AEA3" wp14:editId="7CB97376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9CC" w:rsidRDefault="00FA09CC" w:rsidP="003D205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A09CC" w:rsidRDefault="00FA09CC" w:rsidP="003D205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A09CC" w:rsidRDefault="00FA09CC" w:rsidP="003D205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A09CC" w:rsidRDefault="00FA09CC" w:rsidP="003D205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A09CC" w:rsidRDefault="00FA09CC" w:rsidP="003D2051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3D2051" w:rsidRPr="00FA1AA5" w:rsidRDefault="003D2051" w:rsidP="003D2051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</w:p>
    <w:p w:rsidR="005E38F5" w:rsidRPr="00FA1AA5" w:rsidRDefault="005E38F5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5E38F5" w:rsidRPr="00FA1AA5" w:rsidRDefault="005E38F5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lastRenderedPageBreak/>
        <w:t xml:space="preserve">Evidencia de conectividad entre el equipo terminal de voz hacia el </w:t>
      </w:r>
      <w:proofErr w:type="spellStart"/>
      <w:r w:rsidRPr="00FA1AA5">
        <w:rPr>
          <w:rFonts w:ascii="Arial" w:hAnsi="Arial" w:cs="Arial"/>
          <w:b/>
          <w:lang w:val="es-CO"/>
        </w:rPr>
        <w:t>router</w:t>
      </w:r>
      <w:proofErr w:type="spellEnd"/>
      <w:r w:rsidRPr="00FA1AA5">
        <w:rPr>
          <w:rFonts w:ascii="Arial" w:hAnsi="Arial" w:cs="Arial"/>
          <w:b/>
          <w:lang w:val="es-CO"/>
        </w:rPr>
        <w:t xml:space="preserve"> (</w:t>
      </w:r>
      <w:proofErr w:type="spellStart"/>
      <w:r w:rsidRPr="00FA1AA5">
        <w:rPr>
          <w:rFonts w:ascii="Arial" w:hAnsi="Arial" w:cs="Arial"/>
          <w:b/>
          <w:lang w:val="es-CO"/>
        </w:rPr>
        <w:t>juniper,huawei,cisco</w:t>
      </w:r>
      <w:proofErr w:type="spellEnd"/>
      <w:r w:rsidRPr="00FA1AA5">
        <w:rPr>
          <w:rFonts w:ascii="Arial" w:hAnsi="Arial" w:cs="Arial"/>
          <w:b/>
          <w:lang w:val="es-CO"/>
        </w:rPr>
        <w:t>)</w:t>
      </w:r>
    </w:p>
    <w:p w:rsidR="00FA09CC" w:rsidRDefault="00FA09CC" w:rsidP="00D54BB0">
      <w:pPr>
        <w:tabs>
          <w:tab w:val="left" w:pos="1377"/>
        </w:tabs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>
        <w:rPr>
          <w:rFonts w:ascii="Arial" w:hAnsi="Arial" w:cs="Arial"/>
          <w:bCs/>
          <w:color w:val="A6A6A6" w:themeColor="background1" w:themeShade="A6"/>
          <w:lang w:val="es-CO"/>
        </w:rPr>
        <w:br/>
      </w:r>
    </w:p>
    <w:p w:rsid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COPS_COV0178$</w:t>
      </w:r>
    </w:p>
    <w:p w:rsid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COPS_COV0178$</w:t>
      </w:r>
    </w:p>
    <w:p w:rsidR="00FA09CC" w:rsidRP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COPS_COV0178$ping 10.11.0.7</w:t>
      </w:r>
    </w:p>
    <w:p w:rsidR="00FA09CC" w:rsidRP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Sending 5, 100-bytes ICMP Echoes to </w:t>
      </w:r>
      <w:proofErr w:type="gramStart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10.11.0.7 ,</w:t>
      </w:r>
      <w:proofErr w:type="gramEnd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timeout is 2 seconds...</w:t>
      </w:r>
    </w:p>
    <w:p w:rsidR="00FA09CC" w:rsidRP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108 bytes from 10.11.0.7: time=5.2 </w:t>
      </w:r>
      <w:proofErr w:type="spellStart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ms</w:t>
      </w:r>
      <w:proofErr w:type="spellEnd"/>
    </w:p>
    <w:p w:rsidR="00FA09CC" w:rsidRP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108 bytes from 10.11.0.7: time=4.6 </w:t>
      </w:r>
      <w:proofErr w:type="spellStart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ms</w:t>
      </w:r>
      <w:proofErr w:type="spellEnd"/>
    </w:p>
    <w:p w:rsidR="00FA09CC" w:rsidRP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108 bytes from 10.11.0.7: time=4.8 </w:t>
      </w:r>
      <w:proofErr w:type="spellStart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ms</w:t>
      </w:r>
      <w:proofErr w:type="spellEnd"/>
    </w:p>
    <w:p w:rsidR="00FA09CC" w:rsidRP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108 bytes from 10.11.0.7: time=4.9 </w:t>
      </w:r>
      <w:proofErr w:type="spellStart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ms</w:t>
      </w:r>
      <w:proofErr w:type="spellEnd"/>
    </w:p>
    <w:p w:rsidR="00FA09CC" w:rsidRP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108 bytes from 10.11.0.7: time=4.7 </w:t>
      </w:r>
      <w:proofErr w:type="spellStart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ms</w:t>
      </w:r>
      <w:proofErr w:type="spellEnd"/>
    </w:p>
    <w:p w:rsidR="00FA09CC" w:rsidRP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Success rate is 100 </w:t>
      </w:r>
      <w:proofErr w:type="gramStart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percent(</w:t>
      </w:r>
      <w:proofErr w:type="gramEnd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5/5),round-trip(</w:t>
      </w:r>
      <w:proofErr w:type="spellStart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ms</w:t>
      </w:r>
      <w:proofErr w:type="spellEnd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) min/</w:t>
      </w:r>
      <w:proofErr w:type="spellStart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avg</w:t>
      </w:r>
      <w:proofErr w:type="spellEnd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/max = 4.6/4.8/5.2</w:t>
      </w:r>
    </w:p>
    <w:p w:rsid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COPS_COV0178$</w:t>
      </w:r>
    </w:p>
    <w:p w:rsid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COPS_COV0178$</w:t>
      </w:r>
    </w:p>
    <w:p w:rsidR="00684CF0" w:rsidRPr="00FA1AA5" w:rsidRDefault="00684CF0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D54BB0" w:rsidRPr="00FA1AA5" w:rsidRDefault="005E04F1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Evidencia de c</w:t>
      </w:r>
      <w:r w:rsidR="005E38F5" w:rsidRPr="00FA1AA5">
        <w:rPr>
          <w:rFonts w:ascii="Arial" w:hAnsi="Arial" w:cs="Arial"/>
          <w:b/>
          <w:lang w:val="es-CO"/>
        </w:rPr>
        <w:t>onectividad entre equipo terminal de voz hacia plataforma de voz</w:t>
      </w:r>
    </w:p>
    <w:p w:rsidR="00FA09CC" w:rsidRDefault="00FA09CC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COPS_COV0178$</w:t>
      </w:r>
    </w:p>
    <w:p w:rsidR="00FA09CC" w:rsidRP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COPS_COV0178$ping 10.11.0.7</w:t>
      </w:r>
    </w:p>
    <w:p w:rsidR="00FA09CC" w:rsidRP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Sending 5, 100-bytes ICMP Echoes to </w:t>
      </w:r>
      <w:proofErr w:type="gramStart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10.11.0.7 ,</w:t>
      </w:r>
      <w:proofErr w:type="gramEnd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timeout is 2 seconds...</w:t>
      </w:r>
    </w:p>
    <w:p w:rsidR="00FA09CC" w:rsidRP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108 bytes from 10.11.0.7: time=5.2 </w:t>
      </w:r>
      <w:proofErr w:type="spellStart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ms</w:t>
      </w:r>
      <w:proofErr w:type="spellEnd"/>
    </w:p>
    <w:p w:rsidR="00FA09CC" w:rsidRP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108 bytes from 10.11.0.7: time=4.6 </w:t>
      </w:r>
      <w:proofErr w:type="spellStart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ms</w:t>
      </w:r>
      <w:proofErr w:type="spellEnd"/>
    </w:p>
    <w:p w:rsidR="00FA09CC" w:rsidRP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108 bytes from 10.11.0.7: time=4.8 </w:t>
      </w:r>
      <w:proofErr w:type="spellStart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ms</w:t>
      </w:r>
      <w:proofErr w:type="spellEnd"/>
    </w:p>
    <w:p w:rsidR="00FA09CC" w:rsidRP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108 bytes from 10.11.0.7: time=4.9 </w:t>
      </w:r>
      <w:proofErr w:type="spellStart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ms</w:t>
      </w:r>
      <w:proofErr w:type="spellEnd"/>
    </w:p>
    <w:p w:rsidR="00FA09CC" w:rsidRP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108 bytes from 10.11.0.7: time=4.7 </w:t>
      </w:r>
      <w:proofErr w:type="spellStart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ms</w:t>
      </w:r>
      <w:proofErr w:type="spellEnd"/>
    </w:p>
    <w:p w:rsidR="00FA09CC" w:rsidRP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Success rate is 100 </w:t>
      </w:r>
      <w:proofErr w:type="gramStart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percent(</w:t>
      </w:r>
      <w:proofErr w:type="gramEnd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5/5),round-trip(</w:t>
      </w:r>
      <w:proofErr w:type="spellStart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ms</w:t>
      </w:r>
      <w:proofErr w:type="spellEnd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) min/</w:t>
      </w:r>
      <w:proofErr w:type="spellStart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avg</w:t>
      </w:r>
      <w:proofErr w:type="spellEnd"/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/max = 4.6/4.8/5.2</w:t>
      </w:r>
    </w:p>
    <w:p w:rsid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COPS_COV0178$</w:t>
      </w:r>
    </w:p>
    <w:p w:rsidR="00FA09CC" w:rsidRDefault="00FA09CC" w:rsidP="00FA09CC">
      <w:pPr>
        <w:tabs>
          <w:tab w:val="left" w:pos="1377"/>
        </w:tabs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FA09CC">
        <w:rPr>
          <w:rFonts w:ascii="Arial" w:hAnsi="Arial" w:cs="Arial"/>
          <w:bCs/>
          <w:i/>
          <w:color w:val="A6A6A6" w:themeColor="background1" w:themeShade="A6"/>
          <w:lang w:val="en-US"/>
        </w:rPr>
        <w:t>COPS_COV0178$</w:t>
      </w:r>
    </w:p>
    <w:p w:rsidR="00FA09CC" w:rsidRDefault="00FA09CC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A09CC" w:rsidRDefault="00FA09CC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684CF0" w:rsidRPr="00FA1AA5" w:rsidRDefault="00684CF0" w:rsidP="005E38F5">
      <w:pPr>
        <w:jc w:val="both"/>
        <w:rPr>
          <w:rFonts w:ascii="Arial" w:hAnsi="Arial" w:cs="Arial"/>
          <w:bCs/>
          <w:color w:val="A6A6A6" w:themeColor="background1" w:themeShade="A6"/>
        </w:rPr>
      </w:pPr>
    </w:p>
    <w:p w:rsidR="005E04F1" w:rsidRPr="00FA1AA5" w:rsidRDefault="005E38F5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Registro correcto hacia la plataforma de telefonía</w:t>
      </w:r>
    </w:p>
    <w:p w:rsidR="0052501C" w:rsidRDefault="0052501C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FA09CC" w:rsidRDefault="00FA09CC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FA09CC" w:rsidRDefault="00FA09CC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FA09CC" w:rsidRPr="00FA1AA5" w:rsidRDefault="00FA09CC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F85B5B">
        <w:rPr>
          <w:noProof/>
          <w:lang w:eastAsia="es-CO"/>
        </w:rPr>
        <w:drawing>
          <wp:inline distT="0" distB="0" distL="0" distR="0" wp14:anchorId="60EB10FE" wp14:editId="34F7C7E6">
            <wp:extent cx="5277587" cy="1895740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402" w:rsidRDefault="00731402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24FDF" w:rsidRDefault="00F24FDF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24FDF" w:rsidRDefault="00F24FDF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24FDF" w:rsidRDefault="00F24FDF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24FDF" w:rsidRDefault="00F24FDF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24FDF" w:rsidRDefault="00F24FDF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24FDF" w:rsidRDefault="00F24FDF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24FDF" w:rsidRPr="00FA1AA5" w:rsidRDefault="00F24FDF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731402" w:rsidRPr="00FA1AA5" w:rsidRDefault="00731402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4648F4" w:rsidRPr="00FA1AA5" w:rsidRDefault="004648F4" w:rsidP="00684CF0">
      <w:pPr>
        <w:pStyle w:val="Prrafodelista"/>
        <w:numPr>
          <w:ilvl w:val="0"/>
          <w:numId w:val="4"/>
        </w:numPr>
        <w:spacing w:after="240"/>
        <w:ind w:left="357" w:hanging="357"/>
        <w:jc w:val="center"/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PRUEBAS DE CALIDAD DE VOZ</w:t>
      </w:r>
    </w:p>
    <w:p w:rsidR="004648F4" w:rsidRPr="00FA1AA5" w:rsidRDefault="004648F4" w:rsidP="004648F4">
      <w:pPr>
        <w:jc w:val="both"/>
        <w:rPr>
          <w:rFonts w:ascii="Arial" w:hAnsi="Arial" w:cs="Arial"/>
          <w:b/>
          <w:bCs/>
          <w:lang w:val="es-CO"/>
        </w:rPr>
      </w:pPr>
      <w:r w:rsidRPr="00FA1AA5">
        <w:rPr>
          <w:rFonts w:ascii="Arial" w:hAnsi="Arial" w:cs="Arial"/>
          <w:b/>
          <w:bCs/>
          <w:lang w:val="es-CO"/>
        </w:rPr>
        <w:t>INCLUIR PRUEBAS CON UN MINIMO DE TRES OPERADORES  (Claro y otros)</w:t>
      </w:r>
    </w:p>
    <w:p w:rsidR="004648F4" w:rsidRPr="00FA1AA5" w:rsidRDefault="004648F4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731402" w:rsidRPr="00FA1AA5" w:rsidRDefault="005E38F5" w:rsidP="00CE20F9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Establecimiento de llamadas</w:t>
      </w:r>
      <w:r w:rsidR="00731402" w:rsidRPr="00FA1AA5">
        <w:rPr>
          <w:rFonts w:ascii="Arial" w:hAnsi="Arial" w:cs="Arial"/>
          <w:b/>
          <w:lang w:val="es-CO"/>
        </w:rPr>
        <w:t xml:space="preserve"> [desde y  hacia la PSTN</w:t>
      </w:r>
      <w:r w:rsidR="00CE20F9" w:rsidRPr="00FA1AA5">
        <w:rPr>
          <w:rFonts w:ascii="Arial" w:hAnsi="Arial" w:cs="Arial"/>
          <w:b/>
          <w:lang w:val="es-CO"/>
        </w:rPr>
        <w:t xml:space="preserve"> </w:t>
      </w:r>
      <w:r w:rsidR="00CE20F9" w:rsidRPr="0073729A">
        <w:rPr>
          <w:rFonts w:ascii="Arial" w:hAnsi="Arial" w:cs="Arial"/>
          <w:b/>
          <w:lang w:val="es-CO"/>
        </w:rPr>
        <w:t>(</w:t>
      </w:r>
      <w:r w:rsidR="00F24FDF" w:rsidRPr="0073729A">
        <w:rPr>
          <w:rFonts w:ascii="Arial" w:hAnsi="Arial" w:cs="Arial"/>
          <w:b/>
          <w:lang w:val="es-CO"/>
        </w:rPr>
        <w:t xml:space="preserve">Para telefonía con CENTREX </w:t>
      </w:r>
      <w:r w:rsidR="00CE20F9" w:rsidRPr="0073729A">
        <w:rPr>
          <w:rFonts w:ascii="Arial" w:hAnsi="Arial" w:cs="Arial"/>
          <w:b/>
          <w:lang w:val="es-CO"/>
        </w:rPr>
        <w:t>anteponer el dígito 9 para marcación)</w:t>
      </w:r>
      <w:r w:rsidR="00731402" w:rsidRPr="0073729A">
        <w:rPr>
          <w:rFonts w:ascii="Arial" w:hAnsi="Arial" w:cs="Arial"/>
          <w:b/>
          <w:lang w:val="es-CO"/>
        </w:rPr>
        <w:t>]:</w:t>
      </w:r>
    </w:p>
    <w:p w:rsidR="00CE20F9" w:rsidRDefault="00CE20F9" w:rsidP="00CE20F9">
      <w:pPr>
        <w:ind w:left="426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</w:p>
    <w:p w:rsidR="00FA09CC" w:rsidRDefault="00FA09CC" w:rsidP="00FA09CC"/>
    <w:p w:rsidR="00FA09CC" w:rsidRDefault="00FA09CC" w:rsidP="00FA09CC"/>
    <w:p w:rsidR="00FA09CC" w:rsidRDefault="00FA09CC" w:rsidP="00FA09CC">
      <w:r w:rsidRPr="00F85B5B">
        <w:rPr>
          <w:noProof/>
          <w:lang w:eastAsia="es-CO"/>
        </w:rPr>
        <w:drawing>
          <wp:inline distT="0" distB="0" distL="0" distR="0" wp14:anchorId="6E2BCE4A" wp14:editId="2195DD34">
            <wp:extent cx="5029902" cy="1724266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9CC" w:rsidRDefault="00FA09CC" w:rsidP="00FA09CC"/>
    <w:p w:rsidR="00FA09CC" w:rsidRDefault="00FA09CC" w:rsidP="00FA09CC"/>
    <w:p w:rsidR="00FA09CC" w:rsidRDefault="00FA09CC" w:rsidP="00FA09CC">
      <w:r w:rsidRPr="00F85B5B">
        <w:rPr>
          <w:noProof/>
          <w:lang w:eastAsia="es-CO"/>
        </w:rPr>
        <w:lastRenderedPageBreak/>
        <w:drawing>
          <wp:inline distT="0" distB="0" distL="0" distR="0" wp14:anchorId="0D53D229" wp14:editId="63B22032">
            <wp:extent cx="5210902" cy="3734321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9CC" w:rsidRDefault="00FA09CC" w:rsidP="00FA09CC"/>
    <w:p w:rsidR="00FA09CC" w:rsidRDefault="00FA09CC" w:rsidP="00FA09CC"/>
    <w:p w:rsidR="00FA09CC" w:rsidRDefault="00FA09CC" w:rsidP="00FA09CC"/>
    <w:p w:rsidR="00FA09CC" w:rsidRDefault="00FA09CC" w:rsidP="00FA09CC"/>
    <w:p w:rsidR="00FA09CC" w:rsidRDefault="00FA09CC" w:rsidP="00FA09CC"/>
    <w:p w:rsidR="00FA09CC" w:rsidRDefault="00FA09CC" w:rsidP="00FA09CC"/>
    <w:p w:rsidR="00FA09CC" w:rsidRDefault="00FA09CC" w:rsidP="00CE20F9">
      <w:pPr>
        <w:ind w:left="426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</w:p>
    <w:p w:rsidR="00FA09CC" w:rsidRDefault="00FA09CC" w:rsidP="00CE20F9">
      <w:pPr>
        <w:ind w:left="426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</w:p>
    <w:p w:rsidR="00FA09CC" w:rsidRDefault="00FA09CC" w:rsidP="00CE20F9">
      <w:pPr>
        <w:ind w:left="426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</w:p>
    <w:p w:rsidR="00FA09CC" w:rsidRPr="00FA1AA5" w:rsidRDefault="00FA09CC" w:rsidP="00CE20F9">
      <w:pPr>
        <w:ind w:left="426"/>
        <w:jc w:val="both"/>
        <w:rPr>
          <w:rFonts w:ascii="Arial" w:hAnsi="Arial" w:cs="Arial"/>
          <w:b/>
          <w:bCs/>
          <w:lang w:val="es-CO"/>
        </w:rPr>
      </w:pPr>
    </w:p>
    <w:p w:rsidR="00CE20F9" w:rsidRPr="00FA1AA5" w:rsidRDefault="00CE20F9" w:rsidP="00CE20F9">
      <w:pPr>
        <w:ind w:left="426"/>
        <w:jc w:val="both"/>
        <w:rPr>
          <w:rFonts w:ascii="Arial" w:hAnsi="Arial" w:cs="Arial"/>
          <w:b/>
          <w:bCs/>
          <w:lang w:val="es-CO"/>
        </w:rPr>
      </w:pPr>
      <w:r w:rsidRPr="00FA1AA5">
        <w:rPr>
          <w:rFonts w:ascii="Arial" w:hAnsi="Arial" w:cs="Arial"/>
          <w:b/>
          <w:bCs/>
          <w:lang w:val="es-CO"/>
        </w:rPr>
        <w:t>Resultado</w:t>
      </w:r>
    </w:p>
    <w:tbl>
      <w:tblPr>
        <w:tblStyle w:val="Cuadrculamedia1"/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157"/>
        <w:gridCol w:w="1134"/>
        <w:gridCol w:w="1559"/>
        <w:gridCol w:w="1560"/>
        <w:gridCol w:w="708"/>
        <w:gridCol w:w="851"/>
        <w:gridCol w:w="709"/>
        <w:gridCol w:w="992"/>
      </w:tblGrid>
      <w:tr w:rsidR="00F24FDF" w:rsidRPr="00F24FDF" w:rsidTr="00F24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OPERADOR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NUMERO MARCADO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Establecimiento llamada entrante</w:t>
            </w:r>
          </w:p>
        </w:tc>
        <w:tc>
          <w:tcPr>
            <w:tcW w:w="1560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Establecimiento llamada saliente</w:t>
            </w:r>
          </w:p>
        </w:tc>
        <w:tc>
          <w:tcPr>
            <w:tcW w:w="708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Audio</w:t>
            </w:r>
          </w:p>
        </w:tc>
        <w:tc>
          <w:tcPr>
            <w:tcW w:w="851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Retardo / ECO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Ruido</w:t>
            </w:r>
          </w:p>
        </w:tc>
        <w:tc>
          <w:tcPr>
            <w:tcW w:w="992" w:type="dxa"/>
            <w:shd w:val="clear" w:color="auto" w:fill="C00000"/>
            <w:vAlign w:val="center"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Reconoce Tonos DTMF</w:t>
            </w:r>
          </w:p>
        </w:tc>
      </w:tr>
      <w:tr w:rsidR="00F24FDF" w:rsidRPr="00F24FDF" w:rsidTr="00F24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  <w:hideMark/>
          </w:tcPr>
          <w:p w:rsidR="00E87A85" w:rsidRPr="00F24FDF" w:rsidRDefault="00E87A85" w:rsidP="00240ED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CLARO</w:t>
            </w:r>
          </w:p>
        </w:tc>
        <w:tc>
          <w:tcPr>
            <w:tcW w:w="1134" w:type="dxa"/>
            <w:noWrap/>
            <w:vAlign w:val="center"/>
            <w:hideMark/>
          </w:tcPr>
          <w:p w:rsidR="00E87A85" w:rsidRPr="00F24FDF" w:rsidRDefault="00FA09CC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7500500</w:t>
            </w:r>
          </w:p>
        </w:tc>
        <w:tc>
          <w:tcPr>
            <w:tcW w:w="1559" w:type="dxa"/>
            <w:noWrap/>
            <w:vAlign w:val="center"/>
            <w:hideMark/>
          </w:tcPr>
          <w:p w:rsidR="00E87A85" w:rsidRPr="00F24FDF" w:rsidRDefault="00FA09CC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SI</w:t>
            </w:r>
          </w:p>
        </w:tc>
        <w:tc>
          <w:tcPr>
            <w:tcW w:w="1560" w:type="dxa"/>
            <w:noWrap/>
            <w:vAlign w:val="center"/>
            <w:hideMark/>
          </w:tcPr>
          <w:p w:rsidR="00E87A85" w:rsidRPr="00F24FDF" w:rsidRDefault="00FA09CC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SI</w:t>
            </w:r>
          </w:p>
        </w:tc>
        <w:tc>
          <w:tcPr>
            <w:tcW w:w="708" w:type="dxa"/>
            <w:noWrap/>
            <w:vAlign w:val="center"/>
            <w:hideMark/>
          </w:tcPr>
          <w:p w:rsidR="00E87A85" w:rsidRPr="00F24FDF" w:rsidRDefault="00FA09CC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SI</w:t>
            </w:r>
          </w:p>
        </w:tc>
        <w:tc>
          <w:tcPr>
            <w:tcW w:w="851" w:type="dxa"/>
            <w:noWrap/>
            <w:vAlign w:val="center"/>
            <w:hideMark/>
          </w:tcPr>
          <w:p w:rsidR="00E87A85" w:rsidRPr="00F24FDF" w:rsidRDefault="00FA09CC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709" w:type="dxa"/>
            <w:noWrap/>
            <w:vAlign w:val="center"/>
            <w:hideMark/>
          </w:tcPr>
          <w:p w:rsidR="00E87A85" w:rsidRPr="00F24FDF" w:rsidRDefault="00FA09CC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  <w:tc>
          <w:tcPr>
            <w:tcW w:w="992" w:type="dxa"/>
            <w:vAlign w:val="center"/>
          </w:tcPr>
          <w:p w:rsidR="00E87A85" w:rsidRPr="00F24FDF" w:rsidRDefault="00FA09CC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SI</w:t>
            </w:r>
          </w:p>
        </w:tc>
      </w:tr>
      <w:tr w:rsidR="00F24FDF" w:rsidRPr="00F24FDF" w:rsidTr="00F24F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:rsidR="00E87A85" w:rsidRPr="00F24FDF" w:rsidRDefault="00E87A85" w:rsidP="00240ED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:rsidR="00E87A85" w:rsidRPr="00F24FDF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</w:tcPr>
          <w:p w:rsidR="00E87A85" w:rsidRPr="00F24FDF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noWrap/>
            <w:vAlign w:val="center"/>
          </w:tcPr>
          <w:p w:rsidR="00E87A85" w:rsidRPr="00F24FDF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" w:type="dxa"/>
            <w:noWrap/>
            <w:vAlign w:val="center"/>
          </w:tcPr>
          <w:p w:rsidR="00E87A85" w:rsidRPr="00F24FDF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noWrap/>
            <w:vAlign w:val="center"/>
          </w:tcPr>
          <w:p w:rsidR="00E87A85" w:rsidRPr="00F24FDF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noWrap/>
            <w:vAlign w:val="center"/>
          </w:tcPr>
          <w:p w:rsidR="00E87A85" w:rsidRPr="00F24FDF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E87A85" w:rsidRPr="00F24FDF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F24FDF" w:rsidRPr="00F24FDF" w:rsidTr="00F24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:rsidR="00E87A85" w:rsidRPr="00F24FDF" w:rsidRDefault="00E87A85" w:rsidP="00240ED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noWrap/>
            <w:vAlign w:val="center"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" w:type="dxa"/>
            <w:noWrap/>
            <w:vAlign w:val="center"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noWrap/>
            <w:vAlign w:val="center"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noWrap/>
            <w:vAlign w:val="center"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</w:tbl>
    <w:p w:rsidR="00731402" w:rsidRDefault="00731402" w:rsidP="005E38F5">
      <w:pPr>
        <w:jc w:val="both"/>
        <w:rPr>
          <w:rFonts w:asciiTheme="minorHAnsi" w:hAnsiTheme="minorHAnsi" w:cstheme="minorHAnsi"/>
          <w:bCs/>
          <w:color w:val="A6A6A6" w:themeColor="background1" w:themeShade="A6"/>
          <w:sz w:val="22"/>
          <w:szCs w:val="22"/>
          <w:lang w:val="es-CO"/>
        </w:rPr>
      </w:pPr>
    </w:p>
    <w:p w:rsidR="00CE20F9" w:rsidRPr="00F24FDF" w:rsidRDefault="00F24FDF" w:rsidP="00CE20F9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73729A">
        <w:rPr>
          <w:rFonts w:ascii="Arial" w:hAnsi="Arial" w:cs="Arial"/>
          <w:b/>
          <w:lang w:val="es-CO"/>
        </w:rPr>
        <w:t>Para telefonía con CENTREX</w:t>
      </w:r>
      <w:r w:rsidRPr="00F24FDF">
        <w:rPr>
          <w:rFonts w:ascii="Arial" w:hAnsi="Arial" w:cs="Arial"/>
          <w:b/>
          <w:lang w:val="es-CO"/>
        </w:rPr>
        <w:t xml:space="preserve"> </w:t>
      </w:r>
      <w:r w:rsidR="00CE20F9" w:rsidRPr="00F24FDF">
        <w:rPr>
          <w:rFonts w:ascii="Arial" w:hAnsi="Arial" w:cs="Arial"/>
          <w:b/>
          <w:lang w:val="es-CO"/>
        </w:rPr>
        <w:t>Establecimiento de llamadas [conforme al plan de marcación (extensiones)]:</w:t>
      </w:r>
    </w:p>
    <w:p w:rsidR="003D2051" w:rsidRPr="00F24FDF" w:rsidRDefault="003D2051" w:rsidP="003D2051">
      <w:pPr>
        <w:ind w:left="720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F24FDF">
        <w:rPr>
          <w:rFonts w:ascii="Arial" w:hAnsi="Arial" w:cs="Arial"/>
          <w:b/>
          <w:bCs/>
          <w:color w:val="A6A6A6" w:themeColor="background1" w:themeShade="A6"/>
          <w:lang w:val="es-CO"/>
        </w:rPr>
        <w:t>Llamadas Entrantes</w:t>
      </w:r>
    </w:p>
    <w:p w:rsidR="003D2051" w:rsidRPr="00F24FDF" w:rsidRDefault="003D2051" w:rsidP="003D2051">
      <w:pPr>
        <w:ind w:left="720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F24FDF">
        <w:rPr>
          <w:rFonts w:ascii="Arial" w:hAnsi="Arial" w:cs="Arial"/>
          <w:b/>
          <w:bCs/>
          <w:color w:val="A6A6A6" w:themeColor="background1" w:themeShade="A6"/>
          <w:lang w:val="es-CO"/>
        </w:rPr>
        <w:t>Llamadas Salientes</w:t>
      </w:r>
    </w:p>
    <w:p w:rsidR="00CE20F9" w:rsidRPr="00F24FDF" w:rsidRDefault="00CE20F9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E20F9" w:rsidRPr="00F24FDF" w:rsidRDefault="00CE20F9" w:rsidP="00CE20F9">
      <w:pPr>
        <w:ind w:left="426"/>
        <w:jc w:val="both"/>
        <w:rPr>
          <w:rFonts w:ascii="Arial" w:hAnsi="Arial" w:cs="Arial"/>
          <w:b/>
          <w:bCs/>
          <w:lang w:val="es-CO"/>
        </w:rPr>
      </w:pPr>
      <w:r w:rsidRPr="00F24FDF">
        <w:rPr>
          <w:rFonts w:ascii="Arial" w:hAnsi="Arial" w:cs="Arial"/>
          <w:b/>
          <w:bCs/>
          <w:lang w:val="es-CO"/>
        </w:rPr>
        <w:t>Resultado</w:t>
      </w:r>
    </w:p>
    <w:tbl>
      <w:tblPr>
        <w:tblStyle w:val="Cuadrculamedia1"/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157"/>
        <w:gridCol w:w="1134"/>
        <w:gridCol w:w="1559"/>
        <w:gridCol w:w="1560"/>
        <w:gridCol w:w="708"/>
        <w:gridCol w:w="851"/>
        <w:gridCol w:w="709"/>
        <w:gridCol w:w="992"/>
      </w:tblGrid>
      <w:tr w:rsidR="00F24FDF" w:rsidRPr="00F24FDF" w:rsidTr="00F24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shd w:val="clear" w:color="auto" w:fill="C00000"/>
            <w:noWrap/>
            <w:vAlign w:val="center"/>
            <w:hideMark/>
          </w:tcPr>
          <w:p w:rsidR="00CE20F9" w:rsidRPr="00F24FDF" w:rsidRDefault="00CE20F9" w:rsidP="00F24FDF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EXTENSIÓN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:rsidR="00CE20F9" w:rsidRPr="00F24FDF" w:rsidRDefault="00CE20F9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NUMERO ASOCIADO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:rsidR="00CE20F9" w:rsidRPr="00F24FDF" w:rsidRDefault="00CE20F9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Establecimiento llamada entrante</w:t>
            </w:r>
          </w:p>
        </w:tc>
        <w:tc>
          <w:tcPr>
            <w:tcW w:w="1560" w:type="dxa"/>
            <w:shd w:val="clear" w:color="auto" w:fill="C00000"/>
            <w:noWrap/>
            <w:vAlign w:val="center"/>
            <w:hideMark/>
          </w:tcPr>
          <w:p w:rsidR="00CE20F9" w:rsidRPr="00F24FDF" w:rsidRDefault="00CE20F9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Establecimiento llamada saliente</w:t>
            </w:r>
          </w:p>
        </w:tc>
        <w:tc>
          <w:tcPr>
            <w:tcW w:w="708" w:type="dxa"/>
            <w:shd w:val="clear" w:color="auto" w:fill="C00000"/>
            <w:noWrap/>
            <w:vAlign w:val="center"/>
            <w:hideMark/>
          </w:tcPr>
          <w:p w:rsidR="00CE20F9" w:rsidRPr="00F24FDF" w:rsidRDefault="00CE20F9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Audio</w:t>
            </w:r>
          </w:p>
        </w:tc>
        <w:tc>
          <w:tcPr>
            <w:tcW w:w="851" w:type="dxa"/>
            <w:shd w:val="clear" w:color="auto" w:fill="C00000"/>
            <w:noWrap/>
            <w:vAlign w:val="center"/>
            <w:hideMark/>
          </w:tcPr>
          <w:p w:rsidR="00CE20F9" w:rsidRPr="00F24FDF" w:rsidRDefault="00CE20F9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Retardo / ECO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:rsidR="00CE20F9" w:rsidRPr="00F24FDF" w:rsidRDefault="00CE20F9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Ruido</w:t>
            </w:r>
          </w:p>
        </w:tc>
        <w:tc>
          <w:tcPr>
            <w:tcW w:w="992" w:type="dxa"/>
            <w:shd w:val="clear" w:color="auto" w:fill="C00000"/>
            <w:vAlign w:val="center"/>
          </w:tcPr>
          <w:p w:rsidR="00CE20F9" w:rsidRPr="00F24FDF" w:rsidRDefault="00CE20F9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Reconoce Tonos DTMF</w:t>
            </w:r>
          </w:p>
        </w:tc>
      </w:tr>
      <w:tr w:rsidR="00F24FDF" w:rsidRPr="00F24FDF" w:rsidTr="00F24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  <w:hideMark/>
          </w:tcPr>
          <w:p w:rsidR="00CE20F9" w:rsidRPr="00F24FDF" w:rsidRDefault="00CE20F9" w:rsidP="00E8403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Ext1</w:t>
            </w:r>
          </w:p>
        </w:tc>
        <w:tc>
          <w:tcPr>
            <w:tcW w:w="1134" w:type="dxa"/>
            <w:noWrap/>
            <w:vAlign w:val="center"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1560" w:type="dxa"/>
            <w:noWrap/>
            <w:vAlign w:val="center"/>
            <w:hideMark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708" w:type="dxa"/>
            <w:noWrap/>
            <w:vAlign w:val="center"/>
            <w:hideMark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851" w:type="dxa"/>
            <w:noWrap/>
            <w:vAlign w:val="center"/>
            <w:hideMark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709" w:type="dxa"/>
            <w:noWrap/>
            <w:vAlign w:val="center"/>
            <w:hideMark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992" w:type="dxa"/>
            <w:vAlign w:val="center"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</w:tr>
      <w:tr w:rsidR="00F24FDF" w:rsidRPr="00F24FDF" w:rsidTr="00F24F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:rsidR="00CE20F9" w:rsidRPr="00F24FDF" w:rsidRDefault="00CE20F9" w:rsidP="00E8403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Ext2</w:t>
            </w:r>
          </w:p>
        </w:tc>
        <w:tc>
          <w:tcPr>
            <w:tcW w:w="1134" w:type="dxa"/>
            <w:noWrap/>
            <w:vAlign w:val="center"/>
          </w:tcPr>
          <w:p w:rsidR="00CE20F9" w:rsidRPr="00F24FDF" w:rsidRDefault="00CE20F9" w:rsidP="00E8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</w:tcPr>
          <w:p w:rsidR="00CE20F9" w:rsidRPr="00F24FDF" w:rsidRDefault="00CE20F9" w:rsidP="00E8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noWrap/>
            <w:vAlign w:val="center"/>
          </w:tcPr>
          <w:p w:rsidR="00CE20F9" w:rsidRPr="00F24FDF" w:rsidRDefault="00CE20F9" w:rsidP="00E8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" w:type="dxa"/>
            <w:noWrap/>
            <w:vAlign w:val="center"/>
          </w:tcPr>
          <w:p w:rsidR="00CE20F9" w:rsidRPr="00F24FDF" w:rsidRDefault="00CE20F9" w:rsidP="00E8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noWrap/>
            <w:vAlign w:val="center"/>
          </w:tcPr>
          <w:p w:rsidR="00CE20F9" w:rsidRPr="00F24FDF" w:rsidRDefault="00CE20F9" w:rsidP="00E8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noWrap/>
            <w:vAlign w:val="center"/>
          </w:tcPr>
          <w:p w:rsidR="00CE20F9" w:rsidRPr="00F24FDF" w:rsidRDefault="00CE20F9" w:rsidP="00E8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CE20F9" w:rsidRPr="00F24FDF" w:rsidRDefault="00CE20F9" w:rsidP="00E8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F24FDF" w:rsidRPr="00F24FDF" w:rsidTr="00F24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:rsidR="00CE20F9" w:rsidRPr="00F24FDF" w:rsidRDefault="00CE20F9" w:rsidP="00E8403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Ext3</w:t>
            </w:r>
          </w:p>
        </w:tc>
        <w:tc>
          <w:tcPr>
            <w:tcW w:w="1134" w:type="dxa"/>
            <w:noWrap/>
            <w:vAlign w:val="center"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noWrap/>
            <w:vAlign w:val="center"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" w:type="dxa"/>
            <w:noWrap/>
            <w:vAlign w:val="center"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noWrap/>
            <w:vAlign w:val="center"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noWrap/>
            <w:vAlign w:val="center"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</w:tbl>
    <w:p w:rsidR="00CE20F9" w:rsidRDefault="00CE20F9" w:rsidP="005E38F5">
      <w:pPr>
        <w:jc w:val="both"/>
        <w:rPr>
          <w:rFonts w:asciiTheme="minorHAnsi" w:hAnsiTheme="minorHAnsi" w:cstheme="minorHAnsi"/>
          <w:bCs/>
          <w:color w:val="A6A6A6" w:themeColor="background1" w:themeShade="A6"/>
          <w:sz w:val="22"/>
          <w:szCs w:val="22"/>
          <w:lang w:val="es-CO"/>
        </w:rPr>
      </w:pPr>
    </w:p>
    <w:p w:rsidR="00E87A85" w:rsidRPr="00F24FDF" w:rsidRDefault="00E87A85" w:rsidP="00CE20F9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>Pruebas servicios suplementarios</w:t>
      </w:r>
    </w:p>
    <w:p w:rsidR="00E87A85" w:rsidRPr="00F24FDF" w:rsidRDefault="00E87A8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F24FDF">
        <w:rPr>
          <w:rFonts w:ascii="Arial" w:hAnsi="Arial" w:cs="Arial"/>
          <w:bCs/>
          <w:color w:val="A6A6A6" w:themeColor="background1" w:themeShade="A6"/>
          <w:lang w:val="es-CO"/>
        </w:rPr>
        <w:t xml:space="preserve">(Incluir </w:t>
      </w:r>
      <w:proofErr w:type="spellStart"/>
      <w:r w:rsidRPr="00F24FDF">
        <w:rPr>
          <w:rFonts w:ascii="Arial" w:hAnsi="Arial" w:cs="Arial"/>
          <w:bCs/>
          <w:color w:val="A6A6A6" w:themeColor="background1" w:themeShade="A6"/>
          <w:lang w:val="es-CO"/>
        </w:rPr>
        <w:t>check</w:t>
      </w:r>
      <w:proofErr w:type="spellEnd"/>
      <w:r w:rsidRPr="00F24FDF">
        <w:rPr>
          <w:rFonts w:ascii="Arial" w:hAnsi="Arial" w:cs="Arial"/>
          <w:bCs/>
          <w:color w:val="A6A6A6" w:themeColor="background1" w:themeShade="A6"/>
          <w:lang w:val="es-CO"/>
        </w:rPr>
        <w:t xml:space="preserve"> box para seleccionar los servicios suplementarios  habilitados)</w:t>
      </w:r>
    </w:p>
    <w:p w:rsidR="00E87A85" w:rsidRPr="00F24FDF" w:rsidRDefault="00E87A8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E87A85" w:rsidRPr="00F24FDF" w:rsidRDefault="00E87A8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4648F4" w:rsidRPr="00F24FDF" w:rsidRDefault="005E38F5" w:rsidP="00CE20F9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 xml:space="preserve">Pruebas </w:t>
      </w:r>
      <w:r w:rsidR="00E87A85" w:rsidRPr="00F24FDF">
        <w:rPr>
          <w:rFonts w:ascii="Arial" w:hAnsi="Arial" w:cs="Arial"/>
          <w:b/>
          <w:lang w:val="es-CO"/>
        </w:rPr>
        <w:t>de Fax</w:t>
      </w:r>
    </w:p>
    <w:tbl>
      <w:tblPr>
        <w:tblStyle w:val="Cuadrculamedia1"/>
        <w:tblW w:w="6283" w:type="dxa"/>
        <w:jc w:val="center"/>
        <w:tblLayout w:type="fixed"/>
        <w:tblLook w:val="04A0" w:firstRow="1" w:lastRow="0" w:firstColumn="1" w:lastColumn="0" w:noHBand="0" w:noVBand="1"/>
      </w:tblPr>
      <w:tblGrid>
        <w:gridCol w:w="992"/>
        <w:gridCol w:w="1417"/>
        <w:gridCol w:w="1418"/>
        <w:gridCol w:w="2456"/>
      </w:tblGrid>
      <w:tr w:rsidR="00F24FDF" w:rsidRPr="00F24FDF" w:rsidTr="00F24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NUMERO DESTINO</w:t>
            </w:r>
          </w:p>
        </w:tc>
        <w:tc>
          <w:tcPr>
            <w:tcW w:w="1417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Se recibió el Fax de prueba</w:t>
            </w:r>
          </w:p>
        </w:tc>
        <w:tc>
          <w:tcPr>
            <w:tcW w:w="1418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Se entregó el Fax de Prueba</w:t>
            </w:r>
          </w:p>
        </w:tc>
        <w:tc>
          <w:tcPr>
            <w:tcW w:w="2456" w:type="dxa"/>
            <w:shd w:val="clear" w:color="auto" w:fill="C00000"/>
            <w:vAlign w:val="center"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Observaciones</w:t>
            </w:r>
          </w:p>
        </w:tc>
      </w:tr>
      <w:tr w:rsidR="00E87A85" w:rsidRPr="00F24FDF" w:rsidTr="0024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vAlign w:val="center"/>
            <w:hideMark/>
          </w:tcPr>
          <w:p w:rsidR="00E87A85" w:rsidRPr="00F24FDF" w:rsidRDefault="00E87A85" w:rsidP="00240ED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7480000</w:t>
            </w:r>
          </w:p>
        </w:tc>
        <w:tc>
          <w:tcPr>
            <w:tcW w:w="1417" w:type="dxa"/>
            <w:noWrap/>
            <w:vAlign w:val="center"/>
            <w:hideMark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1418" w:type="dxa"/>
            <w:noWrap/>
            <w:vAlign w:val="center"/>
            <w:hideMark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2456" w:type="dxa"/>
            <w:vAlign w:val="center"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E87A85" w:rsidRPr="0013297C" w:rsidTr="00240ED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vAlign w:val="center"/>
          </w:tcPr>
          <w:p w:rsidR="00E87A85" w:rsidRPr="0013297C" w:rsidRDefault="00E87A85" w:rsidP="00240ED5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noWrap/>
            <w:vAlign w:val="center"/>
          </w:tcPr>
          <w:p w:rsidR="00E87A85" w:rsidRPr="0013297C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  <w:noWrap/>
            <w:vAlign w:val="center"/>
          </w:tcPr>
          <w:p w:rsidR="00E87A85" w:rsidRPr="0013297C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2456" w:type="dxa"/>
            <w:vAlign w:val="center"/>
          </w:tcPr>
          <w:p w:rsidR="00E87A85" w:rsidRPr="0013297C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</w:tr>
    </w:tbl>
    <w:p w:rsidR="00CE20F9" w:rsidRDefault="00CE20F9" w:rsidP="00E87A85">
      <w:pPr>
        <w:spacing w:after="240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CE20F9" w:rsidRDefault="00CE20F9">
      <w:pPr>
        <w:rPr>
          <w:rFonts w:asciiTheme="minorHAnsi" w:hAnsiTheme="minorHAnsi" w:cstheme="minorHAnsi"/>
          <w:b/>
          <w:sz w:val="24"/>
          <w:szCs w:val="24"/>
          <w:lang w:val="es-CO"/>
        </w:rPr>
      </w:pPr>
      <w:r>
        <w:rPr>
          <w:rFonts w:asciiTheme="minorHAnsi" w:hAnsiTheme="minorHAnsi" w:cstheme="minorHAnsi"/>
          <w:b/>
          <w:sz w:val="24"/>
          <w:szCs w:val="24"/>
          <w:lang w:val="es-CO"/>
        </w:rPr>
        <w:br w:type="page"/>
      </w:r>
    </w:p>
    <w:p w:rsidR="00684CF0" w:rsidRPr="00F24FDF" w:rsidRDefault="00684CF0" w:rsidP="00CE20F9">
      <w:pPr>
        <w:pStyle w:val="Prrafodelista"/>
        <w:numPr>
          <w:ilvl w:val="0"/>
          <w:numId w:val="4"/>
        </w:numPr>
        <w:spacing w:after="240"/>
        <w:ind w:left="357" w:hanging="357"/>
        <w:jc w:val="center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lastRenderedPageBreak/>
        <w:t>CONEXIONES Y ENTREGA</w:t>
      </w:r>
    </w:p>
    <w:p w:rsidR="00AD4411" w:rsidRPr="00F24FDF" w:rsidRDefault="00AD4411" w:rsidP="00CE20F9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 xml:space="preserve">Los equipos del cliente quedan conectados a los equipos de </w:t>
      </w:r>
      <w:r w:rsidR="003F0CDD">
        <w:rPr>
          <w:rFonts w:ascii="Arial" w:hAnsi="Arial" w:cs="Arial"/>
          <w:b/>
          <w:lang w:val="es-CO"/>
        </w:rPr>
        <w:t>Claro</w:t>
      </w:r>
      <w:r w:rsidRPr="00F24FDF">
        <w:rPr>
          <w:rFonts w:ascii="Arial" w:hAnsi="Arial" w:cs="Arial"/>
          <w:b/>
          <w:lang w:val="es-CO"/>
        </w:rPr>
        <w:t xml:space="preserve"> 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AD4411" w:rsidRPr="00F24FDF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F24FDF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4411" w:rsidRPr="00F24FDF" w:rsidRDefault="00AD4411" w:rsidP="00240ED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F24FDF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4411" w:rsidRPr="00F24FDF" w:rsidRDefault="00AD4411" w:rsidP="00240ED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</w:tbl>
    <w:p w:rsidR="00AD4411" w:rsidRDefault="00AD4411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CE20F9" w:rsidRDefault="00CE20F9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684CF0" w:rsidRPr="00F24FDF" w:rsidRDefault="00684CF0" w:rsidP="00CE20F9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>Los equipos del cliente se encuentran disponibles y configurados adecuadamente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240ED5" w:rsidRPr="00F24FDF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F24FDF" w:rsidRDefault="00240ED5" w:rsidP="00E8403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ED5" w:rsidRPr="00F24FDF" w:rsidRDefault="00240ED5" w:rsidP="00E8403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F24FDF" w:rsidRDefault="00240ED5" w:rsidP="00E8403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ED5" w:rsidRPr="00F24FDF" w:rsidRDefault="00240ED5" w:rsidP="00E8403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</w:tbl>
    <w:p w:rsidR="00684CF0" w:rsidRDefault="00684CF0" w:rsidP="00684CF0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CE20F9" w:rsidRPr="00A057CD" w:rsidRDefault="00CE20F9" w:rsidP="00684CF0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AD4411" w:rsidRPr="00F24FDF" w:rsidRDefault="00AD4411" w:rsidP="00CE20F9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>Observaciones</w:t>
      </w:r>
    </w:p>
    <w:p w:rsidR="00AD4411" w:rsidRDefault="00AD4411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240ED5" w:rsidRDefault="00240ED5">
      <w:pPr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br w:type="page"/>
      </w:r>
    </w:p>
    <w:p w:rsidR="008F1515" w:rsidRPr="00F24FDF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lastRenderedPageBreak/>
        <w:t>FOTO ACTA DE ENTREGA DE SERVICIO</w:t>
      </w:r>
    </w:p>
    <w:p w:rsidR="008F1515" w:rsidRPr="00F24FDF" w:rsidRDefault="008F1515" w:rsidP="008F1515">
      <w:pPr>
        <w:jc w:val="center"/>
        <w:rPr>
          <w:rFonts w:ascii="Arial" w:hAnsi="Arial" w:cs="Arial"/>
          <w:b/>
          <w:bCs/>
          <w:iCs/>
        </w:rPr>
      </w:pPr>
      <w:r w:rsidRPr="00F24FDF">
        <w:rPr>
          <w:rFonts w:ascii="Arial" w:hAnsi="Arial" w:cs="Arial"/>
          <w:b/>
          <w:lang w:val="es-CO"/>
        </w:rPr>
        <w:t>(400x300 pixeles)</w:t>
      </w:r>
    </w:p>
    <w:p w:rsidR="00CE7207" w:rsidRDefault="00CE7207" w:rsidP="008F1515">
      <w:pPr>
        <w:jc w:val="center"/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</w:pPr>
    </w:p>
    <w:p w:rsidR="00FA09CC" w:rsidRDefault="00FA09CC" w:rsidP="008F1515">
      <w:pPr>
        <w:jc w:val="center"/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</w:pPr>
    </w:p>
    <w:p w:rsidR="00FA09CC" w:rsidRDefault="00387E1D" w:rsidP="008F1515">
      <w:pPr>
        <w:jc w:val="center"/>
        <w:rPr>
          <w:rFonts w:asciiTheme="minorHAnsi" w:hAnsiTheme="minorHAnsi" w:cstheme="minorHAnsi"/>
          <w:bCs/>
          <w:i/>
          <w:iCs/>
          <w:color w:val="333399"/>
          <w:sz w:val="22"/>
          <w:szCs w:val="22"/>
        </w:rPr>
      </w:pPr>
      <w:r>
        <w:rPr>
          <w:rFonts w:asciiTheme="minorHAnsi" w:hAnsiTheme="minorHAnsi" w:cstheme="minorHAnsi"/>
          <w:bCs/>
          <w:i/>
          <w:iCs/>
          <w:noProof/>
          <w:color w:val="333399"/>
          <w:sz w:val="22"/>
          <w:szCs w:val="22"/>
          <w:lang w:val="es-CO" w:eastAsia="es-CO"/>
        </w:rPr>
        <w:drawing>
          <wp:inline distT="0" distB="0" distL="0" distR="0">
            <wp:extent cx="5610225" cy="6610350"/>
            <wp:effectExtent l="0" t="0" r="9525" b="0"/>
            <wp:docPr id="15" name="Imagen 15" descr="C:\Users\ZTE\Downloads\WhatsApp Image 2023-01-27 at 9.17.4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ZTE\Downloads\WhatsApp Image 2023-01-27 at 9.17.43 PM.jpe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61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E1D" w:rsidRDefault="00387E1D" w:rsidP="008F1515">
      <w:pPr>
        <w:jc w:val="center"/>
        <w:rPr>
          <w:rFonts w:asciiTheme="minorHAnsi" w:hAnsiTheme="minorHAnsi" w:cstheme="minorHAnsi"/>
          <w:bCs/>
          <w:i/>
          <w:iCs/>
          <w:color w:val="333399"/>
          <w:sz w:val="22"/>
          <w:szCs w:val="22"/>
        </w:rPr>
      </w:pPr>
    </w:p>
    <w:p w:rsidR="00387E1D" w:rsidRDefault="00387E1D" w:rsidP="008F1515">
      <w:pPr>
        <w:jc w:val="center"/>
        <w:rPr>
          <w:rFonts w:asciiTheme="minorHAnsi" w:hAnsiTheme="minorHAnsi" w:cstheme="minorHAnsi"/>
          <w:bCs/>
          <w:i/>
          <w:iCs/>
          <w:color w:val="333399"/>
          <w:sz w:val="22"/>
          <w:szCs w:val="22"/>
        </w:rPr>
      </w:pPr>
    </w:p>
    <w:p w:rsidR="00387E1D" w:rsidRDefault="00387E1D" w:rsidP="008F1515">
      <w:pPr>
        <w:jc w:val="center"/>
        <w:rPr>
          <w:rFonts w:asciiTheme="minorHAnsi" w:hAnsiTheme="minorHAnsi" w:cstheme="minorHAnsi"/>
          <w:bCs/>
          <w:i/>
          <w:iCs/>
          <w:color w:val="333399"/>
          <w:sz w:val="22"/>
          <w:szCs w:val="22"/>
        </w:rPr>
      </w:pPr>
      <w:r>
        <w:rPr>
          <w:rFonts w:asciiTheme="minorHAnsi" w:hAnsiTheme="minorHAnsi" w:cstheme="minorHAnsi"/>
          <w:bCs/>
          <w:i/>
          <w:iCs/>
          <w:noProof/>
          <w:color w:val="333399"/>
          <w:sz w:val="22"/>
          <w:szCs w:val="22"/>
          <w:lang w:val="es-CO" w:eastAsia="es-CO"/>
        </w:rPr>
        <w:drawing>
          <wp:inline distT="0" distB="0" distL="0" distR="0">
            <wp:extent cx="5610225" cy="7200900"/>
            <wp:effectExtent l="0" t="0" r="9525" b="0"/>
            <wp:docPr id="16" name="Imagen 16" descr="C:\Users\ZTE\Downloads\WhatsApp Image 2023-01-27 at 9.18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ZTE\Downloads\WhatsApp Image 2023-01-27 at 9.18.17 PM.jpe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72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E1D" w:rsidRDefault="00387E1D" w:rsidP="008F1515">
      <w:pPr>
        <w:jc w:val="center"/>
        <w:rPr>
          <w:rFonts w:asciiTheme="minorHAnsi" w:hAnsiTheme="minorHAnsi" w:cstheme="minorHAnsi"/>
          <w:bCs/>
          <w:i/>
          <w:iCs/>
          <w:color w:val="333399"/>
          <w:sz w:val="22"/>
          <w:szCs w:val="22"/>
        </w:rPr>
      </w:pPr>
    </w:p>
    <w:p w:rsidR="00387E1D" w:rsidRDefault="00387E1D" w:rsidP="008F1515">
      <w:pPr>
        <w:jc w:val="center"/>
        <w:rPr>
          <w:rFonts w:asciiTheme="minorHAnsi" w:hAnsiTheme="minorHAnsi" w:cstheme="minorHAnsi"/>
          <w:bCs/>
          <w:i/>
          <w:iCs/>
          <w:color w:val="333399"/>
          <w:sz w:val="22"/>
          <w:szCs w:val="22"/>
        </w:rPr>
      </w:pPr>
    </w:p>
    <w:p w:rsidR="00387E1D" w:rsidRPr="008F1515" w:rsidRDefault="00387E1D" w:rsidP="008F1515">
      <w:pPr>
        <w:jc w:val="center"/>
        <w:rPr>
          <w:rFonts w:asciiTheme="minorHAnsi" w:hAnsiTheme="minorHAnsi" w:cstheme="minorHAnsi"/>
          <w:bCs/>
          <w:i/>
          <w:iCs/>
          <w:color w:val="333399"/>
          <w:sz w:val="22"/>
          <w:szCs w:val="22"/>
        </w:rPr>
      </w:pPr>
      <w:r>
        <w:rPr>
          <w:rFonts w:asciiTheme="minorHAnsi" w:hAnsiTheme="minorHAnsi" w:cstheme="minorHAnsi"/>
          <w:bCs/>
          <w:i/>
          <w:iCs/>
          <w:noProof/>
          <w:color w:val="333399"/>
          <w:sz w:val="22"/>
          <w:szCs w:val="22"/>
          <w:lang w:val="es-CO" w:eastAsia="es-CO"/>
        </w:rPr>
        <w:drawing>
          <wp:inline distT="0" distB="0" distL="0" distR="0">
            <wp:extent cx="5610225" cy="7239000"/>
            <wp:effectExtent l="0" t="0" r="9525" b="0"/>
            <wp:docPr id="17" name="Imagen 17" descr="C:\Users\ZTE\Downloads\WhatsApp Image 2023-01-27 at 9.18.5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ZTE\Downloads\WhatsApp Image 2023-01-27 at 9.18.52 PM.jpe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7E1D" w:rsidRPr="008F1515" w:rsidSect="0013297C">
      <w:headerReference w:type="default" r:id="rId28"/>
      <w:footerReference w:type="even" r:id="rId29"/>
      <w:footerReference w:type="default" r:id="rId30"/>
      <w:pgSz w:w="12242" w:h="15842" w:code="190"/>
      <w:pgMar w:top="1701" w:right="1701" w:bottom="1079" w:left="1701" w:header="680" w:footer="49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7B1D" w:rsidRDefault="00117B1D">
      <w:r>
        <w:separator/>
      </w:r>
    </w:p>
  </w:endnote>
  <w:endnote w:type="continuationSeparator" w:id="0">
    <w:p w:rsidR="00117B1D" w:rsidRDefault="00117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8F7F2F" w:rsidP="006E4EA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325B5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25B50" w:rsidRDefault="00325B50" w:rsidP="00325B5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325B50" w:rsidP="003A682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7B1D" w:rsidRDefault="00117B1D">
      <w:r>
        <w:separator/>
      </w:r>
    </w:p>
  </w:footnote>
  <w:footnote w:type="continuationSeparator" w:id="0">
    <w:p w:rsidR="00117B1D" w:rsidRDefault="00117B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3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1559"/>
      <w:gridCol w:w="2002"/>
    </w:tblGrid>
    <w:tr w:rsidR="002B6CF3" w:rsidRPr="00EF5103" w:rsidTr="00086501">
      <w:trPr>
        <w:cantSplit/>
        <w:trHeight w:val="369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2B6CF3">
            <w:rPr>
              <w:rFonts w:ascii="Arial" w:hAnsi="Arial" w:cs="Arial"/>
              <w:b/>
              <w:lang w:val="es-MX"/>
            </w:rPr>
            <w:t>FORMATO</w:t>
          </w:r>
        </w:p>
        <w:p w:rsidR="002B6CF3" w:rsidRPr="002B6CF3" w:rsidRDefault="00FA1AA5" w:rsidP="00FA1AA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A1AA5">
            <w:rPr>
              <w:rFonts w:ascii="Arial" w:hAnsi="Arial" w:cs="Arial"/>
              <w:b/>
              <w:lang w:val="es-MX"/>
            </w:rPr>
            <w:t>ACTA QA TELEFONIA ANALOGA BÁSICA</w:t>
          </w:r>
          <w:r>
            <w:rPr>
              <w:rFonts w:ascii="Arial" w:hAnsi="Arial" w:cs="Arial"/>
              <w:b/>
              <w:lang w:val="es-MX"/>
            </w:rPr>
            <w:t xml:space="preserve">, BÁSICA </w:t>
          </w:r>
          <w:r w:rsidRPr="00FA1AA5">
            <w:rPr>
              <w:rFonts w:ascii="Arial" w:hAnsi="Arial" w:cs="Arial"/>
              <w:b/>
              <w:lang w:val="es-MX"/>
            </w:rPr>
            <w:t>PRIVADA</w:t>
          </w:r>
          <w:r>
            <w:rPr>
              <w:rFonts w:ascii="Arial" w:hAnsi="Arial" w:cs="Arial"/>
              <w:b/>
              <w:lang w:val="es-MX"/>
            </w:rPr>
            <w:t>, BÁSICA CON CENTREX</w:t>
          </w:r>
        </w:p>
      </w:tc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:rsidR="002B6CF3" w:rsidRPr="00F2689D" w:rsidRDefault="002B6CF3" w:rsidP="00086501">
          <w:pPr>
            <w:jc w:val="center"/>
            <w:rPr>
              <w:b/>
            </w:rPr>
          </w:pPr>
          <w:r w:rsidRPr="00F2689D">
            <w:object w:dxaOrig="981" w:dyaOrig="9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7.75pt;height:57.75pt" o:ole="">
                <v:imagedata r:id="rId1" o:title=""/>
              </v:shape>
              <o:OLEObject Type="Embed" ProgID="Visio.Drawing.11" ShapeID="_x0000_i1025" DrawAspect="Content" ObjectID="_1736359549" r:id="rId2"/>
            </w:object>
          </w:r>
        </w:p>
      </w:tc>
    </w:tr>
    <w:tr w:rsidR="002B6CF3" w:rsidRPr="00EF5103" w:rsidTr="00086501">
      <w:trPr>
        <w:cantSplit/>
        <w:trHeight w:val="470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F2689D" w:rsidRDefault="002B6CF3" w:rsidP="002B6CF3">
          <w:pPr>
            <w:pStyle w:val="Encabezado"/>
            <w:rPr>
              <w:b/>
              <w:szCs w:val="22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>Pertenece al procedimiento:</w:t>
          </w:r>
          <w:r w:rsidRPr="003F0CDD">
            <w:rPr>
              <w:rFonts w:ascii="Arial" w:hAnsi="Arial" w:cs="Arial"/>
              <w:lang w:val="es-MX"/>
            </w:rPr>
            <w:t xml:space="preserve"> </w:t>
          </w:r>
          <w:r w:rsidR="003F0CDD" w:rsidRPr="003F0CDD">
            <w:rPr>
              <w:rFonts w:ascii="Arial" w:hAnsi="Arial" w:cs="Arial"/>
            </w:rPr>
            <w:t>Implementar Servicios Segmento Empresas y Negocios Soluciones Fijas y Realizar Instalación y entrega de Servicio.</w:t>
          </w:r>
        </w:p>
      </w:tc>
      <w:tc>
        <w:tcPr>
          <w:tcW w:w="1559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>Fecha:</w:t>
          </w:r>
        </w:p>
        <w:p w:rsidR="002B6CF3" w:rsidRPr="00F2689D" w:rsidRDefault="00CC1D16" w:rsidP="00CC1D16">
          <w:pPr>
            <w:pStyle w:val="Encabezado"/>
            <w:jc w:val="center"/>
            <w:rPr>
              <w:szCs w:val="22"/>
              <w:lang w:val="es-MX"/>
            </w:rPr>
          </w:pPr>
          <w:r>
            <w:rPr>
              <w:rFonts w:ascii="Arial" w:hAnsi="Arial" w:cs="Arial"/>
              <w:lang w:val="es-MX"/>
            </w:rPr>
            <w:t>09</w:t>
          </w:r>
          <w:r w:rsidR="00FF5953">
            <w:rPr>
              <w:rFonts w:ascii="Arial" w:hAnsi="Arial" w:cs="Arial"/>
              <w:lang w:val="es-MX"/>
            </w:rPr>
            <w:t>-</w:t>
          </w:r>
          <w:r>
            <w:rPr>
              <w:rFonts w:ascii="Arial" w:hAnsi="Arial" w:cs="Arial"/>
              <w:lang w:val="es-MX"/>
            </w:rPr>
            <w:t>sep</w:t>
          </w:r>
          <w:r w:rsidR="002B6CF3">
            <w:rPr>
              <w:rFonts w:ascii="Arial" w:hAnsi="Arial" w:cs="Arial"/>
              <w:lang w:val="es-MX"/>
            </w:rPr>
            <w:t>-20</w:t>
          </w:r>
          <w:r w:rsidR="003F0CDD">
            <w:rPr>
              <w:rFonts w:ascii="Arial" w:hAnsi="Arial" w:cs="Arial"/>
              <w:lang w:val="es-MX"/>
            </w:rPr>
            <w:t>20</w:t>
          </w:r>
        </w:p>
      </w:tc>
      <w:tc>
        <w:tcPr>
          <w:tcW w:w="2002" w:type="dxa"/>
          <w:vMerge/>
          <w:tcBorders>
            <w:left w:val="single" w:sz="4" w:space="0" w:color="auto"/>
          </w:tcBorders>
        </w:tcPr>
        <w:p w:rsidR="002B6CF3" w:rsidRPr="00F2689D" w:rsidRDefault="002B6CF3" w:rsidP="00086501">
          <w:pPr>
            <w:rPr>
              <w:b/>
            </w:rPr>
          </w:pPr>
        </w:p>
      </w:tc>
    </w:tr>
    <w:tr w:rsidR="002B6CF3" w:rsidRPr="00EF5103" w:rsidTr="00086501">
      <w:trPr>
        <w:cantSplit/>
        <w:trHeight w:val="282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Clasificación: </w:t>
          </w:r>
          <w:r>
            <w:rPr>
              <w:rFonts w:ascii="Arial" w:hAnsi="Arial" w:cs="Arial"/>
            </w:rPr>
            <w:t>Uso Interno</w:t>
          </w:r>
          <w:r w:rsidRPr="002B6CF3">
            <w:rPr>
              <w:rFonts w:ascii="Arial" w:hAnsi="Arial" w:cs="Arial"/>
            </w:rPr>
            <w:t>.</w:t>
          </w:r>
        </w:p>
      </w:tc>
      <w:tc>
        <w:tcPr>
          <w:tcW w:w="1559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szCs w:val="22"/>
              <w:lang w:val="es-MX"/>
            </w:rPr>
          </w:pP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Pág. 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instrText xml:space="preserve"> PAGE </w:instrTex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separate"/>
          </w:r>
          <w:r w:rsidR="00387E1D">
            <w:rPr>
              <w:rStyle w:val="Nmerodepgina"/>
              <w:rFonts w:ascii="Arial" w:hAnsi="Arial" w:cs="Arial"/>
              <w:b/>
              <w:noProof/>
              <w:color w:val="000000" w:themeColor="text1"/>
              <w:sz w:val="16"/>
              <w:szCs w:val="16"/>
            </w:rPr>
            <w:t>17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end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 de 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instrText xml:space="preserve"> NUMPAGES </w:instrTex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 w:rsidR="00387E1D">
            <w:rPr>
              <w:rStyle w:val="Nmerodepgina"/>
              <w:rFonts w:ascii="Arial" w:hAnsi="Arial" w:cs="Arial"/>
              <w:noProof/>
              <w:color w:val="000000" w:themeColor="text1"/>
              <w:sz w:val="16"/>
              <w:szCs w:val="16"/>
            </w:rPr>
            <w:t>18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002" w:type="dxa"/>
          <w:tcBorders>
            <w:left w:val="single" w:sz="4" w:space="0" w:color="auto"/>
          </w:tcBorders>
          <w:vAlign w:val="center"/>
        </w:tcPr>
        <w:p w:rsidR="002B6CF3" w:rsidRPr="002B6CF3" w:rsidRDefault="002B6CF3" w:rsidP="003F0CDD">
          <w:pPr>
            <w:jc w:val="center"/>
            <w:rPr>
              <w:rStyle w:val="Nmerodepgina"/>
              <w:rFonts w:ascii="Arial" w:hAnsi="Arial" w:cs="Arial"/>
            </w:rPr>
          </w:pPr>
          <w:r w:rsidRPr="002B6CF3">
            <w:rPr>
              <w:rFonts w:ascii="Arial" w:hAnsi="Arial" w:cs="Arial"/>
            </w:rPr>
            <w:t xml:space="preserve">Código </w:t>
          </w:r>
          <w:r w:rsidR="003F0CDD">
            <w:rPr>
              <w:rFonts w:ascii="Arial" w:hAnsi="Arial" w:cs="Arial"/>
              <w:b/>
            </w:rPr>
            <w:t>VAA2</w:t>
          </w:r>
          <w:r w:rsidRPr="002B6CF3">
            <w:rPr>
              <w:rFonts w:ascii="Arial" w:hAnsi="Arial" w:cs="Arial"/>
              <w:b/>
            </w:rPr>
            <w:t>-F</w:t>
          </w:r>
          <w:r w:rsidR="003F0CDD">
            <w:rPr>
              <w:rFonts w:ascii="Arial" w:hAnsi="Arial" w:cs="Arial"/>
              <w:b/>
            </w:rPr>
            <w:t>36</w:t>
          </w:r>
        </w:p>
      </w:tc>
    </w:tr>
  </w:tbl>
  <w:p w:rsidR="00FF0F00" w:rsidRPr="00A057CD" w:rsidRDefault="00FF0F00">
    <w:pPr>
      <w:pStyle w:val="Encabezado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647E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99342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55E487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4A0215D"/>
    <w:multiLevelType w:val="hybridMultilevel"/>
    <w:tmpl w:val="3B547C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9009D3"/>
    <w:multiLevelType w:val="multilevel"/>
    <w:tmpl w:val="F11E8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C0E79F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47431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F961B13"/>
    <w:multiLevelType w:val="hybridMultilevel"/>
    <w:tmpl w:val="43348A8C"/>
    <w:lvl w:ilvl="0" w:tplc="CE10D10C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6"/>
  </w:num>
  <w:num w:numId="8">
    <w:abstractNumId w:val="0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98D"/>
    <w:rsid w:val="00003A6A"/>
    <w:rsid w:val="00007F56"/>
    <w:rsid w:val="00015D08"/>
    <w:rsid w:val="000534A6"/>
    <w:rsid w:val="0005654D"/>
    <w:rsid w:val="000F0EA0"/>
    <w:rsid w:val="000F5174"/>
    <w:rsid w:val="000F778C"/>
    <w:rsid w:val="00117B1D"/>
    <w:rsid w:val="00122409"/>
    <w:rsid w:val="0013297C"/>
    <w:rsid w:val="001766CD"/>
    <w:rsid w:val="001C23A5"/>
    <w:rsid w:val="001C5BB6"/>
    <w:rsid w:val="001E0446"/>
    <w:rsid w:val="00220AF5"/>
    <w:rsid w:val="002225AA"/>
    <w:rsid w:val="00240ED5"/>
    <w:rsid w:val="00246CA0"/>
    <w:rsid w:val="00256E63"/>
    <w:rsid w:val="002953BD"/>
    <w:rsid w:val="002B6CF3"/>
    <w:rsid w:val="002F3F5E"/>
    <w:rsid w:val="00317E06"/>
    <w:rsid w:val="00325546"/>
    <w:rsid w:val="00325B50"/>
    <w:rsid w:val="00325B83"/>
    <w:rsid w:val="003547CF"/>
    <w:rsid w:val="0035780A"/>
    <w:rsid w:val="00360F12"/>
    <w:rsid w:val="00387E1D"/>
    <w:rsid w:val="003910BE"/>
    <w:rsid w:val="003A6826"/>
    <w:rsid w:val="003D2051"/>
    <w:rsid w:val="003D32FD"/>
    <w:rsid w:val="003D366B"/>
    <w:rsid w:val="003F0CDD"/>
    <w:rsid w:val="00401252"/>
    <w:rsid w:val="004337E7"/>
    <w:rsid w:val="00442B70"/>
    <w:rsid w:val="00454B97"/>
    <w:rsid w:val="00455D59"/>
    <w:rsid w:val="004648F4"/>
    <w:rsid w:val="004A72CC"/>
    <w:rsid w:val="004D25EE"/>
    <w:rsid w:val="004F389F"/>
    <w:rsid w:val="004F71D5"/>
    <w:rsid w:val="0052501C"/>
    <w:rsid w:val="005635FF"/>
    <w:rsid w:val="005877BE"/>
    <w:rsid w:val="005B2D06"/>
    <w:rsid w:val="005B36AD"/>
    <w:rsid w:val="005E04F1"/>
    <w:rsid w:val="005E2188"/>
    <w:rsid w:val="005E38F5"/>
    <w:rsid w:val="00605220"/>
    <w:rsid w:val="00625751"/>
    <w:rsid w:val="006278FE"/>
    <w:rsid w:val="006539B3"/>
    <w:rsid w:val="00656C07"/>
    <w:rsid w:val="0066214C"/>
    <w:rsid w:val="0067526F"/>
    <w:rsid w:val="00684CF0"/>
    <w:rsid w:val="006A7479"/>
    <w:rsid w:val="006E4EAA"/>
    <w:rsid w:val="00731402"/>
    <w:rsid w:val="0073729A"/>
    <w:rsid w:val="007727F7"/>
    <w:rsid w:val="00776B26"/>
    <w:rsid w:val="00781B35"/>
    <w:rsid w:val="00792DDE"/>
    <w:rsid w:val="00797BC8"/>
    <w:rsid w:val="007B1D75"/>
    <w:rsid w:val="007D53DD"/>
    <w:rsid w:val="00804C6B"/>
    <w:rsid w:val="00805464"/>
    <w:rsid w:val="0080755E"/>
    <w:rsid w:val="0083158C"/>
    <w:rsid w:val="00854312"/>
    <w:rsid w:val="008C0FBF"/>
    <w:rsid w:val="008F1515"/>
    <w:rsid w:val="008F338A"/>
    <w:rsid w:val="008F7F2F"/>
    <w:rsid w:val="00900FE8"/>
    <w:rsid w:val="00921F9A"/>
    <w:rsid w:val="009671CF"/>
    <w:rsid w:val="00967355"/>
    <w:rsid w:val="00967471"/>
    <w:rsid w:val="00980660"/>
    <w:rsid w:val="009A0A33"/>
    <w:rsid w:val="009D47AF"/>
    <w:rsid w:val="00A057CD"/>
    <w:rsid w:val="00A06B5F"/>
    <w:rsid w:val="00A168A2"/>
    <w:rsid w:val="00A570DE"/>
    <w:rsid w:val="00A67AAC"/>
    <w:rsid w:val="00A74238"/>
    <w:rsid w:val="00A76C6E"/>
    <w:rsid w:val="00A90447"/>
    <w:rsid w:val="00A91345"/>
    <w:rsid w:val="00A9598D"/>
    <w:rsid w:val="00AA0E50"/>
    <w:rsid w:val="00AB0E14"/>
    <w:rsid w:val="00AD4411"/>
    <w:rsid w:val="00AE084E"/>
    <w:rsid w:val="00AF7973"/>
    <w:rsid w:val="00B12271"/>
    <w:rsid w:val="00B254E0"/>
    <w:rsid w:val="00B86D51"/>
    <w:rsid w:val="00BC45C0"/>
    <w:rsid w:val="00BE4671"/>
    <w:rsid w:val="00C01596"/>
    <w:rsid w:val="00C12893"/>
    <w:rsid w:val="00C30612"/>
    <w:rsid w:val="00C56A4E"/>
    <w:rsid w:val="00C70E06"/>
    <w:rsid w:val="00C816E6"/>
    <w:rsid w:val="00C86E3B"/>
    <w:rsid w:val="00CA56C0"/>
    <w:rsid w:val="00CA6BC8"/>
    <w:rsid w:val="00CC1D16"/>
    <w:rsid w:val="00CE20F9"/>
    <w:rsid w:val="00CE7207"/>
    <w:rsid w:val="00CF269E"/>
    <w:rsid w:val="00D54BB0"/>
    <w:rsid w:val="00D5502D"/>
    <w:rsid w:val="00DB0E15"/>
    <w:rsid w:val="00DB461B"/>
    <w:rsid w:val="00E11A6D"/>
    <w:rsid w:val="00E259E3"/>
    <w:rsid w:val="00E5322A"/>
    <w:rsid w:val="00E57CAA"/>
    <w:rsid w:val="00E67BEE"/>
    <w:rsid w:val="00E87A85"/>
    <w:rsid w:val="00EA4556"/>
    <w:rsid w:val="00EA797F"/>
    <w:rsid w:val="00EB1A37"/>
    <w:rsid w:val="00ED7101"/>
    <w:rsid w:val="00EE76A3"/>
    <w:rsid w:val="00F03967"/>
    <w:rsid w:val="00F24FDF"/>
    <w:rsid w:val="00F541DB"/>
    <w:rsid w:val="00FA09CC"/>
    <w:rsid w:val="00FA11DA"/>
    <w:rsid w:val="00FA1AA5"/>
    <w:rsid w:val="00FF0F00"/>
    <w:rsid w:val="00FF59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CBF32A37-C195-4D15-A6C4-E4548A50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4CF0"/>
    <w:rPr>
      <w:lang w:val="es-ES" w:eastAsia="es-ES"/>
    </w:rPr>
  </w:style>
  <w:style w:type="paragraph" w:styleId="Ttulo1">
    <w:name w:val="heading 1"/>
    <w:basedOn w:val="Normal"/>
    <w:next w:val="Normal"/>
    <w:qFormat/>
    <w:rsid w:val="00325B50"/>
    <w:pPr>
      <w:keepNext/>
      <w:ind w:left="3540"/>
      <w:outlineLvl w:val="0"/>
    </w:pPr>
    <w:rPr>
      <w:rFonts w:ascii="Verdana" w:hAnsi="Verdana"/>
      <w:sz w:val="32"/>
    </w:rPr>
  </w:style>
  <w:style w:type="paragraph" w:styleId="Ttulo2">
    <w:name w:val="heading 2"/>
    <w:basedOn w:val="Normal"/>
    <w:next w:val="Normal"/>
    <w:link w:val="Ttulo2Car"/>
    <w:qFormat/>
    <w:rsid w:val="000F77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2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325B5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25B50"/>
  </w:style>
  <w:style w:type="paragraph" w:styleId="Encabezado">
    <w:name w:val="header"/>
    <w:aliases w:val="h,h8,h9,h10,h18"/>
    <w:basedOn w:val="Normal"/>
    <w:link w:val="EncabezadoCar"/>
    <w:rsid w:val="00325B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rsid w:val="00A67AAC"/>
    <w:rPr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ED7101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styleId="Hipervnculo">
    <w:name w:val="Hyperlink"/>
    <w:basedOn w:val="Fuentedeprrafopredeter"/>
    <w:rsid w:val="004D25E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D4411"/>
    <w:pPr>
      <w:ind w:left="720"/>
      <w:contextualSpacing/>
    </w:pPr>
  </w:style>
  <w:style w:type="table" w:styleId="Tablaconlista4">
    <w:name w:val="Table List 4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6">
    <w:name w:val="Table List 6"/>
    <w:basedOn w:val="Tablanormal"/>
    <w:rsid w:val="0013297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cuadrcula7">
    <w:name w:val="Table Grid 7"/>
    <w:basedOn w:val="Tablanormal"/>
    <w:rsid w:val="0013297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13297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rsid w:val="0013297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Textodeglobo">
    <w:name w:val="Balloon Text"/>
    <w:basedOn w:val="Normal"/>
    <w:link w:val="TextodegloboCar"/>
    <w:rsid w:val="008F15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F1515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Dibujo_de_Microsoft_Visio_2003-201011.vsd"/><Relationship Id="rId1" Type="http://schemas.openxmlformats.org/officeDocument/2006/relationships/image" Target="media/image18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z.vega.f\Desktop\Plantillas%202010\1.%20Dise&#241;o%20o%20Redise&#241;o%20de%20procesos\FOR%20%20Plantilla%20para%20elaborar%20formatos_V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795d45-1599-4071-abb7-4a9cd4486da8">Archivo</tipoDocumento>
    <codigoDocumento xmlns="33795d45-1599-4071-abb7-4a9cd4486da8" xsi:nil="true"/>
    <EstadoDocumento xmlns="33795d45-1599-4071-abb7-4a9cd4486da8" xsi:nil="true"/>
    <PublishingExpirationDate xmlns="http://schemas.microsoft.com/sharepoint/v3" xsi:nil="true"/>
    <actualizarUrlDocumento xmlns="33795d45-1599-4071-abb7-4a9cd4486da8">
      <Url>https://claromovilco.sharepoint.com/sites/PortalProcesos/Documentos/_layouts/15/wrkstat.aspx?List=33795d45-1599-4071-abb7-4a9cd4486da8&amp;WorkflowInstanceName=eb2bdfff-0b48-47b6-b464-b7eafcc58d07</Url>
      <Description>Stage 1</Description>
    </actualizarUrlDocumento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8D9B21F3961543BC398E0E4233A7CC" ma:contentTypeVersion="103" ma:contentTypeDescription="Crear nuevo documento." ma:contentTypeScope="" ma:versionID="03ca802ca26cf0c966001ba0f97c71f9">
  <xsd:schema xmlns:xsd="http://www.w3.org/2001/XMLSchema" xmlns:xs="http://www.w3.org/2001/XMLSchema" xmlns:p="http://schemas.microsoft.com/office/2006/metadata/properties" xmlns:ns1="http://schemas.microsoft.com/sharepoint/v3" xmlns:ns2="33795d45-1599-4071-abb7-4a9cd4486da8" xmlns:ns3="de73fe2e-af3c-4947-a5f7-7d4491bf421b" targetNamespace="http://schemas.microsoft.com/office/2006/metadata/properties" ma:root="true" ma:fieldsID="1ce4bc22c04167dc36e925d31c97848e" ns1:_="" ns2:_="" ns3:_="">
    <xsd:import namespace="http://schemas.microsoft.com/sharepoint/v3"/>
    <xsd:import namespace="33795d45-1599-4071-abb7-4a9cd4486da8"/>
    <xsd:import namespace="de73fe2e-af3c-4947-a5f7-7d4491bf421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tipoDocumento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codigoDocumento" minOccurs="0"/>
                <xsd:element ref="ns2:EstadoDocumento" minOccurs="0"/>
                <xsd:element ref="ns2:actualizarUrlDocumento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5d45-1599-4071-abb7-4a9cd4486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tipoDocumento" ma:index="12" nillable="true" ma:displayName="tipoDocumento" ma:internalName="tipoDocumento">
      <xsd:simpleType>
        <xsd:restriction base="dms:Text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digoDocumento" ma:index="16" nillable="true" ma:displayName="codigoDocumento" ma:internalName="codigoDocumento">
      <xsd:simpleType>
        <xsd:restriction base="dms:Text">
          <xsd:maxLength value="255"/>
        </xsd:restriction>
      </xsd:simpleType>
    </xsd:element>
    <xsd:element name="EstadoDocumento" ma:index="17" nillable="true" ma:displayName="EstadoDocumento" ma:internalName="EstadoDocumento">
      <xsd:simpleType>
        <xsd:restriction base="dms:Text">
          <xsd:maxLength value="255"/>
        </xsd:restriction>
      </xsd:simpleType>
    </xsd:element>
    <xsd:element name="actualizarUrlDocumento" ma:index="19" nillable="true" ma:displayName="actualizarUrlDocumento" ma:internalName="actualizarUrlDocument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3fe2e-af3c-4947-a5f7-7d4491bf421b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PolicyDirtyBag xmlns="microsoft.office.server.policy.changes">
  <Microsoft.Office.RecordsManagement.PolicyFeatures.Expiration op="Delete"/>
</PolicyDirtyBag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E10741-FD15-4400-95FD-8FA506E8E274}">
  <ds:schemaRefs>
    <ds:schemaRef ds:uri="http://schemas.microsoft.com/office/2006/metadata/properties"/>
    <ds:schemaRef ds:uri="http://schemas.microsoft.com/office/infopath/2007/PartnerControls"/>
    <ds:schemaRef ds:uri="33795d45-1599-4071-abb7-4a9cd4486da8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6801CBA-5108-408C-8B4E-F657331EEE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3795d45-1599-4071-abb7-4a9cd4486da8"/>
    <ds:schemaRef ds:uri="de73fe2e-af3c-4947-a5f7-7d4491bf42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E7A7DC-32F5-47C2-B016-2DE9C822AFAC}">
  <ds:schemaRefs>
    <ds:schemaRef ds:uri="microsoft.office.server.policy.changes"/>
  </ds:schemaRefs>
</ds:datastoreItem>
</file>

<file path=customXml/itemProps4.xml><?xml version="1.0" encoding="utf-8"?>
<ds:datastoreItem xmlns:ds="http://schemas.openxmlformats.org/officeDocument/2006/customXml" ds:itemID="{EE19AB96-2036-4BF1-8954-67075E617A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  Plantilla para elaborar formatos_V1</Template>
  <TotalTime>51</TotalTime>
  <Pages>18</Pages>
  <Words>588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QA Telefonía Análoga Básica</vt:lpstr>
    </vt:vector>
  </TitlesOfParts>
  <Company>TVCABLE S.A</Company>
  <LinksUpToDate>false</LinksUpToDate>
  <CharactersWithSpaces>3817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QA Telefonía Análoga Básica</dc:title>
  <dc:creator>luz.vega.f</dc:creator>
  <cp:lastModifiedBy>ZTE</cp:lastModifiedBy>
  <cp:revision>4</cp:revision>
  <cp:lastPrinted>2008-02-06T21:08:00Z</cp:lastPrinted>
  <dcterms:created xsi:type="dcterms:W3CDTF">2020-06-23T23:36:00Z</dcterms:created>
  <dcterms:modified xsi:type="dcterms:W3CDTF">2023-01-28T02:19:00Z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0x010100098D9B21F3961543BC398E0E4233A7CC</vt:lpwstr>
  </property>
  <property fmtid="{D5CDD505-2E9C-101B-9397-08002B2CF9AE}" pid="3" name="_dlc_policyId">
    <vt:lpwstr/>
  </property>
  <property fmtid="{D5CDD505-2E9C-101B-9397-08002B2CF9AE}" pid="4" name="ItemRetentionFormula">
    <vt:lpwstr/>
  </property>
</Properties>
</file>