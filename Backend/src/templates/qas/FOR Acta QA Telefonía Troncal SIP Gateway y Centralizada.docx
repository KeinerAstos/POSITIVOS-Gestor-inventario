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D96" w:rsidRDefault="00B43D96" w:rsidP="00B43D96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Visita Número: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</w:t>
      </w:r>
    </w:p>
    <w:p w:rsidR="00B43D96" w:rsidRDefault="00B43D96" w:rsidP="00B43D96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Fecha Ejecución:</w:t>
      </w:r>
      <w:r>
        <w:tab/>
      </w:r>
      <w:r>
        <w:tab/>
      </w:r>
      <w:r>
        <w:rPr>
          <w:rFonts w:ascii="Arial" w:eastAsia="Arial" w:hAnsi="Arial" w:cs="Arial"/>
          <w:b/>
          <w:bCs/>
        </w:rPr>
        <w:t>05</w:t>
      </w:r>
      <w:bookmarkStart w:id="0" w:name="_GoBack"/>
      <w:bookmarkEnd w:id="0"/>
      <w:r>
        <w:rPr>
          <w:rFonts w:ascii="Arial" w:eastAsia="Arial" w:hAnsi="Arial" w:cs="Arial"/>
          <w:b/>
          <w:bCs/>
        </w:rPr>
        <w:t>.02.2023</w:t>
      </w:r>
    </w:p>
    <w:p w:rsidR="00B43D96" w:rsidRDefault="00B43D96" w:rsidP="00B43D96">
      <w:pPr>
        <w:rPr>
          <w:rFonts w:ascii="Arial" w:eastAsia="Arial" w:hAnsi="Arial" w:cs="Arial"/>
          <w:b/>
          <w:bCs/>
        </w:rPr>
      </w:pPr>
      <w:r w:rsidRPr="5759B37F">
        <w:rPr>
          <w:rFonts w:ascii="Arial" w:eastAsia="Arial" w:hAnsi="Arial" w:cs="Arial"/>
          <w:b/>
          <w:bCs/>
        </w:rPr>
        <w:t>Hora Inicio:</w:t>
      </w:r>
      <w:r>
        <w:tab/>
      </w:r>
      <w:r>
        <w:tab/>
      </w:r>
      <w:r>
        <w:tab/>
      </w:r>
      <w:r w:rsidRPr="5759B37F">
        <w:rPr>
          <w:rFonts w:ascii="Arial" w:eastAsia="Arial" w:hAnsi="Arial" w:cs="Arial"/>
          <w:b/>
          <w:bCs/>
        </w:rPr>
        <w:t xml:space="preserve">08:00 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Transporte: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60 MIN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Antesala: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10 MIN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Ejecución: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180 MIN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Espera Claro: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15 MIN</w:t>
      </w:r>
    </w:p>
    <w:p w:rsidR="00B43D96" w:rsidRDefault="00B43D96" w:rsidP="00B43D96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Hora Salida:</w:t>
      </w:r>
      <w:r>
        <w:tab/>
      </w:r>
      <w:r>
        <w:tab/>
      </w:r>
      <w:r>
        <w:tab/>
      </w:r>
      <w:r w:rsidRPr="4B865EA5">
        <w:rPr>
          <w:rFonts w:ascii="Arial" w:eastAsia="Arial" w:hAnsi="Arial" w:cs="Arial"/>
          <w:b/>
          <w:bCs/>
        </w:rPr>
        <w:t>12:00</w:t>
      </w:r>
    </w:p>
    <w:p w:rsidR="00B43D96" w:rsidRDefault="00B43D96" w:rsidP="00B43D96">
      <w:pPr>
        <w:rPr>
          <w:rFonts w:ascii="Arial" w:eastAsia="Arial" w:hAnsi="Arial" w:cs="Arial"/>
          <w:b/>
        </w:rPr>
      </w:pP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Ing. </w:t>
      </w:r>
      <w:proofErr w:type="spellStart"/>
      <w:r>
        <w:rPr>
          <w:rFonts w:ascii="Arial" w:eastAsia="Arial" w:hAnsi="Arial" w:cs="Arial"/>
          <w:b/>
        </w:rPr>
        <w:t>Outsourcing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RONALD LEGUIZAMON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Multímetro: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Pr="009B4378">
        <w:rPr>
          <w:rFonts w:ascii="Arial" w:eastAsia="Arial" w:hAnsi="Arial" w:cs="Arial"/>
          <w:b/>
        </w:rPr>
        <w:t>150704547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Analizador de BER: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NA</w:t>
      </w:r>
    </w:p>
    <w:p w:rsidR="00B43D96" w:rsidRDefault="00B43D96" w:rsidP="00B43D96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Soporte Claro:</w:t>
      </w:r>
      <w:r>
        <w:tab/>
      </w:r>
      <w:r>
        <w:tab/>
      </w:r>
      <w:r>
        <w:tab/>
      </w:r>
      <w:r w:rsidRPr="4B865EA5">
        <w:rPr>
          <w:rFonts w:ascii="Arial" w:eastAsia="Arial" w:hAnsi="Arial" w:cs="Arial"/>
          <w:b/>
          <w:bCs/>
        </w:rPr>
        <w:t>CARLOS LATORRE</w:t>
      </w:r>
    </w:p>
    <w:p w:rsidR="00B43D96" w:rsidRDefault="00B43D96" w:rsidP="00B43D96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Firma el Acta:</w:t>
      </w:r>
      <w:r>
        <w:tab/>
      </w:r>
      <w:r>
        <w:tab/>
      </w:r>
      <w:r>
        <w:tab/>
      </w:r>
      <w:r w:rsidRPr="4B865EA5">
        <w:rPr>
          <w:rFonts w:ascii="Arial" w:eastAsia="Arial" w:hAnsi="Arial" w:cs="Arial"/>
          <w:b/>
          <w:bCs/>
        </w:rPr>
        <w:t>ADRIAN HERNANDEZ</w:t>
      </w:r>
    </w:p>
    <w:p w:rsidR="00B43D96" w:rsidRDefault="00B43D96" w:rsidP="00B43D96">
      <w:pPr>
        <w:rPr>
          <w:rFonts w:ascii="Arial" w:eastAsia="Arial" w:hAnsi="Arial" w:cs="Arial"/>
          <w:b/>
        </w:rPr>
      </w:pP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 Seguimiento: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NA</w:t>
      </w: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Problemas en Instalación:</w:t>
      </w:r>
      <w:r>
        <w:rPr>
          <w:rFonts w:ascii="Arial" w:eastAsia="Arial" w:hAnsi="Arial" w:cs="Arial"/>
          <w:b/>
        </w:rPr>
        <w:tab/>
        <w:t>SIN NOVEDAD</w:t>
      </w:r>
    </w:p>
    <w:p w:rsidR="00B43D96" w:rsidRDefault="00B43D96" w:rsidP="00B43D96">
      <w:pPr>
        <w:rPr>
          <w:rFonts w:ascii="Arial" w:eastAsia="Arial" w:hAnsi="Arial" w:cs="Arial"/>
          <w:b/>
        </w:rPr>
      </w:pP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:rsidR="00B43D96" w:rsidRDefault="00B43D96" w:rsidP="00B43D96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Fase-Neutro:</w:t>
      </w:r>
      <w:r>
        <w:rPr>
          <w:rFonts w:ascii="Arial" w:eastAsia="Arial" w:hAnsi="Arial" w:cs="Arial"/>
          <w:b/>
        </w:rPr>
        <w:tab/>
        <w:t>122.3</w:t>
      </w:r>
    </w:p>
    <w:p w:rsidR="00B43D96" w:rsidRDefault="00B43D96" w:rsidP="00B43D96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>Fase-Tierra:</w:t>
      </w:r>
      <w:r>
        <w:rPr>
          <w:rFonts w:ascii="Arial" w:eastAsia="Arial" w:hAnsi="Arial" w:cs="Arial"/>
          <w:b/>
        </w:rPr>
        <w:tab/>
        <w:t>123.7</w:t>
      </w:r>
      <w:r>
        <w:rPr>
          <w:rFonts w:ascii="Arial" w:eastAsia="Arial" w:hAnsi="Arial" w:cs="Arial"/>
          <w:b/>
        </w:rPr>
        <w:tab/>
      </w:r>
    </w:p>
    <w:p w:rsidR="00B43D96" w:rsidRDefault="00B43D96" w:rsidP="00B43D96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Neutro-Tierra:</w:t>
      </w:r>
      <w:r>
        <w:rPr>
          <w:rFonts w:ascii="Arial" w:eastAsia="Arial" w:hAnsi="Arial" w:cs="Arial"/>
          <w:b/>
        </w:rPr>
        <w:tab/>
      </w:r>
      <w:r w:rsidRPr="0A2831A5">
        <w:rPr>
          <w:rFonts w:ascii="Arial" w:eastAsia="Arial" w:hAnsi="Arial" w:cs="Arial"/>
          <w:b/>
          <w:bCs/>
        </w:rPr>
        <w:t>0.79</w:t>
      </w:r>
    </w:p>
    <w:p w:rsidR="00B43D96" w:rsidRDefault="00B43D96" w:rsidP="00B43D96">
      <w:pPr>
        <w:rPr>
          <w:rFonts w:ascii="Arial" w:eastAsia="Arial" w:hAnsi="Arial" w:cs="Arial"/>
          <w:b/>
        </w:rPr>
      </w:pPr>
    </w:p>
    <w:p w:rsidR="00B43D96" w:rsidRDefault="00B43D96" w:rsidP="00B43D9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Lugar de Instalación de Equipos: RACK</w:t>
      </w:r>
    </w:p>
    <w:p w:rsidR="00B43D96" w:rsidRDefault="00B43D96" w:rsidP="00B43D96">
      <w:pPr>
        <w:rPr>
          <w:rFonts w:ascii="Arial" w:eastAsia="Arial" w:hAnsi="Arial" w:cs="Arial"/>
          <w:b/>
        </w:rPr>
      </w:pPr>
    </w:p>
    <w:p w:rsidR="00B43D96" w:rsidRDefault="00B43D96" w:rsidP="00B43D96">
      <w:pPr>
        <w:rPr>
          <w:rFonts w:ascii="Arial" w:eastAsia="Arial" w:hAnsi="Arial" w:cs="Arial"/>
          <w:b/>
        </w:rPr>
      </w:pPr>
    </w:p>
    <w:p w:rsidR="00B43D96" w:rsidRPr="004F0C7C" w:rsidRDefault="00B43D96" w:rsidP="00B43D96">
      <w:pPr>
        <w:rPr>
          <w:rFonts w:ascii="Arial" w:hAnsi="Arial" w:cs="Arial"/>
          <w:b/>
          <w:lang w:val="es-CO"/>
        </w:rPr>
      </w:pPr>
      <w:r w:rsidRPr="4B865EA5">
        <w:rPr>
          <w:rFonts w:ascii="Arial" w:eastAsia="Arial" w:hAnsi="Arial" w:cs="Arial"/>
          <w:b/>
          <w:bCs/>
        </w:rPr>
        <w:t>Observaciones:</w:t>
      </w: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</w:p>
    <w:p w:rsidR="00E57CAA" w:rsidRPr="00FA1AA5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FA1AA5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401252" w:rsidRPr="00A057CD" w:rsidTr="00E57CAA">
        <w:tc>
          <w:tcPr>
            <w:tcW w:w="168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401252" w:rsidRPr="00E57CAA" w:rsidRDefault="00401252" w:rsidP="0040125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</w:tbl>
    <w:p w:rsidR="00401252" w:rsidRPr="00A057CD" w:rsidRDefault="00401252" w:rsidP="00401252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401252" w:rsidRPr="00FA1AA5" w:rsidRDefault="00401252" w:rsidP="00401252">
      <w:p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EQUIPOS DESINSTALADOS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FA1AA5" w:rsidTr="00FA1AA5">
        <w:tc>
          <w:tcPr>
            <w:tcW w:w="168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FA1AA5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</w:pPr>
            <w:r w:rsidRPr="00FA1AA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CO"/>
              </w:rPr>
              <w:t>NUMERO DE PLACA</w:t>
            </w: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  <w:tr w:rsidR="00E57CAA" w:rsidRPr="00A057CD" w:rsidTr="00892B62">
        <w:tc>
          <w:tcPr>
            <w:tcW w:w="168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113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559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  <w:tc>
          <w:tcPr>
            <w:tcW w:w="2384" w:type="dxa"/>
          </w:tcPr>
          <w:p w:rsidR="00E57CAA" w:rsidRPr="00E57CAA" w:rsidRDefault="00E57CAA" w:rsidP="00892B62">
            <w:pPr>
              <w:rPr>
                <w:rFonts w:asciiTheme="minorHAnsi" w:hAnsiTheme="minorHAnsi" w:cstheme="minorHAnsi"/>
                <w:b/>
                <w:sz w:val="18"/>
                <w:szCs w:val="18"/>
                <w:lang w:val="es-CO"/>
              </w:rPr>
            </w:pPr>
          </w:p>
        </w:tc>
      </w:tr>
    </w:tbl>
    <w:p w:rsidR="00E57CAA" w:rsidRDefault="00E57CAA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antes de la instalación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después de la Instalación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marquillas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Foto tomas eléctricas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515" w:rsidRDefault="008F1515" w:rsidP="008F151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A1AA5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</w:p>
    <w:p w:rsidR="008F1515" w:rsidRDefault="008F1515" w:rsidP="008F1515">
      <w:pPr>
        <w:jc w:val="center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Pr="00FA1AA5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  <w:r w:rsidR="00AD4411" w:rsidRPr="00FA1AA5">
        <w:rPr>
          <w:rFonts w:ascii="Arial" w:hAnsi="Arial" w:cs="Arial"/>
          <w:b/>
          <w:lang w:val="es-CO"/>
        </w:rPr>
        <w:lastRenderedPageBreak/>
        <w:t>PRUEBAS DE SERVICIO TELEFONIA PÚBLICA</w:t>
      </w:r>
    </w:p>
    <w:p w:rsidR="00AA0E50" w:rsidRPr="00FA1AA5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Evidencia de versión o firmware de los equipos</w:t>
      </w:r>
    </w:p>
    <w:p w:rsidR="0015172A" w:rsidRDefault="0015172A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15172A" w:rsidRDefault="0015172A" w:rsidP="0015172A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ateway,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con </w:t>
      </w:r>
      <w:proofErr w:type="spellStart"/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Distribuido</w:t>
      </w:r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Para CISCO (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del resultado del comando)</w:t>
      </w:r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proofErr w:type="gram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show</w:t>
      </w:r>
      <w:proofErr w:type="gram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version</w:t>
      </w:r>
      <w:proofErr w:type="spellEnd"/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proofErr w:type="gram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show</w:t>
      </w:r>
      <w:proofErr w:type="gram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flash</w:t>
      </w:r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Para AUDIOCODEC (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 la consulta gráfica)</w:t>
      </w:r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//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Maintenance</w:t>
      </w:r>
      <w:proofErr w:type="spellEnd"/>
    </w:p>
    <w:p w:rsidR="00ED0FC9" w:rsidRPr="00ED0FC9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//Software 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</w:p>
    <w:p w:rsidR="00ED0FC9" w:rsidRPr="00FA1AA5" w:rsidRDefault="00ED0FC9" w:rsidP="00ED0FC9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  //Software 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Key {verificar el control </w:t>
      </w:r>
      <w:proofErr w:type="spellStart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>protocols</w:t>
      </w:r>
      <w:proofErr w:type="spellEnd"/>
      <w:r w:rsidRPr="00ED0FC9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SBC=X}</w:t>
      </w:r>
    </w:p>
    <w:p w:rsidR="00684CF0" w:rsidRDefault="00684CF0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15172A" w:rsidRDefault="0015172A" w:rsidP="0015172A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</w:t>
      </w:r>
      <w:r w:rsidR="0068125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="00681256"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 w:rsidR="0068125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 tipo PBX Dis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tribuido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Para CISCO (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del resultado del comando)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show</w:t>
      </w:r>
      <w:proofErr w:type="gramEnd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version</w:t>
      </w:r>
      <w:proofErr w:type="spellEnd"/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show</w:t>
      </w:r>
      <w:proofErr w:type="gramEnd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flash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Para AUDIOCODEC [SOLUCIÓN NO ESTÁNDAR (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print-screen</w:t>
      </w:r>
      <w:proofErr w:type="spellEnd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de la consulta gráfica)]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//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Maintenance</w:t>
      </w:r>
      <w:proofErr w:type="spellEnd"/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//Software 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</w:p>
    <w:p w:rsidR="0015172A" w:rsidRPr="0015172A" w:rsidRDefault="0015172A" w:rsidP="0015172A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     //Software 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Upgrade</w:t>
      </w:r>
      <w:proofErr w:type="spellEnd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Key {verificar el control </w:t>
      </w:r>
      <w:proofErr w:type="spellStart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protocols</w:t>
      </w:r>
      <w:proofErr w:type="spellEnd"/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 xml:space="preserve"> SBC=X}</w:t>
      </w:r>
    </w:p>
    <w:p w:rsidR="0015172A" w:rsidRPr="0015172A" w:rsidRDefault="0015172A" w:rsidP="00AD4411">
      <w:pPr>
        <w:jc w:val="both"/>
        <w:rPr>
          <w:rFonts w:ascii="Arial" w:hAnsi="Arial" w:cs="Arial"/>
          <w:b/>
          <w:bCs/>
          <w:lang w:val="en-US"/>
        </w:rPr>
      </w:pPr>
    </w:p>
    <w:p w:rsidR="005E38F5" w:rsidRPr="00FA1AA5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 xml:space="preserve">Evidencia de configuración de equipo </w:t>
      </w:r>
      <w:proofErr w:type="spellStart"/>
      <w:r w:rsidRPr="00FA1AA5">
        <w:rPr>
          <w:rFonts w:ascii="Arial" w:hAnsi="Arial" w:cs="Arial"/>
          <w:b/>
          <w:lang w:val="es-CO"/>
        </w:rPr>
        <w:t>Router</w:t>
      </w:r>
      <w:proofErr w:type="spellEnd"/>
      <w:r w:rsidRPr="00FA1AA5">
        <w:rPr>
          <w:rFonts w:ascii="Arial" w:hAnsi="Arial" w:cs="Arial"/>
          <w:b/>
          <w:lang w:val="es-CO"/>
        </w:rPr>
        <w:t xml:space="preserve"> y equipo(s) </w:t>
      </w:r>
      <w:proofErr w:type="spellStart"/>
      <w:r w:rsidRPr="00FA1AA5">
        <w:rPr>
          <w:rFonts w:ascii="Arial" w:hAnsi="Arial" w:cs="Arial"/>
          <w:b/>
          <w:lang w:val="es-CO"/>
        </w:rPr>
        <w:t>terminale</w:t>
      </w:r>
      <w:proofErr w:type="spellEnd"/>
      <w:r w:rsidRPr="00FA1AA5">
        <w:rPr>
          <w:rFonts w:ascii="Arial" w:hAnsi="Arial" w:cs="Arial"/>
          <w:b/>
          <w:lang w:val="es-CO"/>
        </w:rPr>
        <w:t>(s) de voz</w:t>
      </w:r>
    </w:p>
    <w:p w:rsidR="0015172A" w:rsidRDefault="0015172A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15172A" w:rsidRDefault="0015172A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ateway,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con </w:t>
      </w:r>
      <w:proofErr w:type="spellStart"/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Distribuido</w:t>
      </w:r>
    </w:p>
    <w:p w:rsidR="00ED0FC9" w:rsidRPr="00ED0FC9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(con/sin </w:t>
      </w:r>
      <w:proofErr w:type="spellStart"/>
      <w:r w:rsidRPr="00ED0FC9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ED0FC9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ED0FC9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show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startup-config</w:t>
      </w:r>
      <w:proofErr w:type="spellEnd"/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Para HUAWEI (con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spellStart"/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display</w:t>
      </w:r>
      <w:proofErr w:type="spellEnd"/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current-config</w:t>
      </w:r>
      <w:proofErr w:type="spellEnd"/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Para JUNIPER (con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show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|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display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set</w:t>
      </w:r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Para AUDIOCODEC</w:t>
      </w:r>
    </w:p>
    <w:p w:rsidR="00ED0FC9" w:rsidRPr="0015172A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archivo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.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ini</w:t>
      </w:r>
      <w:proofErr w:type="spellEnd"/>
    </w:p>
    <w:p w:rsidR="00ED0FC9" w:rsidRDefault="00ED0FC9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15172A" w:rsidRDefault="0015172A" w:rsidP="005E38F5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="008A5B8E"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 tipo PBX Distribuido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Para CISCO (con/sin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show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startup-config</w:t>
      </w:r>
      <w:proofErr w:type="spellEnd"/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Para HUAWEI (con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spellStart"/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display</w:t>
      </w:r>
      <w:proofErr w:type="spellEnd"/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current-config</w:t>
      </w:r>
      <w:proofErr w:type="spellEnd"/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Para JUNIPER (con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audiocodec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)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show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| 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display</w:t>
      </w:r>
      <w:proofErr w:type="spell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set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Para AUDIOCODEC [SOLUCIÓN NO ESTÁNDAR]</w:t>
      </w:r>
    </w:p>
    <w:p w:rsid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archivo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.</w:t>
      </w:r>
      <w:proofErr w:type="spell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ini</w:t>
      </w:r>
      <w:proofErr w:type="spellEnd"/>
    </w:p>
    <w:p w:rsidR="0015172A" w:rsidRPr="0015172A" w:rsidRDefault="0015172A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5E38F5" w:rsidRPr="00FA1AA5" w:rsidRDefault="009405E3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ED0FC9">
        <w:rPr>
          <w:rFonts w:ascii="Arial" w:hAnsi="Arial" w:cs="Arial"/>
          <w:b/>
          <w:lang w:val="es-CO"/>
        </w:rPr>
        <w:t>Evidencia de conectividad entre el equipo interconexión (</w:t>
      </w:r>
      <w:proofErr w:type="spellStart"/>
      <w:r w:rsidRPr="00ED0FC9">
        <w:rPr>
          <w:rFonts w:ascii="Arial" w:hAnsi="Arial" w:cs="Arial"/>
          <w:b/>
          <w:lang w:val="es-CO"/>
        </w:rPr>
        <w:t>juniper</w:t>
      </w:r>
      <w:proofErr w:type="spellEnd"/>
      <w:r w:rsidRPr="00ED0FC9">
        <w:rPr>
          <w:rFonts w:ascii="Arial" w:hAnsi="Arial" w:cs="Arial"/>
          <w:b/>
          <w:lang w:val="es-CO"/>
        </w:rPr>
        <w:t xml:space="preserve">, </w:t>
      </w:r>
      <w:proofErr w:type="spellStart"/>
      <w:r w:rsidRPr="00ED0FC9">
        <w:rPr>
          <w:rFonts w:ascii="Arial" w:hAnsi="Arial" w:cs="Arial"/>
          <w:b/>
          <w:lang w:val="es-CO"/>
        </w:rPr>
        <w:t>huawei,cisco</w:t>
      </w:r>
      <w:proofErr w:type="spellEnd"/>
      <w:r w:rsidRPr="00ED0FC9">
        <w:rPr>
          <w:rFonts w:ascii="Arial" w:hAnsi="Arial" w:cs="Arial"/>
          <w:b/>
          <w:lang w:val="es-CO"/>
        </w:rPr>
        <w:t>) hacia plataforma de voz</w:t>
      </w:r>
    </w:p>
    <w:p w:rsidR="008021A3" w:rsidRDefault="008021A3" w:rsidP="00C2379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8021A3" w:rsidRPr="008021A3" w:rsidRDefault="008021A3" w:rsidP="00C23794">
      <w:pPr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y Troncal SIP con Gateway con </w:t>
      </w:r>
      <w:proofErr w:type="spellStart"/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</w:p>
    <w:p w:rsidR="00ED0FC9" w:rsidRPr="008021A3" w:rsidRDefault="00ED0FC9" w:rsidP="00C23794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>Hacia SOFTSWITCH</w:t>
      </w: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ab/>
      </w:r>
    </w:p>
    <w:p w:rsidR="00ED0FC9" w:rsidRPr="008021A3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8021A3">
        <w:rPr>
          <w:rFonts w:ascii="Arial" w:hAnsi="Arial" w:cs="Arial"/>
          <w:bCs/>
          <w:color w:val="A6A6A6" w:themeColor="background1" w:themeShade="A6"/>
          <w:lang w:val="en-US"/>
        </w:rPr>
        <w:t>ping</w:t>
      </w:r>
      <w:proofErr w:type="gramEnd"/>
      <w:r w:rsidRPr="008021A3">
        <w:rPr>
          <w:rFonts w:ascii="Arial" w:hAnsi="Arial" w:cs="Arial"/>
          <w:bCs/>
          <w:color w:val="A6A6A6" w:themeColor="background1" w:themeShade="A6"/>
          <w:lang w:val="en-US"/>
        </w:rPr>
        <w:t xml:space="preserve"> 172.31.239.100</w:t>
      </w:r>
    </w:p>
    <w:p w:rsidR="00ED0FC9" w:rsidRPr="006C554D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proofErr w:type="spellStart"/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lastRenderedPageBreak/>
        <w:t>Hacia</w:t>
      </w:r>
      <w:proofErr w:type="spellEnd"/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 xml:space="preserve"> IMS</w:t>
      </w:r>
    </w:p>
    <w:p w:rsidR="00ED0FC9" w:rsidRPr="006C554D" w:rsidRDefault="00ED0FC9" w:rsidP="00ED0FC9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 xml:space="preserve">  </w:t>
      </w:r>
      <w:proofErr w:type="gramStart"/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>ping</w:t>
      </w:r>
      <w:proofErr w:type="gramEnd"/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 xml:space="preserve"> 10.11.0.9</w:t>
      </w:r>
    </w:p>
    <w:p w:rsidR="00ED0FC9" w:rsidRDefault="00ED0FC9" w:rsidP="00C23794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 xml:space="preserve">  </w:t>
      </w:r>
      <w:proofErr w:type="gramStart"/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>ping</w:t>
      </w:r>
      <w:proofErr w:type="gramEnd"/>
      <w:r w:rsidRPr="006C554D">
        <w:rPr>
          <w:rFonts w:ascii="Arial" w:hAnsi="Arial" w:cs="Arial"/>
          <w:bCs/>
          <w:color w:val="A6A6A6" w:themeColor="background1" w:themeShade="A6"/>
          <w:lang w:val="en-US"/>
        </w:rPr>
        <w:t xml:space="preserve"> 10.11.200.9</w:t>
      </w:r>
    </w:p>
    <w:p w:rsidR="008021A3" w:rsidRDefault="008021A3" w:rsidP="00C23794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8021A3" w:rsidRDefault="008021A3" w:rsidP="00C23794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Distribuido</w:t>
      </w:r>
    </w:p>
    <w:p w:rsidR="008021A3" w:rsidRPr="008021A3" w:rsidRDefault="008021A3" w:rsidP="008021A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>Hacia SOFTSWITCH</w:t>
      </w: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ab/>
      </w:r>
    </w:p>
    <w:p w:rsidR="008021A3" w:rsidRDefault="008021A3" w:rsidP="008021A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>ping</w:t>
      </w:r>
      <w:proofErr w:type="gramEnd"/>
      <w:r w:rsidRPr="008021A3">
        <w:rPr>
          <w:rFonts w:ascii="Arial" w:hAnsi="Arial" w:cs="Arial"/>
          <w:bCs/>
          <w:color w:val="A6A6A6" w:themeColor="background1" w:themeShade="A6"/>
          <w:lang w:val="es-CO"/>
        </w:rPr>
        <w:t xml:space="preserve"> 172.31.239.100</w:t>
      </w:r>
    </w:p>
    <w:p w:rsidR="0015172A" w:rsidRDefault="0015172A" w:rsidP="008021A3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15172A" w:rsidRDefault="0015172A" w:rsidP="008021A3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="008A5B8E"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 tipo PBX Distribuido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Hacia HST</w:t>
      </w: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ab/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ping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10.7.224.11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ping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10.7.224.27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Hacia IMS</w:t>
      </w:r>
    </w:p>
    <w:p w:rsidR="0015172A" w:rsidRPr="0015172A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ping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10.11.0.9</w:t>
      </w:r>
    </w:p>
    <w:p w:rsidR="0015172A" w:rsidRPr="008021A3" w:rsidRDefault="0015172A" w:rsidP="0015172A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 </w:t>
      </w:r>
      <w:proofErr w:type="gramStart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>ping</w:t>
      </w:r>
      <w:proofErr w:type="gramEnd"/>
      <w:r w:rsidRPr="0015172A">
        <w:rPr>
          <w:rFonts w:ascii="Arial" w:hAnsi="Arial" w:cs="Arial"/>
          <w:bCs/>
          <w:color w:val="A6A6A6" w:themeColor="background1" w:themeShade="A6"/>
          <w:lang w:val="es-CO"/>
        </w:rPr>
        <w:t xml:space="preserve"> 10.11.200.9</w:t>
      </w:r>
    </w:p>
    <w:p w:rsidR="00ED0FC9" w:rsidRPr="008021A3" w:rsidRDefault="00ED0FC9" w:rsidP="00D54BB0">
      <w:pPr>
        <w:tabs>
          <w:tab w:val="left" w:pos="1377"/>
        </w:tabs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D54BB0" w:rsidRPr="0015172A" w:rsidRDefault="00E23D25" w:rsidP="00ED0FC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15172A">
        <w:rPr>
          <w:rFonts w:ascii="Arial" w:hAnsi="Arial" w:cs="Arial"/>
          <w:b/>
          <w:lang w:val="es-CO"/>
        </w:rPr>
        <w:t>Evidencia de conectividad entre equipo de interconexión (</w:t>
      </w:r>
      <w:proofErr w:type="spellStart"/>
      <w:r w:rsidRPr="0015172A">
        <w:rPr>
          <w:rFonts w:ascii="Arial" w:hAnsi="Arial" w:cs="Arial"/>
          <w:b/>
          <w:lang w:val="es-CO"/>
        </w:rPr>
        <w:t>juniper,huawei,cisco</w:t>
      </w:r>
      <w:proofErr w:type="spellEnd"/>
      <w:r w:rsidRPr="0015172A">
        <w:rPr>
          <w:rFonts w:ascii="Arial" w:hAnsi="Arial" w:cs="Arial"/>
          <w:b/>
          <w:lang w:val="es-CO"/>
        </w:rPr>
        <w:t xml:space="preserve">) hacia </w:t>
      </w:r>
      <w:proofErr w:type="spellStart"/>
      <w:r w:rsidRPr="0015172A">
        <w:rPr>
          <w:rFonts w:ascii="Arial" w:hAnsi="Arial" w:cs="Arial"/>
          <w:b/>
          <w:lang w:val="es-CO"/>
        </w:rPr>
        <w:t>audiocodec</w:t>
      </w:r>
      <w:proofErr w:type="spellEnd"/>
    </w:p>
    <w:p w:rsidR="00E23D25" w:rsidRDefault="00E23D25" w:rsidP="00E23D25">
      <w:pPr>
        <w:ind w:left="708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</w:p>
    <w:p w:rsidR="008021A3" w:rsidRDefault="008021A3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y Troncal SIP con Gateway con </w:t>
      </w:r>
      <w:proofErr w:type="spellStart"/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</w:p>
    <w:p w:rsidR="005E38F5" w:rsidRDefault="00E23D2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E23D25">
        <w:rPr>
          <w:rFonts w:ascii="Arial" w:hAnsi="Arial" w:cs="Arial"/>
          <w:bCs/>
          <w:color w:val="A6A6A6" w:themeColor="background1" w:themeShade="A6"/>
          <w:lang w:val="es-CO"/>
        </w:rPr>
        <w:t xml:space="preserve">Si es cisco solo ping hacia el peer de voz [SOFTSWITCH </w:t>
      </w:r>
      <w:r w:rsidRPr="006C554D">
        <w:rPr>
          <w:rFonts w:ascii="Arial" w:hAnsi="Arial" w:cs="Arial"/>
          <w:bCs/>
          <w:color w:val="A6A6A6" w:themeColor="background1" w:themeShade="A6"/>
          <w:lang w:val="es-CO"/>
        </w:rPr>
        <w:t>e IMS]</w:t>
      </w:r>
    </w:p>
    <w:p w:rsidR="00F07879" w:rsidRDefault="00F07879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F07879" w:rsidRDefault="00F07879" w:rsidP="005E38F5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Distribuido</w:t>
      </w:r>
    </w:p>
    <w:p w:rsidR="00F07879" w:rsidRPr="00E23D25" w:rsidRDefault="00F07879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07879">
        <w:rPr>
          <w:rFonts w:ascii="Arial" w:hAnsi="Arial" w:cs="Arial"/>
          <w:bCs/>
          <w:i/>
          <w:color w:val="A6A6A6" w:themeColor="background1" w:themeShade="A6"/>
          <w:lang w:val="es-CO"/>
        </w:rPr>
        <w:t>Si es cisco solo ping hacia el peer de voz [SOFTSWITCH]</w:t>
      </w:r>
    </w:p>
    <w:p w:rsidR="00ED0FC9" w:rsidRDefault="00ED0FC9" w:rsidP="005E38F5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:rsidR="0015172A" w:rsidRPr="0015172A" w:rsidRDefault="0015172A" w:rsidP="00C8556F">
      <w:pPr>
        <w:ind w:left="792"/>
        <w:rPr>
          <w:rFonts w:ascii="Arial" w:hAnsi="Arial" w:cs="Arial"/>
          <w:b/>
          <w:lang w:val="es-CO"/>
        </w:rPr>
      </w:pPr>
      <w:r w:rsidRPr="0015172A">
        <w:rPr>
          <w:rFonts w:ascii="Arial" w:hAnsi="Arial" w:cs="Arial"/>
          <w:b/>
          <w:lang w:val="es-CO"/>
        </w:rPr>
        <w:t>Evidencia de conectividad entre equipo de interconexión (</w:t>
      </w:r>
      <w:proofErr w:type="spellStart"/>
      <w:r w:rsidRPr="0015172A">
        <w:rPr>
          <w:rFonts w:ascii="Arial" w:hAnsi="Arial" w:cs="Arial"/>
          <w:b/>
          <w:lang w:val="es-CO"/>
        </w:rPr>
        <w:t>juniper</w:t>
      </w:r>
      <w:proofErr w:type="gramStart"/>
      <w:r w:rsidRPr="0015172A">
        <w:rPr>
          <w:rFonts w:ascii="Arial" w:hAnsi="Arial" w:cs="Arial"/>
          <w:b/>
          <w:lang w:val="es-CO"/>
        </w:rPr>
        <w:t>,huawei,cisco</w:t>
      </w:r>
      <w:proofErr w:type="spellEnd"/>
      <w:proofErr w:type="gramEnd"/>
      <w:r w:rsidRPr="0015172A">
        <w:rPr>
          <w:rFonts w:ascii="Arial" w:hAnsi="Arial" w:cs="Arial"/>
          <w:b/>
          <w:lang w:val="es-CO"/>
        </w:rPr>
        <w:t xml:space="preserve">) hacia </w:t>
      </w:r>
      <w:proofErr w:type="spellStart"/>
      <w:r w:rsidRPr="0015172A">
        <w:rPr>
          <w:rFonts w:ascii="Arial" w:hAnsi="Arial" w:cs="Arial"/>
          <w:b/>
          <w:lang w:val="es-CO"/>
        </w:rPr>
        <w:t>audiocodec</w:t>
      </w:r>
      <w:proofErr w:type="spellEnd"/>
      <w:r>
        <w:rPr>
          <w:rFonts w:ascii="Arial" w:hAnsi="Arial" w:cs="Arial"/>
          <w:b/>
          <w:lang w:val="es-CO"/>
        </w:rPr>
        <w:t xml:space="preserve"> [SOLUCIÓN NO ESTÁNDAR]</w:t>
      </w:r>
    </w:p>
    <w:p w:rsidR="0015172A" w:rsidRPr="0015172A" w:rsidRDefault="0015172A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</w:p>
    <w:p w:rsidR="0015172A" w:rsidRDefault="0015172A" w:rsidP="005E38F5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="008A5B8E"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 tipo PBX Distribuido</w:t>
      </w:r>
    </w:p>
    <w:p w:rsidR="0015172A" w:rsidRPr="0015172A" w:rsidRDefault="0015172A" w:rsidP="005E38F5">
      <w:pPr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Cs/>
          <w:i/>
          <w:color w:val="A6A6A6" w:themeColor="background1" w:themeShade="A6"/>
          <w:lang w:val="es-CO"/>
        </w:rPr>
        <w:t>Si es cisco solo ping hacia el peer de voz [HST e IMS]</w:t>
      </w:r>
    </w:p>
    <w:p w:rsidR="0015172A" w:rsidRDefault="0015172A" w:rsidP="005E38F5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:rsidR="0015172A" w:rsidRDefault="0015172A" w:rsidP="005E38F5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</w:p>
    <w:p w:rsidR="005E04F1" w:rsidRPr="00FA1AA5" w:rsidRDefault="005E38F5" w:rsidP="00C8556F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Registro correcto hacia la plataforma de telefonía</w:t>
      </w:r>
      <w:r w:rsidR="00466252" w:rsidRPr="00C8556F">
        <w:rPr>
          <w:rFonts w:ascii="Arial" w:hAnsi="Arial" w:cs="Arial"/>
          <w:b/>
          <w:lang w:val="es-CO"/>
        </w:rPr>
        <w:t xml:space="preserve"> desde la planta del PIM</w:t>
      </w:r>
    </w:p>
    <w:p w:rsidR="00E23D25" w:rsidRDefault="00E23D25" w:rsidP="00241E52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8556F" w:rsidRDefault="00C8556F" w:rsidP="00241E52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Troncal SIP con G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ateway,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con </w:t>
      </w:r>
      <w:proofErr w:type="spellStart"/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Distribuido</w:t>
      </w:r>
    </w:p>
    <w:p w:rsidR="00241E52" w:rsidRPr="00241E52" w:rsidRDefault="00241E52" w:rsidP="00241E52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>Hacia SOFTSWITCH e IMS (</w:t>
      </w:r>
      <w:proofErr w:type="spellStart"/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 xml:space="preserve"> de la consulta por comando)</w:t>
      </w:r>
    </w:p>
    <w:p w:rsidR="00241E52" w:rsidRPr="00241E52" w:rsidRDefault="00241E52" w:rsidP="00241E52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 xml:space="preserve">  Para la PLANTA DEL PIM</w:t>
      </w:r>
    </w:p>
    <w:p w:rsidR="00241E52" w:rsidRPr="00241E52" w:rsidRDefault="00241E52" w:rsidP="00241E52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 xml:space="preserve">    Desde la gestión CLI del </w:t>
      </w:r>
      <w:proofErr w:type="spellStart"/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>asterisk</w:t>
      </w:r>
      <w:proofErr w:type="spellEnd"/>
    </w:p>
    <w:p w:rsidR="00F24FDF" w:rsidRDefault="00241E52" w:rsidP="00241E52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241E52">
        <w:rPr>
          <w:rFonts w:ascii="Arial" w:hAnsi="Arial" w:cs="Arial"/>
          <w:bCs/>
          <w:color w:val="A6A6A6" w:themeColor="background1" w:themeShade="A6"/>
          <w:lang w:val="es-CO"/>
        </w:rPr>
        <w:t xml:space="preserve">      </w:t>
      </w:r>
      <w:proofErr w:type="gramStart"/>
      <w:r w:rsidRPr="00241E52">
        <w:rPr>
          <w:rFonts w:ascii="Arial" w:hAnsi="Arial" w:cs="Arial"/>
          <w:bCs/>
          <w:color w:val="A6A6A6" w:themeColor="background1" w:themeShade="A6"/>
          <w:lang w:val="en-US"/>
        </w:rPr>
        <w:t>sip</w:t>
      </w:r>
      <w:proofErr w:type="gramEnd"/>
      <w:r w:rsidRPr="00241E52">
        <w:rPr>
          <w:rFonts w:ascii="Arial" w:hAnsi="Arial" w:cs="Arial"/>
          <w:bCs/>
          <w:color w:val="A6A6A6" w:themeColor="background1" w:themeShade="A6"/>
          <w:lang w:val="en-US"/>
        </w:rPr>
        <w:t xml:space="preserve"> show peers</w:t>
      </w: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C8556F" w:rsidRDefault="00C8556F" w:rsidP="005E38F5">
      <w:pPr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="008A5B8E"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 w:rsidR="008A5B8E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 tipo PBX Distribuido</w:t>
      </w:r>
    </w:p>
    <w:p w:rsidR="00C8556F" w:rsidRPr="00C8556F" w:rsidRDefault="00C8556F" w:rsidP="00C8556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>Hacia HST e IMS (</w:t>
      </w:r>
      <w:proofErr w:type="spellStart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>print-screen</w:t>
      </w:r>
      <w:proofErr w:type="spellEnd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 xml:space="preserve"> de la consulta por comando) </w:t>
      </w:r>
      <w:proofErr w:type="spellStart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>Ó</w:t>
      </w:r>
      <w:proofErr w:type="spellEnd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 xml:space="preserve"> AUDIOCODEC [SOLUCIÓN NO ESTÁNDAR]</w:t>
      </w:r>
    </w:p>
    <w:p w:rsidR="00C8556F" w:rsidRPr="00C8556F" w:rsidRDefault="00C8556F" w:rsidP="00C8556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 xml:space="preserve">  Para la PLANTA DEL PIM</w:t>
      </w:r>
    </w:p>
    <w:p w:rsidR="00C8556F" w:rsidRPr="00C8556F" w:rsidRDefault="00C8556F" w:rsidP="00C8556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 xml:space="preserve">    Desde la gestión CLI del </w:t>
      </w:r>
      <w:proofErr w:type="spellStart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>asterisk</w:t>
      </w:r>
      <w:proofErr w:type="spellEnd"/>
    </w:p>
    <w:p w:rsidR="00C8556F" w:rsidRPr="00C8556F" w:rsidRDefault="00C8556F" w:rsidP="00C8556F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 xml:space="preserve">      </w:t>
      </w:r>
      <w:proofErr w:type="spellStart"/>
      <w:proofErr w:type="gramStart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>sip</w:t>
      </w:r>
      <w:proofErr w:type="spellEnd"/>
      <w:proofErr w:type="gramEnd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 xml:space="preserve"> show </w:t>
      </w:r>
      <w:proofErr w:type="spellStart"/>
      <w:r w:rsidRPr="00C8556F">
        <w:rPr>
          <w:rFonts w:ascii="Arial" w:hAnsi="Arial" w:cs="Arial"/>
          <w:bCs/>
          <w:color w:val="A6A6A6" w:themeColor="background1" w:themeShade="A6"/>
          <w:lang w:val="es-CO"/>
        </w:rPr>
        <w:t>peers</w:t>
      </w:r>
      <w:proofErr w:type="spellEnd"/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F24FDF" w:rsidRDefault="00F24FD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C8556F" w:rsidRDefault="00C8556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C8556F" w:rsidRDefault="00C8556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C8556F" w:rsidRDefault="00C8556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C8556F" w:rsidRDefault="00C8556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C8556F" w:rsidRDefault="00C8556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</w:p>
    <w:p w:rsidR="004648F4" w:rsidRPr="00FA1AA5" w:rsidRDefault="004648F4" w:rsidP="00C8556F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A1AA5">
        <w:rPr>
          <w:rFonts w:ascii="Arial" w:hAnsi="Arial" w:cs="Arial"/>
          <w:b/>
          <w:lang w:val="es-CO"/>
        </w:rPr>
        <w:t>PRUEBAS DE CALIDAD DE VOZ</w:t>
      </w:r>
    </w:p>
    <w:p w:rsidR="004648F4" w:rsidRPr="00FA1AA5" w:rsidRDefault="004648F4" w:rsidP="004648F4">
      <w:pPr>
        <w:jc w:val="both"/>
        <w:rPr>
          <w:rFonts w:ascii="Arial" w:hAnsi="Arial" w:cs="Arial"/>
          <w:b/>
          <w:bCs/>
          <w:lang w:val="es-CO"/>
        </w:rPr>
      </w:pPr>
      <w:r w:rsidRPr="00FA1AA5">
        <w:rPr>
          <w:rFonts w:ascii="Arial" w:hAnsi="Arial" w:cs="Arial"/>
          <w:b/>
          <w:bCs/>
          <w:lang w:val="es-CO"/>
        </w:rPr>
        <w:t>INCLUIR PRUEBAS CON UN MINIMO DE TRES OPERADORES (Claro y otros)</w:t>
      </w:r>
    </w:p>
    <w:p w:rsidR="004648F4" w:rsidRPr="00FA1AA5" w:rsidRDefault="004648F4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C3F9F" w:rsidRPr="00C64216" w:rsidRDefault="005E38F5" w:rsidP="00ED0FC9">
      <w:pPr>
        <w:numPr>
          <w:ilvl w:val="1"/>
          <w:numId w:val="10"/>
        </w:numPr>
        <w:rPr>
          <w:rFonts w:ascii="Arial" w:hAnsi="Arial" w:cs="Arial"/>
          <w:b/>
          <w:lang w:val="es-CO"/>
        </w:rPr>
      </w:pPr>
      <w:r w:rsidRPr="00C64216">
        <w:rPr>
          <w:rFonts w:ascii="Arial" w:hAnsi="Arial" w:cs="Arial"/>
          <w:b/>
          <w:lang w:val="es-CO"/>
        </w:rPr>
        <w:t>Establecimiento de llamadas</w:t>
      </w:r>
      <w:r w:rsidR="00731402" w:rsidRPr="00C64216">
        <w:rPr>
          <w:rFonts w:ascii="Arial" w:hAnsi="Arial" w:cs="Arial"/>
          <w:b/>
          <w:lang w:val="es-CO"/>
        </w:rPr>
        <w:t xml:space="preserve"> [desde y  hacia la PSTN</w:t>
      </w:r>
      <w:r w:rsidR="006C3F9F" w:rsidRPr="00C64216">
        <w:rPr>
          <w:rFonts w:ascii="Arial" w:hAnsi="Arial" w:cs="Arial"/>
          <w:b/>
          <w:lang w:val="es-CO"/>
        </w:rPr>
        <w:t>]</w:t>
      </w:r>
    </w:p>
    <w:p w:rsidR="006C3F9F" w:rsidRPr="00C64216" w:rsidRDefault="006C3F9F" w:rsidP="006C3F9F">
      <w:pPr>
        <w:ind w:left="792"/>
        <w:rPr>
          <w:rFonts w:ascii="Arial" w:hAnsi="Arial" w:cs="Arial"/>
          <w:b/>
          <w:lang w:val="es-CO"/>
        </w:rPr>
      </w:pPr>
    </w:p>
    <w:p w:rsidR="006C3F9F" w:rsidRDefault="00C8556F" w:rsidP="00C8556F">
      <w:pPr>
        <w:ind w:left="708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Gateway, </w:t>
      </w:r>
      <w:r w:rsidR="006C3F9F" w:rsidRPr="00C6421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con </w:t>
      </w:r>
      <w:proofErr w:type="spellStart"/>
      <w:r w:rsidR="006C3F9F" w:rsidRPr="00C64216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Centrex</w:t>
      </w:r>
      <w:proofErr w:type="spellEnd"/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 y </w:t>
      </w: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</w:t>
      </w:r>
    </w:p>
    <w:p w:rsidR="00C8556F" w:rsidRDefault="00C64216" w:rsidP="00C64216">
      <w:pPr>
        <w:rPr>
          <w:rFonts w:ascii="Arial" w:hAnsi="Arial" w:cs="Arial"/>
          <w:b/>
          <w:lang w:val="es-CO"/>
        </w:rPr>
      </w:pPr>
      <w:r w:rsidRPr="00C64216">
        <w:rPr>
          <w:rFonts w:ascii="Arial" w:hAnsi="Arial" w:cs="Arial"/>
          <w:b/>
          <w:lang w:val="es-CO"/>
        </w:rPr>
        <w:tab/>
      </w:r>
    </w:p>
    <w:p w:rsidR="003D2051" w:rsidRPr="00FA1AA5" w:rsidRDefault="003D2051" w:rsidP="00C8556F">
      <w:pPr>
        <w:ind w:firstLine="708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A1AA5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3D2051" w:rsidRPr="00FA1AA5" w:rsidRDefault="003D2051" w:rsidP="003D2051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A1AA5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3D2051" w:rsidRPr="00FA1AA5" w:rsidRDefault="003D2051" w:rsidP="003D2051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A1AA5">
        <w:rPr>
          <w:rFonts w:ascii="Arial" w:hAnsi="Arial" w:cs="Arial"/>
          <w:bCs/>
          <w:i/>
          <w:color w:val="A6A6A6" w:themeColor="background1" w:themeShade="A6"/>
          <w:lang w:val="es-CO"/>
        </w:rPr>
        <w:t>De acuerdo a las restricciones definidas</w:t>
      </w:r>
    </w:p>
    <w:p w:rsidR="003D2051" w:rsidRDefault="003D2051" w:rsidP="003D2051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FA1AA5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:rsidR="00C64216" w:rsidRDefault="00C64216" w:rsidP="00C64216">
      <w:pPr>
        <w:ind w:left="708"/>
        <w:jc w:val="both"/>
        <w:rPr>
          <w:rFonts w:ascii="Arial" w:hAnsi="Arial" w:cs="Arial"/>
          <w:sz w:val="18"/>
          <w:szCs w:val="18"/>
          <w:highlight w:val="cyan"/>
          <w:lang w:val="es-CO"/>
        </w:rPr>
      </w:pPr>
    </w:p>
    <w:p w:rsidR="00C64216" w:rsidRPr="00C64216" w:rsidRDefault="00C64216" w:rsidP="00C64216">
      <w:pPr>
        <w:ind w:left="708"/>
        <w:jc w:val="both"/>
        <w:rPr>
          <w:rFonts w:ascii="Arial" w:hAnsi="Arial" w:cs="Arial"/>
          <w:bCs/>
          <w:i/>
          <w:color w:val="A6A6A6" w:themeColor="background1" w:themeShade="A6"/>
          <w:sz w:val="18"/>
          <w:szCs w:val="18"/>
          <w:lang w:val="es-CO"/>
        </w:rPr>
      </w:pPr>
      <w:r w:rsidRPr="0015172A">
        <w:rPr>
          <w:rFonts w:ascii="Arial" w:hAnsi="Arial" w:cs="Arial"/>
          <w:b/>
          <w:sz w:val="18"/>
          <w:szCs w:val="18"/>
          <w:lang w:val="es-CO"/>
        </w:rPr>
        <w:t>Nota:</w:t>
      </w:r>
      <w:r w:rsidRPr="0015172A">
        <w:rPr>
          <w:rFonts w:ascii="Arial" w:hAnsi="Arial" w:cs="Arial"/>
          <w:sz w:val="18"/>
          <w:szCs w:val="18"/>
          <w:lang w:val="es-CO"/>
        </w:rPr>
        <w:t xml:space="preserve"> Para telefonía Troncal SIP con Gateway con CENTREX anteponer el dígito 9 para marcación.</w:t>
      </w:r>
    </w:p>
    <w:p w:rsidR="00CE20F9" w:rsidRPr="00FA1AA5" w:rsidRDefault="00CE20F9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CE20F9" w:rsidRPr="00FA1AA5" w:rsidRDefault="00CE20F9" w:rsidP="00CE20F9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FA1AA5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F24FDF" w:rsidRPr="00F24FDF" w:rsidTr="00F24F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E87A85" w:rsidRPr="00F24FDF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731402" w:rsidRDefault="00731402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C64216" w:rsidRDefault="00C64216" w:rsidP="00C64216">
      <w:pPr>
        <w:ind w:firstLine="708"/>
        <w:jc w:val="both"/>
        <w:rPr>
          <w:rFonts w:ascii="Arial" w:hAnsi="Arial" w:cs="Arial"/>
          <w:b/>
          <w:bCs/>
          <w:i/>
          <w:color w:val="A6A6A6" w:themeColor="background1" w:themeShade="A6"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con Gateway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tipo PBX Distribuido</w:t>
      </w:r>
    </w:p>
    <w:p w:rsidR="00C64216" w:rsidRPr="00C64216" w:rsidRDefault="00C64216" w:rsidP="00C64216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C64216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C64216" w:rsidRPr="00C64216" w:rsidRDefault="00C64216" w:rsidP="00C64216">
      <w:pPr>
        <w:ind w:left="720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C64216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C64216" w:rsidRPr="001B24B4" w:rsidRDefault="00C64216" w:rsidP="00C6421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B24B4">
        <w:rPr>
          <w:rFonts w:ascii="Arial" w:hAnsi="Arial" w:cs="Arial"/>
          <w:bCs/>
          <w:i/>
          <w:color w:val="A6A6A6" w:themeColor="background1" w:themeShade="A6"/>
          <w:lang w:val="es-CO"/>
        </w:rPr>
        <w:t>Locales, anteponiendo el prefijo definido en el manual</w:t>
      </w:r>
    </w:p>
    <w:p w:rsidR="00C64216" w:rsidRPr="001B24B4" w:rsidRDefault="00C64216" w:rsidP="00C6421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B24B4">
        <w:rPr>
          <w:rFonts w:ascii="Arial" w:hAnsi="Arial" w:cs="Arial"/>
          <w:bCs/>
          <w:i/>
          <w:color w:val="A6A6A6" w:themeColor="background1" w:themeShade="A6"/>
          <w:lang w:val="es-CO"/>
        </w:rPr>
        <w:t>Para cada una de las ciudades donde se halla asignado numeración</w:t>
      </w:r>
    </w:p>
    <w:p w:rsidR="00C64216" w:rsidRPr="001B24B4" w:rsidRDefault="00C64216" w:rsidP="00C64216">
      <w:pPr>
        <w:ind w:left="993"/>
        <w:jc w:val="both"/>
        <w:rPr>
          <w:rFonts w:ascii="Arial" w:hAnsi="Arial" w:cs="Arial"/>
          <w:bCs/>
          <w:i/>
          <w:color w:val="A6A6A6" w:themeColor="background1" w:themeShade="A6"/>
          <w:lang w:val="es-CO"/>
        </w:rPr>
      </w:pPr>
      <w:r w:rsidRPr="001B24B4">
        <w:rPr>
          <w:rFonts w:ascii="Arial" w:hAnsi="Arial" w:cs="Arial"/>
          <w:bCs/>
          <w:i/>
          <w:color w:val="A6A6A6" w:themeColor="background1" w:themeShade="A6"/>
          <w:lang w:val="es-CO"/>
        </w:rPr>
        <w:t>Incluir pruebas a líneas 01800</w:t>
      </w:r>
    </w:p>
    <w:p w:rsidR="0085055C" w:rsidRDefault="0085055C" w:rsidP="0085055C">
      <w:pPr>
        <w:jc w:val="both"/>
        <w:rPr>
          <w:rFonts w:ascii="Arial" w:hAnsi="Arial" w:cs="Arial"/>
          <w:b/>
          <w:bCs/>
          <w:lang w:val="es-CO"/>
        </w:rPr>
      </w:pPr>
    </w:p>
    <w:p w:rsidR="0085055C" w:rsidRDefault="0085055C" w:rsidP="0085055C">
      <w:pPr>
        <w:ind w:firstLine="708"/>
        <w:jc w:val="both"/>
        <w:rPr>
          <w:rFonts w:ascii="Arial" w:hAnsi="Arial" w:cs="Arial"/>
          <w:b/>
          <w:bCs/>
          <w:lang w:val="es-CO"/>
        </w:rPr>
      </w:pPr>
      <w:r w:rsidRPr="008021A3"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 xml:space="preserve">Troncal SIP </w:t>
      </w:r>
      <w:r>
        <w:rPr>
          <w:rFonts w:ascii="Arial" w:hAnsi="Arial" w:cs="Arial"/>
          <w:b/>
          <w:bCs/>
          <w:i/>
          <w:color w:val="A6A6A6" w:themeColor="background1" w:themeShade="A6"/>
          <w:lang w:val="es-CO"/>
        </w:rPr>
        <w:t>Centralizada tipo PBX Distribuido</w:t>
      </w:r>
    </w:p>
    <w:p w:rsidR="0085055C" w:rsidRDefault="0085055C" w:rsidP="0085055C">
      <w:pPr>
        <w:ind w:left="993"/>
        <w:jc w:val="both"/>
        <w:rPr>
          <w:rFonts w:asciiTheme="minorHAnsi" w:hAnsiTheme="minorHAnsi" w:cstheme="minorHAnsi"/>
          <w:bCs/>
          <w:i/>
          <w:color w:val="A6A6A6" w:themeColor="background1" w:themeShade="A6"/>
          <w:sz w:val="22"/>
          <w:szCs w:val="22"/>
          <w:lang w:val="es-CO"/>
        </w:rPr>
      </w:pPr>
      <w:r w:rsidRPr="00CD1568">
        <w:rPr>
          <w:rFonts w:asciiTheme="minorHAnsi" w:hAnsiTheme="minorHAnsi" w:cstheme="minorHAnsi"/>
          <w:bCs/>
          <w:i/>
          <w:color w:val="A6A6A6" w:themeColor="background1" w:themeShade="A6"/>
          <w:sz w:val="22"/>
          <w:szCs w:val="22"/>
          <w:lang w:val="es-CO"/>
        </w:rPr>
        <w:t>Locales, anteponiendo el prefijo definido por el usuario en sus equipos terminales</w:t>
      </w:r>
    </w:p>
    <w:p w:rsidR="0085055C" w:rsidRDefault="0085055C" w:rsidP="0085055C">
      <w:pPr>
        <w:ind w:left="993"/>
        <w:jc w:val="both"/>
        <w:rPr>
          <w:rFonts w:asciiTheme="minorHAnsi" w:hAnsiTheme="minorHAnsi" w:cstheme="minorHAnsi"/>
          <w:bCs/>
          <w:i/>
          <w:color w:val="A6A6A6" w:themeColor="background1" w:themeShade="A6"/>
          <w:sz w:val="22"/>
          <w:szCs w:val="22"/>
          <w:lang w:val="es-CO"/>
        </w:rPr>
      </w:pPr>
      <w:r w:rsidRPr="00CD1568">
        <w:rPr>
          <w:rFonts w:asciiTheme="minorHAnsi" w:hAnsiTheme="minorHAnsi" w:cstheme="minorHAnsi"/>
          <w:bCs/>
          <w:i/>
          <w:color w:val="A6A6A6" w:themeColor="background1" w:themeShade="A6"/>
          <w:sz w:val="22"/>
          <w:szCs w:val="22"/>
          <w:lang w:val="es-CO"/>
        </w:rPr>
        <w:t>Para cada una de las ciudades donde se halla asignado numeración</w:t>
      </w:r>
    </w:p>
    <w:p w:rsidR="0085055C" w:rsidRDefault="0085055C" w:rsidP="0085055C">
      <w:pPr>
        <w:ind w:left="711" w:firstLine="282"/>
        <w:jc w:val="both"/>
        <w:rPr>
          <w:rFonts w:ascii="Arial" w:hAnsi="Arial" w:cs="Arial"/>
          <w:b/>
          <w:bCs/>
          <w:lang w:val="es-CO"/>
        </w:rPr>
      </w:pPr>
      <w:r w:rsidRPr="00D10B71">
        <w:rPr>
          <w:rFonts w:asciiTheme="minorHAnsi" w:hAnsiTheme="minorHAnsi" w:cstheme="minorHAnsi"/>
          <w:bCs/>
          <w:i/>
          <w:color w:val="A6A6A6" w:themeColor="background1" w:themeShade="A6"/>
          <w:sz w:val="22"/>
          <w:szCs w:val="22"/>
          <w:lang w:val="es-CO"/>
        </w:rPr>
        <w:t>Incluir pruebas a líneas 01800</w:t>
      </w:r>
    </w:p>
    <w:p w:rsidR="0085055C" w:rsidRDefault="0085055C" w:rsidP="00C64216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C64216" w:rsidRDefault="00C64216" w:rsidP="00C64216">
      <w:pPr>
        <w:ind w:left="426"/>
        <w:jc w:val="both"/>
        <w:rPr>
          <w:rFonts w:ascii="Arial" w:hAnsi="Arial" w:cs="Arial"/>
          <w:b/>
          <w:bCs/>
          <w:lang w:val="es-CO"/>
        </w:rPr>
      </w:pPr>
      <w:r w:rsidRPr="001B24B4">
        <w:rPr>
          <w:rFonts w:ascii="Arial" w:hAnsi="Arial" w:cs="Arial"/>
          <w:b/>
          <w:bCs/>
          <w:lang w:val="es-CO"/>
        </w:rPr>
        <w:t>Resultado</w:t>
      </w:r>
    </w:p>
    <w:p w:rsidR="001B24B4" w:rsidRPr="001B24B4" w:rsidRDefault="001B24B4" w:rsidP="00C64216">
      <w:pPr>
        <w:ind w:left="426"/>
        <w:jc w:val="both"/>
        <w:rPr>
          <w:rFonts w:ascii="Arial" w:hAnsi="Arial" w:cs="Arial"/>
          <w:b/>
          <w:bCs/>
          <w:lang w:val="es-CO"/>
        </w:rPr>
      </w:pPr>
    </w:p>
    <w:p w:rsidR="00C64216" w:rsidRPr="0015172A" w:rsidRDefault="00C64216" w:rsidP="001B24B4">
      <w:pPr>
        <w:ind w:left="708"/>
        <w:jc w:val="both"/>
        <w:rPr>
          <w:rFonts w:ascii="Arial" w:hAnsi="Arial" w:cs="Arial"/>
          <w:b/>
          <w:sz w:val="18"/>
          <w:szCs w:val="18"/>
          <w:lang w:val="es-CO"/>
        </w:rPr>
      </w:pPr>
      <w:r w:rsidRPr="0015172A">
        <w:rPr>
          <w:rFonts w:ascii="Arial" w:hAnsi="Arial" w:cs="Arial"/>
          <w:b/>
          <w:sz w:val="18"/>
          <w:szCs w:val="18"/>
          <w:lang w:val="es-CO"/>
        </w:rPr>
        <w:t xml:space="preserve">Nota: </w:t>
      </w:r>
      <w:r w:rsidR="00053E7B" w:rsidRPr="0015172A">
        <w:rPr>
          <w:rFonts w:ascii="Arial" w:hAnsi="Arial" w:cs="Arial"/>
          <w:sz w:val="18"/>
          <w:szCs w:val="18"/>
          <w:lang w:val="es-CO"/>
        </w:rPr>
        <w:t>Realizar m</w:t>
      </w:r>
      <w:r w:rsidRPr="0015172A">
        <w:rPr>
          <w:rFonts w:ascii="Arial" w:hAnsi="Arial" w:cs="Arial"/>
          <w:sz w:val="18"/>
          <w:szCs w:val="18"/>
          <w:lang w:val="es-CO"/>
        </w:rPr>
        <w:t>uestreo para cada u</w:t>
      </w:r>
      <w:r w:rsidR="001B24B4" w:rsidRPr="0015172A">
        <w:rPr>
          <w:rFonts w:ascii="Arial" w:hAnsi="Arial" w:cs="Arial"/>
          <w:sz w:val="18"/>
          <w:szCs w:val="18"/>
          <w:lang w:val="es-CO"/>
        </w:rPr>
        <w:t>na de las ciudades donde se hay</w:t>
      </w:r>
      <w:r w:rsidRPr="0015172A">
        <w:rPr>
          <w:rFonts w:ascii="Arial" w:hAnsi="Arial" w:cs="Arial"/>
          <w:sz w:val="18"/>
          <w:szCs w:val="18"/>
          <w:lang w:val="es-CO"/>
        </w:rPr>
        <w:t>a asignado numeración.</w:t>
      </w:r>
    </w:p>
    <w:p w:rsidR="00C64216" w:rsidRPr="001B24B4" w:rsidRDefault="00C64216" w:rsidP="00C64216">
      <w:pPr>
        <w:ind w:left="426"/>
        <w:jc w:val="both"/>
        <w:rPr>
          <w:rFonts w:ascii="Arial" w:hAnsi="Arial" w:cs="Arial"/>
          <w:b/>
          <w:bCs/>
          <w:lang w:val="es-CO"/>
        </w:rPr>
      </w:pPr>
    </w:p>
    <w:tbl>
      <w:tblPr>
        <w:tblStyle w:val="Cuadrculamedia1"/>
        <w:tblW w:w="8673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483"/>
        <w:gridCol w:w="643"/>
        <w:gridCol w:w="65"/>
        <w:gridCol w:w="851"/>
        <w:gridCol w:w="709"/>
        <w:gridCol w:w="992"/>
      </w:tblGrid>
      <w:tr w:rsidR="00C64216" w:rsidRPr="001B24B4" w:rsidTr="00D7674D">
        <w:trPr>
          <w:gridAfter w:val="6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C64216" w:rsidRPr="00D7674D" w:rsidRDefault="00C64216" w:rsidP="00053E7B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CIUDAD</w:t>
            </w:r>
          </w:p>
        </w:tc>
        <w:tc>
          <w:tcPr>
            <w:tcW w:w="2693" w:type="dxa"/>
            <w:gridSpan w:val="2"/>
          </w:tcPr>
          <w:p w:rsidR="00C64216" w:rsidRPr="001B24B4" w:rsidRDefault="00C64216" w:rsidP="0008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C64216" w:rsidRPr="001B24B4" w:rsidTr="00D7674D">
        <w:trPr>
          <w:gridAfter w:val="6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C64216" w:rsidRPr="00D7674D" w:rsidRDefault="00C64216" w:rsidP="00053E7B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CÓDIGO</w:t>
            </w:r>
          </w:p>
        </w:tc>
        <w:tc>
          <w:tcPr>
            <w:tcW w:w="2693" w:type="dxa"/>
            <w:gridSpan w:val="2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08##</w:t>
            </w:r>
          </w:p>
        </w:tc>
      </w:tr>
      <w:tr w:rsidR="00C64216" w:rsidRPr="001B24B4" w:rsidTr="00D7674D">
        <w:trPr>
          <w:gridAfter w:val="6"/>
          <w:wAfter w:w="4743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C64216" w:rsidRPr="00D7674D" w:rsidRDefault="00C64216" w:rsidP="00053E7B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NÚMERO</w:t>
            </w:r>
          </w:p>
        </w:tc>
        <w:tc>
          <w:tcPr>
            <w:tcW w:w="2693" w:type="dxa"/>
            <w:gridSpan w:val="2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D7674D" w:rsidRPr="001B24B4" w:rsidTr="00D76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483" w:type="dxa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gridSpan w:val="2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C64216" w:rsidRPr="00D7674D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674D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D7674D" w:rsidRPr="001B24B4" w:rsidTr="00D767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:rsidR="00C64216" w:rsidRPr="001B24B4" w:rsidRDefault="00C64216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483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643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16" w:type="dxa"/>
            <w:gridSpan w:val="2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D7674D" w:rsidRPr="001B24B4" w:rsidTr="00D76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C64216" w:rsidRPr="001B24B4" w:rsidRDefault="00C64216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83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43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16" w:type="dxa"/>
            <w:gridSpan w:val="2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D7674D" w:rsidRPr="001B24B4" w:rsidTr="00D7674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C64216" w:rsidRPr="001B24B4" w:rsidRDefault="00C64216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83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643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16" w:type="dxa"/>
            <w:gridSpan w:val="2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C64216" w:rsidRDefault="00C64216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p w:rsidR="0085055C" w:rsidRDefault="0085055C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p w:rsidR="0085055C" w:rsidRDefault="0085055C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p w:rsidR="0085055C" w:rsidRDefault="0085055C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p w:rsidR="0085055C" w:rsidRDefault="0085055C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p w:rsidR="0085055C" w:rsidRDefault="0085055C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p w:rsidR="0085055C" w:rsidRPr="001B24B4" w:rsidRDefault="0085055C" w:rsidP="00C64216">
      <w:pPr>
        <w:jc w:val="both"/>
        <w:rPr>
          <w:rFonts w:ascii="Arial" w:hAnsi="Arial" w:cs="Arial"/>
          <w:bCs/>
          <w:color w:val="A6A6A6" w:themeColor="background1" w:themeShade="A6"/>
          <w:sz w:val="16"/>
          <w:szCs w:val="16"/>
          <w:lang w:val="es-CO"/>
        </w:rPr>
      </w:pPr>
    </w:p>
    <w:tbl>
      <w:tblPr>
        <w:tblStyle w:val="Cuadrculamedia1"/>
        <w:tblW w:w="8608" w:type="dxa"/>
        <w:jc w:val="center"/>
        <w:tblLayout w:type="fixed"/>
        <w:tblLook w:val="04A0" w:firstRow="1" w:lastRow="0" w:firstColumn="1" w:lastColumn="0" w:noHBand="0" w:noVBand="1"/>
      </w:tblPr>
      <w:tblGrid>
        <w:gridCol w:w="1237"/>
        <w:gridCol w:w="1134"/>
        <w:gridCol w:w="1559"/>
        <w:gridCol w:w="1559"/>
        <w:gridCol w:w="709"/>
        <w:gridCol w:w="850"/>
        <w:gridCol w:w="709"/>
        <w:gridCol w:w="851"/>
      </w:tblGrid>
      <w:tr w:rsidR="00C64216" w:rsidRPr="001B24B4" w:rsidTr="00053E7B">
        <w:trPr>
          <w:gridAfter w:val="5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C64216" w:rsidRPr="00053E7B" w:rsidRDefault="00C64216" w:rsidP="00086501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CIUDAD</w:t>
            </w:r>
          </w:p>
        </w:tc>
        <w:tc>
          <w:tcPr>
            <w:tcW w:w="2693" w:type="dxa"/>
            <w:gridSpan w:val="2"/>
          </w:tcPr>
          <w:p w:rsidR="00C64216" w:rsidRPr="001B24B4" w:rsidRDefault="00C64216" w:rsidP="000865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C64216" w:rsidRPr="001B24B4" w:rsidTr="00053E7B">
        <w:trPr>
          <w:gridAfter w:val="5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C64216" w:rsidRPr="00053E7B" w:rsidRDefault="00C64216" w:rsidP="00086501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CÓDIGO</w:t>
            </w:r>
          </w:p>
        </w:tc>
        <w:tc>
          <w:tcPr>
            <w:tcW w:w="2693" w:type="dxa"/>
            <w:gridSpan w:val="2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08##</w:t>
            </w:r>
          </w:p>
        </w:tc>
      </w:tr>
      <w:tr w:rsidR="00C64216" w:rsidRPr="001B24B4" w:rsidTr="00053E7B">
        <w:trPr>
          <w:gridAfter w:val="5"/>
          <w:wAfter w:w="4678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</w:tcPr>
          <w:p w:rsidR="00C64216" w:rsidRPr="00053E7B" w:rsidRDefault="00C64216" w:rsidP="00086501">
            <w:pPr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NÚMERO </w:t>
            </w:r>
          </w:p>
        </w:tc>
        <w:tc>
          <w:tcPr>
            <w:tcW w:w="2693" w:type="dxa"/>
            <w:gridSpan w:val="2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053E7B" w:rsidRPr="001B24B4" w:rsidTr="0005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OPERADOR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NUMERO MARCADO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0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851" w:type="dxa"/>
            <w:shd w:val="clear" w:color="auto" w:fill="C00000"/>
            <w:vAlign w:val="center"/>
          </w:tcPr>
          <w:p w:rsidR="00C64216" w:rsidRPr="00053E7B" w:rsidRDefault="00C64216" w:rsidP="00053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053E7B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053E7B" w:rsidRPr="001B24B4" w:rsidTr="00053E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  <w:hideMark/>
          </w:tcPr>
          <w:p w:rsidR="00C64216" w:rsidRPr="001B24B4" w:rsidRDefault="00C64216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CLARO</w:t>
            </w:r>
          </w:p>
        </w:tc>
        <w:tc>
          <w:tcPr>
            <w:tcW w:w="1134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559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559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0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053E7B" w:rsidRPr="001B24B4" w:rsidTr="0005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C64216" w:rsidRPr="001B24B4" w:rsidRDefault="00C64216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C64216" w:rsidRPr="001B24B4" w:rsidRDefault="00C64216" w:rsidP="0008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053E7B" w:rsidRPr="001B24B4" w:rsidTr="00053E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  <w:noWrap/>
            <w:vAlign w:val="center"/>
          </w:tcPr>
          <w:p w:rsidR="00C64216" w:rsidRPr="001B24B4" w:rsidRDefault="00C64216" w:rsidP="0008650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B24B4">
              <w:rPr>
                <w:rFonts w:ascii="Arial" w:hAnsi="Arial" w:cs="Arial"/>
                <w:color w:val="000000"/>
                <w:sz w:val="16"/>
                <w:szCs w:val="16"/>
              </w:rPr>
              <w:t>OTRO</w:t>
            </w:r>
          </w:p>
        </w:tc>
        <w:tc>
          <w:tcPr>
            <w:tcW w:w="1134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C64216" w:rsidRPr="001B24B4" w:rsidRDefault="00C64216" w:rsidP="000865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64216" w:rsidRDefault="00C64216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CE20F9" w:rsidRPr="00F24FDF" w:rsidRDefault="00CE20F9" w:rsidP="00ED0FC9">
      <w:pPr>
        <w:numPr>
          <w:ilvl w:val="1"/>
          <w:numId w:val="10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Establecimiento de llamadas [conforme al plan de marcación (extensiones)]:</w:t>
      </w:r>
    </w:p>
    <w:p w:rsidR="00053E7B" w:rsidRDefault="00053E7B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053E7B" w:rsidRDefault="00053E7B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15172A">
        <w:rPr>
          <w:rFonts w:ascii="Arial" w:hAnsi="Arial" w:cs="Arial"/>
          <w:b/>
          <w:sz w:val="18"/>
          <w:szCs w:val="18"/>
          <w:lang w:val="es-CO"/>
        </w:rPr>
        <w:t>Nota:</w:t>
      </w:r>
      <w:r w:rsidRPr="0015172A">
        <w:rPr>
          <w:rFonts w:ascii="Arial" w:hAnsi="Arial" w:cs="Arial"/>
          <w:sz w:val="18"/>
          <w:szCs w:val="18"/>
          <w:lang w:val="es-CO"/>
        </w:rPr>
        <w:t xml:space="preserve"> Aplica solamente para telefonía Troncal SIP con Gateway con CENTREX.</w:t>
      </w:r>
    </w:p>
    <w:p w:rsidR="00053E7B" w:rsidRDefault="00053E7B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</w:p>
    <w:p w:rsidR="00053E7B" w:rsidRDefault="003D2051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/>
          <w:bCs/>
          <w:color w:val="A6A6A6" w:themeColor="background1" w:themeShade="A6"/>
          <w:lang w:val="es-CO"/>
        </w:rPr>
        <w:t>Llamadas Entrantes</w:t>
      </w:r>
    </w:p>
    <w:p w:rsidR="003D2051" w:rsidRPr="00F24FDF" w:rsidRDefault="003D2051" w:rsidP="00053E7B">
      <w:pPr>
        <w:ind w:left="84" w:firstLine="708"/>
        <w:jc w:val="both"/>
        <w:rPr>
          <w:rFonts w:ascii="Arial" w:hAnsi="Arial" w:cs="Arial"/>
          <w:b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/>
          <w:bCs/>
          <w:color w:val="A6A6A6" w:themeColor="background1" w:themeShade="A6"/>
          <w:lang w:val="es-CO"/>
        </w:rPr>
        <w:t>Llamadas Salientes</w:t>
      </w:r>
    </w:p>
    <w:p w:rsidR="00053E7B" w:rsidRDefault="00053E7B" w:rsidP="00053E7B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CE20F9" w:rsidRPr="00F24FDF" w:rsidRDefault="00CE20F9" w:rsidP="00053E7B">
      <w:pPr>
        <w:ind w:left="84" w:firstLine="708"/>
        <w:jc w:val="both"/>
        <w:rPr>
          <w:rFonts w:ascii="Arial" w:hAnsi="Arial" w:cs="Arial"/>
          <w:b/>
          <w:bCs/>
          <w:lang w:val="es-CO"/>
        </w:rPr>
      </w:pPr>
      <w:r w:rsidRPr="00F24FDF">
        <w:rPr>
          <w:rFonts w:ascii="Arial" w:hAnsi="Arial" w:cs="Arial"/>
          <w:b/>
          <w:bCs/>
          <w:lang w:val="es-CO"/>
        </w:rPr>
        <w:t>Resultado</w:t>
      </w:r>
    </w:p>
    <w:tbl>
      <w:tblPr>
        <w:tblStyle w:val="Cuadrculamedia1"/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157"/>
        <w:gridCol w:w="1134"/>
        <w:gridCol w:w="1559"/>
        <w:gridCol w:w="1560"/>
        <w:gridCol w:w="708"/>
        <w:gridCol w:w="851"/>
        <w:gridCol w:w="709"/>
        <w:gridCol w:w="992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EXTENSIÓN</w:t>
            </w:r>
          </w:p>
        </w:tc>
        <w:tc>
          <w:tcPr>
            <w:tcW w:w="1134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ASOCIADO</w:t>
            </w:r>
          </w:p>
        </w:tc>
        <w:tc>
          <w:tcPr>
            <w:tcW w:w="1559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entrante</w:t>
            </w:r>
          </w:p>
        </w:tc>
        <w:tc>
          <w:tcPr>
            <w:tcW w:w="1560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Establecimiento llamada saliente</w:t>
            </w:r>
          </w:p>
        </w:tc>
        <w:tc>
          <w:tcPr>
            <w:tcW w:w="708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Audio</w:t>
            </w:r>
          </w:p>
        </w:tc>
        <w:tc>
          <w:tcPr>
            <w:tcW w:w="851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Retardo / ECO</w:t>
            </w:r>
          </w:p>
        </w:tc>
        <w:tc>
          <w:tcPr>
            <w:tcW w:w="709" w:type="dxa"/>
            <w:shd w:val="clear" w:color="auto" w:fill="C00000"/>
            <w:noWrap/>
            <w:vAlign w:val="center"/>
            <w:hideMark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Ruido</w:t>
            </w:r>
          </w:p>
        </w:tc>
        <w:tc>
          <w:tcPr>
            <w:tcW w:w="992" w:type="dxa"/>
            <w:shd w:val="clear" w:color="auto" w:fill="C00000"/>
            <w:vAlign w:val="center"/>
          </w:tcPr>
          <w:p w:rsidR="00CE20F9" w:rsidRPr="00F24FDF" w:rsidRDefault="00CE20F9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Reconoce Tonos DTMF</w:t>
            </w: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  <w:hideMark/>
          </w:tcPr>
          <w:p w:rsidR="00CE20F9" w:rsidRPr="00F24FDF" w:rsidRDefault="00CE20F9" w:rsidP="00E8403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Ext1</w:t>
            </w:r>
          </w:p>
        </w:tc>
        <w:tc>
          <w:tcPr>
            <w:tcW w:w="1134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560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8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851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709" w:type="dxa"/>
            <w:noWrap/>
            <w:vAlign w:val="center"/>
            <w:hideMark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992" w:type="dxa"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</w:tr>
      <w:tr w:rsidR="00F24FDF" w:rsidRPr="00F24FDF" w:rsidTr="00F24F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CE20F9" w:rsidRPr="00F24FDF" w:rsidRDefault="00CE20F9" w:rsidP="00E8403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Ext2</w:t>
            </w:r>
          </w:p>
        </w:tc>
        <w:tc>
          <w:tcPr>
            <w:tcW w:w="1134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E20F9" w:rsidRPr="00F24FDF" w:rsidRDefault="00CE20F9" w:rsidP="00E8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F24FDF" w:rsidRPr="00F24FDF" w:rsidTr="00F24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7" w:type="dxa"/>
            <w:noWrap/>
            <w:vAlign w:val="center"/>
          </w:tcPr>
          <w:p w:rsidR="00CE20F9" w:rsidRPr="00F24FDF" w:rsidRDefault="00CE20F9" w:rsidP="00E8403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Ext3</w:t>
            </w:r>
          </w:p>
        </w:tc>
        <w:tc>
          <w:tcPr>
            <w:tcW w:w="1134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60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8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noWrap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CE20F9" w:rsidRPr="00F24FDF" w:rsidRDefault="00CE20F9" w:rsidP="00E84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:rsidR="00CE20F9" w:rsidRDefault="00CE20F9" w:rsidP="005E38F5">
      <w:pPr>
        <w:jc w:val="both"/>
        <w:rPr>
          <w:rFonts w:asciiTheme="minorHAnsi" w:hAnsiTheme="minorHAnsi" w:cstheme="minorHAnsi"/>
          <w:bCs/>
          <w:color w:val="A6A6A6" w:themeColor="background1" w:themeShade="A6"/>
          <w:sz w:val="22"/>
          <w:szCs w:val="22"/>
          <w:lang w:val="es-CO"/>
        </w:rPr>
      </w:pPr>
    </w:p>
    <w:p w:rsidR="00E87A85" w:rsidRPr="00F24FDF" w:rsidRDefault="00E87A85" w:rsidP="00ED0FC9">
      <w:pPr>
        <w:numPr>
          <w:ilvl w:val="1"/>
          <w:numId w:val="10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Pruebas servicios suplementarios</w:t>
      </w: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F24FDF">
        <w:rPr>
          <w:rFonts w:ascii="Arial" w:hAnsi="Arial" w:cs="Arial"/>
          <w:bCs/>
          <w:color w:val="A6A6A6" w:themeColor="background1" w:themeShade="A6"/>
          <w:lang w:val="es-CO"/>
        </w:rPr>
        <w:t xml:space="preserve">(Incluir </w:t>
      </w:r>
      <w:proofErr w:type="spellStart"/>
      <w:r w:rsidRPr="00F24FDF">
        <w:rPr>
          <w:rFonts w:ascii="Arial" w:hAnsi="Arial" w:cs="Arial"/>
          <w:bCs/>
          <w:color w:val="A6A6A6" w:themeColor="background1" w:themeShade="A6"/>
          <w:lang w:val="es-CO"/>
        </w:rPr>
        <w:t>check</w:t>
      </w:r>
      <w:proofErr w:type="spellEnd"/>
      <w:r w:rsidRPr="00F24FDF">
        <w:rPr>
          <w:rFonts w:ascii="Arial" w:hAnsi="Arial" w:cs="Arial"/>
          <w:bCs/>
          <w:color w:val="A6A6A6" w:themeColor="background1" w:themeShade="A6"/>
          <w:lang w:val="es-CO"/>
        </w:rPr>
        <w:t xml:space="preserve"> box para seleccionar los servicios suplementarios habilitados)</w:t>
      </w: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E87A85" w:rsidRPr="00F24FDF" w:rsidRDefault="00E87A85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4648F4" w:rsidRPr="00F24FDF" w:rsidRDefault="005E38F5" w:rsidP="00ED0FC9">
      <w:pPr>
        <w:numPr>
          <w:ilvl w:val="1"/>
          <w:numId w:val="10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 xml:space="preserve">Pruebas </w:t>
      </w:r>
      <w:r w:rsidR="00E87A85" w:rsidRPr="00F24FDF">
        <w:rPr>
          <w:rFonts w:ascii="Arial" w:hAnsi="Arial" w:cs="Arial"/>
          <w:b/>
          <w:lang w:val="es-CO"/>
        </w:rPr>
        <w:t>de Fax</w:t>
      </w:r>
    </w:p>
    <w:tbl>
      <w:tblPr>
        <w:tblStyle w:val="Cuadrculamedia1"/>
        <w:tblW w:w="6283" w:type="dxa"/>
        <w:jc w:val="center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418"/>
        <w:gridCol w:w="2456"/>
      </w:tblGrid>
      <w:tr w:rsidR="00F24FDF" w:rsidRPr="00F24FDF" w:rsidTr="00F24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NUMERO DESTINO</w:t>
            </w:r>
          </w:p>
        </w:tc>
        <w:tc>
          <w:tcPr>
            <w:tcW w:w="1417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recibió el Fax de prueba</w:t>
            </w:r>
          </w:p>
        </w:tc>
        <w:tc>
          <w:tcPr>
            <w:tcW w:w="1418" w:type="dxa"/>
            <w:shd w:val="clear" w:color="auto" w:fill="C00000"/>
            <w:noWrap/>
            <w:vAlign w:val="center"/>
            <w:hideMark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 entregó el Fax de Prueba</w:t>
            </w:r>
          </w:p>
        </w:tc>
        <w:tc>
          <w:tcPr>
            <w:tcW w:w="2456" w:type="dxa"/>
            <w:shd w:val="clear" w:color="auto" w:fill="C00000"/>
            <w:vAlign w:val="center"/>
          </w:tcPr>
          <w:p w:rsidR="00E87A85" w:rsidRPr="00F24FDF" w:rsidRDefault="00E87A85" w:rsidP="00F24F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Observaciones</w:t>
            </w:r>
          </w:p>
        </w:tc>
      </w:tr>
      <w:tr w:rsidR="00E87A85" w:rsidRPr="00F24FDF" w:rsidTr="00240E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  <w:hideMark/>
          </w:tcPr>
          <w:p w:rsidR="00E87A85" w:rsidRPr="00F24FDF" w:rsidRDefault="00E87A85" w:rsidP="00240ED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7480000</w:t>
            </w:r>
          </w:p>
        </w:tc>
        <w:tc>
          <w:tcPr>
            <w:tcW w:w="1417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1418" w:type="dxa"/>
            <w:noWrap/>
            <w:vAlign w:val="center"/>
            <w:hideMark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24FDF">
              <w:rPr>
                <w:rFonts w:ascii="Arial" w:hAnsi="Arial" w:cs="Arial"/>
                <w:color w:val="000000"/>
                <w:sz w:val="16"/>
                <w:szCs w:val="16"/>
              </w:rPr>
              <w:t>SI/NO</w:t>
            </w:r>
          </w:p>
        </w:tc>
        <w:tc>
          <w:tcPr>
            <w:tcW w:w="2456" w:type="dxa"/>
            <w:vAlign w:val="center"/>
          </w:tcPr>
          <w:p w:rsidR="00E87A85" w:rsidRPr="00F24FDF" w:rsidRDefault="00E87A85" w:rsidP="00240E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E87A85" w:rsidRPr="0013297C" w:rsidTr="00240E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  <w:noWrap/>
            <w:vAlign w:val="center"/>
          </w:tcPr>
          <w:p w:rsidR="00E87A85" w:rsidRPr="0013297C" w:rsidRDefault="00E87A85" w:rsidP="00240ED5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noWrap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  <w:noWrap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456" w:type="dxa"/>
            <w:vAlign w:val="center"/>
          </w:tcPr>
          <w:p w:rsidR="00E87A85" w:rsidRPr="0013297C" w:rsidRDefault="00E87A85" w:rsidP="00240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</w:tr>
    </w:tbl>
    <w:p w:rsidR="00CE20F9" w:rsidRDefault="00CE20F9" w:rsidP="00E87A85">
      <w:pPr>
        <w:spacing w:after="240"/>
        <w:rPr>
          <w:rFonts w:asciiTheme="minorHAnsi" w:hAnsiTheme="minorHAnsi" w:cstheme="minorHAnsi"/>
          <w:b/>
          <w:sz w:val="24"/>
          <w:szCs w:val="24"/>
          <w:lang w:val="es-CO"/>
        </w:rPr>
      </w:pPr>
    </w:p>
    <w:p w:rsidR="00CE20F9" w:rsidRDefault="00CE20F9">
      <w:pPr>
        <w:rPr>
          <w:rFonts w:asciiTheme="minorHAnsi" w:hAnsiTheme="minorHAnsi" w:cstheme="minorHAnsi"/>
          <w:b/>
          <w:sz w:val="24"/>
          <w:szCs w:val="24"/>
          <w:lang w:val="es-CO"/>
        </w:rPr>
      </w:pPr>
      <w:r>
        <w:rPr>
          <w:rFonts w:asciiTheme="minorHAnsi" w:hAnsiTheme="minorHAnsi" w:cstheme="minorHAnsi"/>
          <w:b/>
          <w:sz w:val="24"/>
          <w:szCs w:val="24"/>
          <w:lang w:val="es-CO"/>
        </w:rPr>
        <w:br w:type="page"/>
      </w:r>
    </w:p>
    <w:p w:rsidR="00684CF0" w:rsidRPr="004E56FC" w:rsidRDefault="00684CF0" w:rsidP="004E56FC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4E56FC">
        <w:rPr>
          <w:rFonts w:ascii="Arial" w:hAnsi="Arial" w:cs="Arial"/>
          <w:b/>
          <w:lang w:val="es-CO"/>
        </w:rPr>
        <w:lastRenderedPageBreak/>
        <w:t>CONEXIONES Y ENTREGA</w:t>
      </w:r>
    </w:p>
    <w:p w:rsidR="00AD4411" w:rsidRPr="00F24FDF" w:rsidRDefault="00AD4411" w:rsidP="00FF4D67">
      <w:pPr>
        <w:numPr>
          <w:ilvl w:val="1"/>
          <w:numId w:val="12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queda</w:t>
      </w:r>
      <w:r w:rsidR="004E56FC">
        <w:rPr>
          <w:rFonts w:ascii="Arial" w:hAnsi="Arial" w:cs="Arial"/>
          <w:b/>
          <w:lang w:val="es-CO"/>
        </w:rPr>
        <w:t>n conectados a los equipos de Claro</w:t>
      </w:r>
      <w:r w:rsidRPr="00F24FDF">
        <w:rPr>
          <w:rFonts w:ascii="Arial" w:hAnsi="Arial" w:cs="Arial"/>
          <w:b/>
          <w:lang w:val="es-CO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4411" w:rsidRPr="00F24FDF" w:rsidRDefault="00AD4411" w:rsidP="00240E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Default="00CE20F9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684CF0" w:rsidRPr="00F24FDF" w:rsidRDefault="00684CF0" w:rsidP="00FF4D67">
      <w:pPr>
        <w:numPr>
          <w:ilvl w:val="1"/>
          <w:numId w:val="12"/>
        </w:numPr>
        <w:spacing w:after="240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Los equipos del cliente se encuentran disponibles y configurados adecuadamente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F24FDF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r w:rsidRPr="00F24FD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0ED5" w:rsidRPr="00F24FDF" w:rsidRDefault="00240ED5" w:rsidP="00E840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684CF0" w:rsidRDefault="00684CF0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CE20F9" w:rsidRPr="00A057CD" w:rsidRDefault="00CE20F9" w:rsidP="00684CF0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AD4411" w:rsidRPr="00F24FDF" w:rsidRDefault="00AD4411" w:rsidP="00FF4D67">
      <w:pPr>
        <w:numPr>
          <w:ilvl w:val="1"/>
          <w:numId w:val="12"/>
        </w:numPr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t>Observaciones</w:t>
      </w:r>
    </w:p>
    <w:p w:rsidR="00AD4411" w:rsidRDefault="00AD4411" w:rsidP="00AD4411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:rsidR="00240ED5" w:rsidRDefault="00240ED5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br w:type="page"/>
      </w:r>
    </w:p>
    <w:p w:rsidR="008F1515" w:rsidRPr="00F24FDF" w:rsidRDefault="008F1515" w:rsidP="006E3404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F24FDF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F24FDF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F24FDF">
        <w:rPr>
          <w:rFonts w:ascii="Arial" w:hAnsi="Arial" w:cs="Arial"/>
          <w:b/>
          <w:lang w:val="es-CO"/>
        </w:rPr>
        <w:t>(400x300 pixeles)</w:t>
      </w:r>
    </w:p>
    <w:p w:rsidR="00CE7207" w:rsidRPr="008F1515" w:rsidRDefault="008F1515" w:rsidP="008F1515">
      <w:pPr>
        <w:jc w:val="center"/>
        <w:rPr>
          <w:rFonts w:asciiTheme="minorHAnsi" w:hAnsiTheme="minorHAnsi" w:cstheme="minorHAnsi"/>
          <w:bCs/>
          <w:i/>
          <w:iCs/>
          <w:color w:val="333399"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  <w:lang w:val="es-CO" w:eastAsia="es-CO"/>
        </w:rPr>
        <w:drawing>
          <wp:inline distT="0" distB="0" distL="0" distR="0" wp14:anchorId="7F67A699" wp14:editId="466F47EC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8F1515" w:rsidSect="0013297C">
      <w:headerReference w:type="default" r:id="rId12"/>
      <w:footerReference w:type="even" r:id="rId13"/>
      <w:footerReference w:type="default" r:id="rId14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93E" w:rsidRDefault="0079793E">
      <w:r>
        <w:separator/>
      </w:r>
    </w:p>
  </w:endnote>
  <w:endnote w:type="continuationSeparator" w:id="0">
    <w:p w:rsidR="0079793E" w:rsidRDefault="00797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93E" w:rsidRDefault="0079793E">
      <w:r>
        <w:separator/>
      </w:r>
    </w:p>
  </w:footnote>
  <w:footnote w:type="continuationSeparator" w:id="0">
    <w:p w:rsidR="0079793E" w:rsidRDefault="007979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2B6CF3" w:rsidRPr="002B6CF3" w:rsidRDefault="00FA1AA5" w:rsidP="006E3404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TELEFONIA </w:t>
          </w:r>
          <w:r w:rsidR="00ED0FC9">
            <w:rPr>
              <w:rFonts w:ascii="Arial" w:hAnsi="Arial" w:cs="Arial"/>
              <w:b/>
              <w:lang w:val="es-MX"/>
            </w:rPr>
            <w:t>TRONCAL SIP GATEWAY</w:t>
          </w:r>
          <w:r w:rsidR="006E3404">
            <w:rPr>
              <w:rFonts w:ascii="Arial" w:hAnsi="Arial" w:cs="Arial"/>
              <w:b/>
              <w:lang w:val="es-MX"/>
            </w:rPr>
            <w:t xml:space="preserve"> </w:t>
          </w:r>
          <w:r w:rsidR="00067F40">
            <w:rPr>
              <w:rFonts w:ascii="Arial" w:hAnsi="Arial" w:cs="Arial"/>
              <w:b/>
              <w:lang w:val="es-MX"/>
            </w:rPr>
            <w:t>Y TRONCAL SIP CENTRALIZADA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 o:ole="">
                <v:imagedata r:id="rId1" o:title=""/>
              </v:shape>
              <o:OLEObject Type="Embed" ProgID="Visio.Drawing.11" ShapeID="_x0000_i1025" DrawAspect="Content" ObjectID="_1737871542" r:id="rId2"/>
            </w:object>
          </w:r>
        </w:p>
      </w:tc>
    </w:tr>
    <w:tr w:rsidR="002B6CF3" w:rsidRPr="00EF5103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4E56FC" w:rsidRPr="004E56FC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2B6CF3" w:rsidRPr="00F2689D" w:rsidRDefault="008773D9" w:rsidP="008773D9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</w:t>
          </w:r>
          <w:r w:rsidR="002B6CF3">
            <w:rPr>
              <w:rFonts w:ascii="Arial" w:hAnsi="Arial" w:cs="Arial"/>
              <w:lang w:val="es-MX"/>
            </w:rPr>
            <w:t>-</w:t>
          </w:r>
          <w:r>
            <w:rPr>
              <w:rFonts w:ascii="Arial" w:hAnsi="Arial" w:cs="Arial"/>
              <w:lang w:val="es-MX"/>
            </w:rPr>
            <w:t>sep</w:t>
          </w:r>
          <w:r w:rsidR="002B6CF3">
            <w:rPr>
              <w:rFonts w:ascii="Arial" w:hAnsi="Arial" w:cs="Arial"/>
              <w:lang w:val="es-MX"/>
            </w:rPr>
            <w:t>-20</w:t>
          </w:r>
          <w:r w:rsidR="004E56FC">
            <w:rPr>
              <w:rFonts w:ascii="Arial" w:hAnsi="Arial" w:cs="Arial"/>
              <w:lang w:val="es-MX"/>
            </w:rPr>
            <w:t>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2B6CF3" w:rsidRPr="00F2689D" w:rsidRDefault="002B6CF3" w:rsidP="00086501">
          <w:pPr>
            <w:rPr>
              <w:b/>
            </w:rPr>
          </w:pPr>
        </w:p>
      </w:tc>
    </w:tr>
    <w:tr w:rsidR="002B6CF3" w:rsidRPr="00EF5103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B43D96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10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B43D96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10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2B6CF3" w:rsidRPr="002B6CF3" w:rsidRDefault="002B6CF3" w:rsidP="004E56FC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4E56FC" w:rsidRPr="004E56FC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AB4361">
            <w:rPr>
              <w:rFonts w:ascii="Arial" w:hAnsi="Arial" w:cs="Arial"/>
              <w:b/>
            </w:rPr>
            <w:t>11</w:t>
          </w:r>
        </w:p>
      </w:tc>
    </w:tr>
  </w:tbl>
  <w:p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F7431"/>
    <w:multiLevelType w:val="multilevel"/>
    <w:tmpl w:val="367EE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540C3D"/>
    <w:multiLevelType w:val="multilevel"/>
    <w:tmpl w:val="C1B4C5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F43E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FB4777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0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8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0013"/>
    <w:rsid w:val="00003A6A"/>
    <w:rsid w:val="00006376"/>
    <w:rsid w:val="00007F56"/>
    <w:rsid w:val="000102E3"/>
    <w:rsid w:val="00015D08"/>
    <w:rsid w:val="00032397"/>
    <w:rsid w:val="000534A6"/>
    <w:rsid w:val="00053E7B"/>
    <w:rsid w:val="0005654D"/>
    <w:rsid w:val="00067F40"/>
    <w:rsid w:val="000F0EA0"/>
    <w:rsid w:val="000F5174"/>
    <w:rsid w:val="000F778C"/>
    <w:rsid w:val="00113570"/>
    <w:rsid w:val="00122409"/>
    <w:rsid w:val="0013297C"/>
    <w:rsid w:val="0015172A"/>
    <w:rsid w:val="001766CD"/>
    <w:rsid w:val="00187639"/>
    <w:rsid w:val="001A73B1"/>
    <w:rsid w:val="001B24B4"/>
    <w:rsid w:val="001C23A5"/>
    <w:rsid w:val="001C5BB6"/>
    <w:rsid w:val="001E0446"/>
    <w:rsid w:val="00220AF5"/>
    <w:rsid w:val="002225AA"/>
    <w:rsid w:val="00240ED5"/>
    <w:rsid w:val="00241E52"/>
    <w:rsid w:val="00246CA0"/>
    <w:rsid w:val="00256E63"/>
    <w:rsid w:val="002B6CF3"/>
    <w:rsid w:val="002F3F5E"/>
    <w:rsid w:val="00317E06"/>
    <w:rsid w:val="00325546"/>
    <w:rsid w:val="00325B50"/>
    <w:rsid w:val="00325B83"/>
    <w:rsid w:val="003547CF"/>
    <w:rsid w:val="0035780A"/>
    <w:rsid w:val="00360F12"/>
    <w:rsid w:val="003910BE"/>
    <w:rsid w:val="003A6826"/>
    <w:rsid w:val="003D2051"/>
    <w:rsid w:val="003D32FD"/>
    <w:rsid w:val="003D617E"/>
    <w:rsid w:val="00401252"/>
    <w:rsid w:val="00442B70"/>
    <w:rsid w:val="00454B97"/>
    <w:rsid w:val="00455D59"/>
    <w:rsid w:val="004648F4"/>
    <w:rsid w:val="00466252"/>
    <w:rsid w:val="00491DB8"/>
    <w:rsid w:val="004A72CC"/>
    <w:rsid w:val="004D25EE"/>
    <w:rsid w:val="004E56FC"/>
    <w:rsid w:val="004F389F"/>
    <w:rsid w:val="004F71D5"/>
    <w:rsid w:val="0052501C"/>
    <w:rsid w:val="005635FF"/>
    <w:rsid w:val="005B2D06"/>
    <w:rsid w:val="005B36AD"/>
    <w:rsid w:val="005E04F1"/>
    <w:rsid w:val="005E2188"/>
    <w:rsid w:val="005E38F5"/>
    <w:rsid w:val="00605220"/>
    <w:rsid w:val="006278FE"/>
    <w:rsid w:val="00656C07"/>
    <w:rsid w:val="0066214C"/>
    <w:rsid w:val="00663C84"/>
    <w:rsid w:val="0067526F"/>
    <w:rsid w:val="00681256"/>
    <w:rsid w:val="00684CF0"/>
    <w:rsid w:val="006C3F9F"/>
    <w:rsid w:val="006C554D"/>
    <w:rsid w:val="006E3404"/>
    <w:rsid w:val="006E4EAA"/>
    <w:rsid w:val="00731402"/>
    <w:rsid w:val="007727F7"/>
    <w:rsid w:val="00776B26"/>
    <w:rsid w:val="00781B35"/>
    <w:rsid w:val="00792DDE"/>
    <w:rsid w:val="0079793E"/>
    <w:rsid w:val="00797BC8"/>
    <w:rsid w:val="007B1D75"/>
    <w:rsid w:val="007D53DD"/>
    <w:rsid w:val="008021A3"/>
    <w:rsid w:val="00804C6B"/>
    <w:rsid w:val="0080755E"/>
    <w:rsid w:val="0085055C"/>
    <w:rsid w:val="00854312"/>
    <w:rsid w:val="008773D9"/>
    <w:rsid w:val="008A5B8E"/>
    <w:rsid w:val="008C0FBF"/>
    <w:rsid w:val="008F1515"/>
    <w:rsid w:val="008F338A"/>
    <w:rsid w:val="008F4973"/>
    <w:rsid w:val="008F7F2F"/>
    <w:rsid w:val="00900FE8"/>
    <w:rsid w:val="00921F9A"/>
    <w:rsid w:val="009405E3"/>
    <w:rsid w:val="00967355"/>
    <w:rsid w:val="00967471"/>
    <w:rsid w:val="00980660"/>
    <w:rsid w:val="009A0A33"/>
    <w:rsid w:val="009A1F6A"/>
    <w:rsid w:val="009D47AF"/>
    <w:rsid w:val="00A057CD"/>
    <w:rsid w:val="00A06B5F"/>
    <w:rsid w:val="00A168A2"/>
    <w:rsid w:val="00A570DE"/>
    <w:rsid w:val="00A67AAC"/>
    <w:rsid w:val="00A74238"/>
    <w:rsid w:val="00A76C6E"/>
    <w:rsid w:val="00A90447"/>
    <w:rsid w:val="00A91345"/>
    <w:rsid w:val="00A9598D"/>
    <w:rsid w:val="00AA0E50"/>
    <w:rsid w:val="00AB0E14"/>
    <w:rsid w:val="00AB4361"/>
    <w:rsid w:val="00AD4411"/>
    <w:rsid w:val="00AE084E"/>
    <w:rsid w:val="00AF7973"/>
    <w:rsid w:val="00B12271"/>
    <w:rsid w:val="00B254E0"/>
    <w:rsid w:val="00B43D96"/>
    <w:rsid w:val="00B82E90"/>
    <w:rsid w:val="00B86D51"/>
    <w:rsid w:val="00BC45C0"/>
    <w:rsid w:val="00BE4671"/>
    <w:rsid w:val="00C01596"/>
    <w:rsid w:val="00C12893"/>
    <w:rsid w:val="00C23794"/>
    <w:rsid w:val="00C30612"/>
    <w:rsid w:val="00C56A4E"/>
    <w:rsid w:val="00C64216"/>
    <w:rsid w:val="00C816E6"/>
    <w:rsid w:val="00C8556F"/>
    <w:rsid w:val="00CA56C0"/>
    <w:rsid w:val="00CA6BC8"/>
    <w:rsid w:val="00CE20F9"/>
    <w:rsid w:val="00CE7207"/>
    <w:rsid w:val="00CF269E"/>
    <w:rsid w:val="00D41FB9"/>
    <w:rsid w:val="00D54BB0"/>
    <w:rsid w:val="00D5502D"/>
    <w:rsid w:val="00D7674D"/>
    <w:rsid w:val="00DB0E15"/>
    <w:rsid w:val="00DB461B"/>
    <w:rsid w:val="00DC034D"/>
    <w:rsid w:val="00E11A6D"/>
    <w:rsid w:val="00E166BB"/>
    <w:rsid w:val="00E23D25"/>
    <w:rsid w:val="00E259E3"/>
    <w:rsid w:val="00E5322A"/>
    <w:rsid w:val="00E57CAA"/>
    <w:rsid w:val="00E67BEE"/>
    <w:rsid w:val="00E87A85"/>
    <w:rsid w:val="00EA4556"/>
    <w:rsid w:val="00EA797F"/>
    <w:rsid w:val="00EB1A37"/>
    <w:rsid w:val="00ED0FC9"/>
    <w:rsid w:val="00ED7101"/>
    <w:rsid w:val="00EE76A3"/>
    <w:rsid w:val="00F03967"/>
    <w:rsid w:val="00F07879"/>
    <w:rsid w:val="00F24FDF"/>
    <w:rsid w:val="00F541DB"/>
    <w:rsid w:val="00FA11DA"/>
    <w:rsid w:val="00FA1AA5"/>
    <w:rsid w:val="00FF0F00"/>
    <w:rsid w:val="00FF4D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D0FBF974-6564-4771-8481-AE97640B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1.vsd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https://claromovilco.sharepoint.com/sites/PortalProcesos/Documentos/_layouts/15/wrkstat.aspx?List=33795d45-1599-4071-abb7-4a9cd4486da8&amp;WorkflowInstanceName=b2379092-d9d7-456e-a5b0-5360e37891b0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540BAA2-F759-4EEF-9FBE-0FBB04D6F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D94353-88D7-42F5-A91C-951C51FB85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EB8DD2-DAFD-446F-8C13-6DCAF6A495CB}">
  <ds:schemaRefs>
    <ds:schemaRef ds:uri="microsoft.office.server.policy.changes"/>
  </ds:schemaRefs>
</ds:datastoreItem>
</file>

<file path=customXml/itemProps4.xml><?xml version="1.0" encoding="utf-8"?>
<ds:datastoreItem xmlns:ds="http://schemas.openxmlformats.org/officeDocument/2006/customXml" ds:itemID="{C523FAC1-0688-470A-854B-B2E90F138267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3</TotalTime>
  <Pages>10</Pages>
  <Words>1044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TVCABLE S.A</Company>
  <LinksUpToDate>false</LinksUpToDate>
  <CharactersWithSpaces>6778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Telefonía Troncal SIP Gateway y Centralizada</dc:title>
  <dc:creator>luz.vega.f</dc:creator>
  <cp:lastModifiedBy>ZTE</cp:lastModifiedBy>
  <cp:revision>4</cp:revision>
  <cp:lastPrinted>2008-02-06T21:08:00Z</cp:lastPrinted>
  <dcterms:created xsi:type="dcterms:W3CDTF">2020-06-23T23:45:00Z</dcterms:created>
  <dcterms:modified xsi:type="dcterms:W3CDTF">2023-02-14T14:19:00Z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