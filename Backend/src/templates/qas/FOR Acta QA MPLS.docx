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8F112" w14:textId="77777777" w:rsidR="00942CFF" w:rsidRDefault="00942CFF" w:rsidP="00942CFF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14:paraId="40451482" w14:textId="4E93BB3D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35309851" w14:textId="518CA5F5" w:rsidR="00942CFF" w:rsidRDefault="00942CFF" w:rsidP="00942CFF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</w:r>
      <w:r>
        <w:tab/>
      </w:r>
      <w:r>
        <w:tab/>
      </w:r>
    </w:p>
    <w:p w14:paraId="24503425" w14:textId="0FEDFBF4" w:rsidR="00942CFF" w:rsidRDefault="00942CFF" w:rsidP="00942CFF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</w:r>
      <w:r>
        <w:tab/>
      </w:r>
      <w:r>
        <w:tab/>
      </w:r>
      <w:r>
        <w:tab/>
      </w:r>
    </w:p>
    <w:p w14:paraId="33ED2551" w14:textId="6D609027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2BBD5EE8" w14:textId="0AC18E13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1AEEB2E4" w14:textId="27B04730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525188AD" w14:textId="54D57AE6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Espera </w:t>
      </w:r>
      <w:r w:rsidR="00485E1F">
        <w:rPr>
          <w:rFonts w:ascii="Arial" w:eastAsia="Arial" w:hAnsi="Arial" w:cs="Arial"/>
          <w:b/>
        </w:rPr>
        <w:t>Claro:</w:t>
      </w:r>
      <w:r w:rsidR="00485E1F">
        <w:rPr>
          <w:rFonts w:ascii="Arial" w:eastAsia="Arial" w:hAnsi="Arial" w:cs="Arial"/>
          <w:b/>
        </w:rPr>
        <w:tab/>
      </w:r>
      <w:r w:rsidR="00485E1F">
        <w:rPr>
          <w:rFonts w:ascii="Arial" w:eastAsia="Arial" w:hAnsi="Arial" w:cs="Arial"/>
          <w:b/>
        </w:rPr>
        <w:tab/>
      </w:r>
      <w:r w:rsidR="00485E1F">
        <w:rPr>
          <w:rFonts w:ascii="Arial" w:eastAsia="Arial" w:hAnsi="Arial" w:cs="Arial"/>
          <w:b/>
        </w:rPr>
        <w:tab/>
      </w:r>
    </w:p>
    <w:p w14:paraId="1CF5495D" w14:textId="6C318684" w:rsidR="00942CFF" w:rsidRDefault="00942CFF" w:rsidP="00942CFF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</w:r>
      <w:r>
        <w:tab/>
      </w:r>
      <w:r>
        <w:tab/>
      </w:r>
      <w:r>
        <w:tab/>
      </w:r>
    </w:p>
    <w:p w14:paraId="090C3993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35096623" w14:textId="454C39EC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Ing. Outsourcing: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59EFC9D4" w14:textId="0699EB1D" w:rsidR="00682605" w:rsidRDefault="00682605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</w:t>
      </w:r>
    </w:p>
    <w:p w14:paraId="4B359FCD" w14:textId="2B300134" w:rsidR="00682605" w:rsidRDefault="00682605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</w:t>
      </w:r>
    </w:p>
    <w:p w14:paraId="372C8331" w14:textId="77777777" w:rsidR="00682605" w:rsidRDefault="00682605" w:rsidP="00942CFF">
      <w:pPr>
        <w:rPr>
          <w:rFonts w:ascii="Arial" w:eastAsia="Arial" w:hAnsi="Arial" w:cs="Arial"/>
          <w:b/>
        </w:rPr>
      </w:pPr>
    </w:p>
    <w:p w14:paraId="44A02D39" w14:textId="538D839B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4FF3BBBF" w14:textId="7D609E26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547678A2" w14:textId="2DE4ECAA" w:rsidR="00942CFF" w:rsidRPr="00B373C7" w:rsidRDefault="00942CFF" w:rsidP="00942CFF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</w:r>
      <w:r>
        <w:tab/>
      </w:r>
      <w:r>
        <w:tab/>
      </w:r>
    </w:p>
    <w:p w14:paraId="5FFECE6B" w14:textId="6C11986D" w:rsidR="00942CFF" w:rsidRDefault="00942CFF" w:rsidP="00942CFF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</w:r>
      <w:r>
        <w:tab/>
      </w:r>
      <w:r>
        <w:tab/>
      </w:r>
      <w:r>
        <w:tab/>
      </w:r>
    </w:p>
    <w:p w14:paraId="4D41CA78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70013123" w14:textId="6FDD6F51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8C6F9DB" w14:textId="37468C1D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</w:r>
      <w:r>
        <w:rPr>
          <w:rFonts w:ascii="Arial" w:eastAsia="Arial" w:hAnsi="Arial" w:cs="Arial"/>
          <w:b/>
        </w:rPr>
        <w:tab/>
      </w:r>
    </w:p>
    <w:p w14:paraId="046C475D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48FA778D" w14:textId="77777777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14:paraId="4BC941FA" w14:textId="005FEAB4" w:rsidR="00942CFF" w:rsidRDefault="00BA7A7F" w:rsidP="00942CFF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Fase-Neutro:</w:t>
      </w:r>
      <w:r>
        <w:rPr>
          <w:rFonts w:ascii="Arial" w:eastAsia="Arial" w:hAnsi="Arial" w:cs="Arial"/>
          <w:b/>
        </w:rPr>
        <w:tab/>
      </w:r>
    </w:p>
    <w:p w14:paraId="02F4E0ED" w14:textId="794B3409" w:rsidR="00942CFF" w:rsidRDefault="00BA7A7F" w:rsidP="00942CFF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Fase-Tierra:</w:t>
      </w:r>
      <w:r>
        <w:rPr>
          <w:rFonts w:ascii="Arial" w:eastAsia="Arial" w:hAnsi="Arial" w:cs="Arial"/>
          <w:b/>
        </w:rPr>
        <w:tab/>
      </w:r>
    </w:p>
    <w:p w14:paraId="0765940E" w14:textId="66F9AAC9" w:rsidR="00942CFF" w:rsidRDefault="00942CFF" w:rsidP="00942CFF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Neutro-Tierra:</w:t>
      </w:r>
      <w:r>
        <w:rPr>
          <w:rFonts w:ascii="Arial" w:eastAsia="Arial" w:hAnsi="Arial" w:cs="Arial"/>
          <w:b/>
        </w:rPr>
        <w:tab/>
      </w:r>
    </w:p>
    <w:p w14:paraId="5EED9A27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5C3FBC6C" w14:textId="77777777" w:rsidR="00942CFF" w:rsidRDefault="00942CFF" w:rsidP="00942C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RACK</w:t>
      </w:r>
    </w:p>
    <w:p w14:paraId="142C6C3B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0740C39E" w14:textId="77777777" w:rsidR="00942CFF" w:rsidRDefault="00942CFF" w:rsidP="00942CFF">
      <w:pPr>
        <w:rPr>
          <w:rFonts w:ascii="Arial" w:eastAsia="Arial" w:hAnsi="Arial" w:cs="Arial"/>
          <w:b/>
        </w:rPr>
      </w:pPr>
    </w:p>
    <w:p w14:paraId="74D4322C" w14:textId="0F60AD6A" w:rsidR="00401252" w:rsidRDefault="00942CFF" w:rsidP="00942CFF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Observaciones:</w:t>
      </w:r>
      <w:r w:rsidR="00DA2F65">
        <w:rPr>
          <w:rFonts w:ascii="Arial" w:eastAsia="Arial" w:hAnsi="Arial" w:cs="Arial"/>
          <w:b/>
          <w:bCs/>
        </w:rPr>
        <w:t xml:space="preserve"> </w:t>
      </w:r>
    </w:p>
    <w:p w14:paraId="0B95BB72" w14:textId="77777777" w:rsidR="00401252" w:rsidRDefault="00401252" w:rsidP="00401252">
      <w:pPr>
        <w:rPr>
          <w:rFonts w:ascii="Arial" w:eastAsia="Arial" w:hAnsi="Arial" w:cs="Arial"/>
          <w:b/>
          <w:bCs/>
        </w:rPr>
      </w:pPr>
    </w:p>
    <w:p w14:paraId="0A44C8D4" w14:textId="77777777" w:rsidR="00E57CAA" w:rsidRPr="004F0C7C" w:rsidRDefault="00E57CAA" w:rsidP="00401252">
      <w:pPr>
        <w:rPr>
          <w:rFonts w:ascii="Arial" w:hAnsi="Arial" w:cs="Arial"/>
          <w:b/>
          <w:lang w:val="es-CO"/>
        </w:rPr>
      </w:pPr>
    </w:p>
    <w:p w14:paraId="0BD91A47" w14:textId="77777777"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4F0C7C" w14:paraId="202947BC" w14:textId="77777777" w:rsidTr="00FA1AA5">
        <w:tc>
          <w:tcPr>
            <w:tcW w:w="1689" w:type="dxa"/>
            <w:shd w:val="clear" w:color="auto" w:fill="C00000"/>
          </w:tcPr>
          <w:p w14:paraId="22D1BE2E" w14:textId="77777777"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6379C0E0" w14:textId="77777777"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50E94D3B" w14:textId="77777777"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2144B3F1" w14:textId="77777777"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63B7E06B" w14:textId="77777777" w:rsidR="00401252" w:rsidRPr="004F0C7C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4F0C7C" w14:paraId="3D0AB671" w14:textId="77777777" w:rsidTr="00E57CAA">
        <w:tc>
          <w:tcPr>
            <w:tcW w:w="1689" w:type="dxa"/>
          </w:tcPr>
          <w:p w14:paraId="6AB1A91F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3CB20272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1414B6BE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79B35D01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7103E23A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14:paraId="6DB7D258" w14:textId="77777777" w:rsidTr="00E57CAA">
        <w:tc>
          <w:tcPr>
            <w:tcW w:w="1689" w:type="dxa"/>
          </w:tcPr>
          <w:p w14:paraId="5F05F221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0226B71B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224B357E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3A4FDC79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24C9D331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14:paraId="2A731207" w14:textId="77777777" w:rsidTr="00E57CAA">
        <w:tc>
          <w:tcPr>
            <w:tcW w:w="1689" w:type="dxa"/>
          </w:tcPr>
          <w:p w14:paraId="400D681D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5D5FFAF9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462C0583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21DC5160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1C2AA11A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401252" w:rsidRPr="004F0C7C" w14:paraId="4644E443" w14:textId="77777777" w:rsidTr="00E57CAA">
        <w:tc>
          <w:tcPr>
            <w:tcW w:w="1689" w:type="dxa"/>
          </w:tcPr>
          <w:p w14:paraId="1B875722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32267CDB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0990BEAB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10EF692F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4BA2F95B" w14:textId="77777777" w:rsidR="00401252" w:rsidRPr="004F0C7C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14:paraId="5BF5ADC3" w14:textId="77777777" w:rsidR="00401252" w:rsidRPr="004F0C7C" w:rsidRDefault="00401252" w:rsidP="00401252">
      <w:pPr>
        <w:rPr>
          <w:rFonts w:ascii="Arial" w:hAnsi="Arial" w:cs="Arial"/>
          <w:b/>
          <w:lang w:val="es-CO"/>
        </w:rPr>
      </w:pPr>
    </w:p>
    <w:p w14:paraId="7B18005B" w14:textId="77777777" w:rsidR="00401252" w:rsidRPr="004F0C7C" w:rsidRDefault="00401252" w:rsidP="00401252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EQUIPOS DESINSTALADOS</w:t>
      </w:r>
      <w:r w:rsidR="00007242" w:rsidRPr="004F0C7C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4F0C7C" w14:paraId="79AD459A" w14:textId="77777777" w:rsidTr="00FA1AA5">
        <w:tc>
          <w:tcPr>
            <w:tcW w:w="1689" w:type="dxa"/>
            <w:shd w:val="clear" w:color="auto" w:fill="C00000"/>
          </w:tcPr>
          <w:p w14:paraId="62D2A030" w14:textId="77777777"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45583877" w14:textId="77777777"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647AFDB4" w14:textId="77777777"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5D63BF60" w14:textId="77777777"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56B1AFAC" w14:textId="77777777" w:rsidR="00E57CAA" w:rsidRPr="004F0C7C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4F0C7C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4F0C7C" w14:paraId="72984FC6" w14:textId="77777777" w:rsidTr="00F96CC5">
        <w:tc>
          <w:tcPr>
            <w:tcW w:w="1689" w:type="dxa"/>
          </w:tcPr>
          <w:p w14:paraId="07542946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42C00D83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5CD34570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301BB447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31DFD26C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14:paraId="52C23D0B" w14:textId="77777777" w:rsidTr="00F96CC5">
        <w:tc>
          <w:tcPr>
            <w:tcW w:w="1689" w:type="dxa"/>
          </w:tcPr>
          <w:p w14:paraId="58395743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2AD59AC1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5F9EA9CA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64E495C1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3051F21E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14:paraId="2B68C421" w14:textId="77777777" w:rsidTr="00F96CC5">
        <w:tc>
          <w:tcPr>
            <w:tcW w:w="1689" w:type="dxa"/>
          </w:tcPr>
          <w:p w14:paraId="00ACA82A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7ABC0C93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1B3B61E3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5026F17E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010B592D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</w:tr>
      <w:tr w:rsidR="00E57CAA" w:rsidRPr="004F0C7C" w14:paraId="69B178CF" w14:textId="77777777" w:rsidTr="00F96CC5">
        <w:tc>
          <w:tcPr>
            <w:tcW w:w="1689" w:type="dxa"/>
          </w:tcPr>
          <w:p w14:paraId="6D38E2FB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113" w:type="dxa"/>
          </w:tcPr>
          <w:p w14:paraId="3A6896FB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559" w:type="dxa"/>
          </w:tcPr>
          <w:p w14:paraId="5974EAAE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1701" w:type="dxa"/>
          </w:tcPr>
          <w:p w14:paraId="755C0AB2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  <w:tc>
          <w:tcPr>
            <w:tcW w:w="2384" w:type="dxa"/>
          </w:tcPr>
          <w:p w14:paraId="671347AC" w14:textId="77777777" w:rsidR="00E57CAA" w:rsidRPr="004F0C7C" w:rsidRDefault="00E57CAA" w:rsidP="00F96CC5">
            <w:pPr>
              <w:rPr>
                <w:rFonts w:ascii="Arial" w:hAnsi="Arial" w:cs="Arial"/>
                <w:b/>
                <w:lang w:val="es-CO"/>
              </w:rPr>
            </w:pPr>
          </w:p>
        </w:tc>
      </w:tr>
    </w:tbl>
    <w:p w14:paraId="5874898B" w14:textId="77777777" w:rsidR="00E57CAA" w:rsidRPr="004F0C7C" w:rsidRDefault="00E57CAA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br w:type="page"/>
      </w:r>
    </w:p>
    <w:p w14:paraId="09CD8C5D" w14:textId="7887F09E" w:rsidR="008F1515" w:rsidRPr="004F0C7C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lastRenderedPageBreak/>
        <w:t>REGISTRO FOTOGRAFICO</w:t>
      </w:r>
    </w:p>
    <w:p w14:paraId="2D8E90B8" w14:textId="1A5BEBCA" w:rsidR="008F151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Foto antes de la instalación (400x300 pixeles).</w:t>
      </w:r>
    </w:p>
    <w:p w14:paraId="6349D076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75D282E0" w14:textId="46FC251A" w:rsidR="00BA7A7F" w:rsidRDefault="00BA7A7F" w:rsidP="00BA7A7F">
      <w:pPr>
        <w:rPr>
          <w:rFonts w:ascii="Arial" w:hAnsi="Arial" w:cs="Arial"/>
          <w:b/>
          <w:lang w:val="es-CO"/>
        </w:rPr>
      </w:pPr>
    </w:p>
    <w:p w14:paraId="27F3C0DD" w14:textId="7C0D5EB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4D3AB0EE" w14:textId="78C8F45E" w:rsidR="00BA7A7F" w:rsidRDefault="00BA7A7F" w:rsidP="00BA7A7F">
      <w:pPr>
        <w:rPr>
          <w:rFonts w:ascii="Arial" w:hAnsi="Arial" w:cs="Arial"/>
          <w:b/>
          <w:lang w:val="es-CO"/>
        </w:rPr>
      </w:pPr>
    </w:p>
    <w:p w14:paraId="5FA281B6" w14:textId="5141BA10" w:rsidR="00BA7A7F" w:rsidRDefault="00BA7A7F" w:rsidP="00BA7A7F">
      <w:pPr>
        <w:rPr>
          <w:rFonts w:ascii="Arial" w:hAnsi="Arial" w:cs="Arial"/>
          <w:b/>
          <w:lang w:val="es-CO"/>
        </w:rPr>
      </w:pPr>
    </w:p>
    <w:p w14:paraId="7857087E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3DEDC0C3" w14:textId="655C5928" w:rsidR="00BA7A7F" w:rsidRDefault="00BA7A7F" w:rsidP="00BA7A7F">
      <w:pPr>
        <w:rPr>
          <w:rFonts w:ascii="Arial" w:hAnsi="Arial" w:cs="Arial"/>
          <w:b/>
          <w:lang w:val="es-CO"/>
        </w:rPr>
      </w:pPr>
    </w:p>
    <w:p w14:paraId="6508BD66" w14:textId="0D27C3E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1B56D39D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6D00F48A" w14:textId="095683FA" w:rsidR="00BA7A7F" w:rsidRDefault="00BA7A7F" w:rsidP="00BA7A7F">
      <w:pPr>
        <w:rPr>
          <w:rFonts w:ascii="Arial" w:hAnsi="Arial" w:cs="Arial"/>
          <w:b/>
          <w:lang w:val="es-CO"/>
        </w:rPr>
      </w:pPr>
    </w:p>
    <w:p w14:paraId="58B24F69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4B9D63F5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70108EA9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463DCF5F" w14:textId="5776ADA9" w:rsidR="00BA7A7F" w:rsidRDefault="00BA7A7F" w:rsidP="00BA7A7F">
      <w:pPr>
        <w:rPr>
          <w:rFonts w:ascii="Arial" w:hAnsi="Arial" w:cs="Arial"/>
          <w:b/>
          <w:lang w:val="es-CO"/>
        </w:rPr>
      </w:pPr>
    </w:p>
    <w:p w14:paraId="4C495198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33CC0524" w14:textId="5B63A2FA" w:rsidR="00BA7A7F" w:rsidRDefault="00BA7A7F" w:rsidP="00BA7A7F">
      <w:pPr>
        <w:rPr>
          <w:rFonts w:ascii="Arial" w:hAnsi="Arial" w:cs="Arial"/>
          <w:b/>
          <w:lang w:val="es-CO"/>
        </w:rPr>
      </w:pPr>
    </w:p>
    <w:p w14:paraId="34EE1683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2CE270AA" w14:textId="2223121C" w:rsidR="00BA7A7F" w:rsidRDefault="00BA7A7F" w:rsidP="00BA7A7F">
      <w:pPr>
        <w:rPr>
          <w:rFonts w:ascii="Arial" w:hAnsi="Arial" w:cs="Arial"/>
          <w:b/>
          <w:lang w:val="es-CO"/>
        </w:rPr>
      </w:pPr>
    </w:p>
    <w:p w14:paraId="0608F1C5" w14:textId="22C3D593" w:rsidR="00BA7A7F" w:rsidRDefault="00BA7A7F" w:rsidP="00BA7A7F">
      <w:pPr>
        <w:rPr>
          <w:rFonts w:ascii="Arial" w:hAnsi="Arial" w:cs="Arial"/>
          <w:b/>
          <w:lang w:val="es-CO"/>
        </w:rPr>
      </w:pPr>
    </w:p>
    <w:p w14:paraId="202FB509" w14:textId="5BF4B7DA" w:rsidR="00BA7A7F" w:rsidRDefault="00BA7A7F" w:rsidP="00BA7A7F">
      <w:pPr>
        <w:rPr>
          <w:rFonts w:ascii="Arial" w:hAnsi="Arial" w:cs="Arial"/>
          <w:b/>
          <w:lang w:val="es-CO"/>
        </w:rPr>
      </w:pPr>
    </w:p>
    <w:p w14:paraId="6140E306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11524555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1C3A93CA" w14:textId="56D37BCC" w:rsidR="00BA7A7F" w:rsidRDefault="00BA7A7F" w:rsidP="00BA7A7F">
      <w:pPr>
        <w:rPr>
          <w:rFonts w:ascii="Arial" w:hAnsi="Arial" w:cs="Arial"/>
          <w:b/>
          <w:lang w:val="es-CO"/>
        </w:rPr>
      </w:pPr>
    </w:p>
    <w:p w14:paraId="0E4471EB" w14:textId="701432A2" w:rsidR="00BA7A7F" w:rsidRDefault="00BA7A7F" w:rsidP="00BA7A7F">
      <w:pPr>
        <w:rPr>
          <w:rFonts w:ascii="Arial" w:hAnsi="Arial" w:cs="Arial"/>
          <w:b/>
          <w:lang w:val="es-CO"/>
        </w:rPr>
      </w:pPr>
    </w:p>
    <w:p w14:paraId="72D30D6C" w14:textId="77777777" w:rsidR="00BA7A7F" w:rsidRDefault="00BA7A7F" w:rsidP="00BA7A7F">
      <w:pPr>
        <w:rPr>
          <w:rFonts w:ascii="Arial" w:hAnsi="Arial" w:cs="Arial"/>
          <w:b/>
          <w:lang w:val="es-CO"/>
        </w:rPr>
      </w:pPr>
    </w:p>
    <w:p w14:paraId="25B6EC43" w14:textId="303F417F" w:rsidR="00BA7A7F" w:rsidRDefault="00BA7A7F" w:rsidP="00BA7A7F">
      <w:pPr>
        <w:rPr>
          <w:rFonts w:ascii="Arial" w:hAnsi="Arial" w:cs="Arial"/>
          <w:b/>
          <w:lang w:val="es-CO"/>
        </w:rPr>
      </w:pPr>
    </w:p>
    <w:p w14:paraId="75927BE9" w14:textId="76C67CB5" w:rsidR="00BA7A7F" w:rsidRDefault="00BA7A7F" w:rsidP="00BA7A7F">
      <w:pPr>
        <w:rPr>
          <w:rFonts w:ascii="Arial" w:hAnsi="Arial" w:cs="Arial"/>
          <w:b/>
          <w:lang w:val="es-CO"/>
        </w:rPr>
      </w:pPr>
    </w:p>
    <w:p w14:paraId="0FA894FB" w14:textId="77777777" w:rsidR="00BA7A7F" w:rsidRPr="004F0C7C" w:rsidRDefault="00BA7A7F" w:rsidP="00BA7A7F">
      <w:pPr>
        <w:rPr>
          <w:rFonts w:ascii="Arial" w:hAnsi="Arial" w:cs="Arial"/>
          <w:b/>
          <w:lang w:val="es-CO"/>
        </w:rPr>
      </w:pPr>
    </w:p>
    <w:p w14:paraId="5152C0E1" w14:textId="583AA49F" w:rsidR="008F1515" w:rsidRDefault="008F1515" w:rsidP="008F1515">
      <w:pPr>
        <w:jc w:val="center"/>
        <w:rPr>
          <w:rFonts w:ascii="Arial" w:hAnsi="Arial" w:cs="Arial"/>
          <w:b/>
          <w:lang w:val="es-CO"/>
        </w:rPr>
      </w:pPr>
    </w:p>
    <w:p w14:paraId="73EEA0E6" w14:textId="73EEBD69" w:rsidR="00E42A82" w:rsidRPr="004F0C7C" w:rsidRDefault="00E42A82" w:rsidP="00BA7A7F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br w:type="textWrapping" w:clear="all"/>
      </w:r>
    </w:p>
    <w:p w14:paraId="6EBE5000" w14:textId="6285932C" w:rsidR="008F1515" w:rsidRPr="004F0C7C" w:rsidRDefault="008F1515" w:rsidP="008F1515">
      <w:pPr>
        <w:rPr>
          <w:rFonts w:ascii="Arial" w:hAnsi="Arial" w:cs="Arial"/>
          <w:b/>
          <w:lang w:val="es-CO"/>
        </w:rPr>
      </w:pPr>
    </w:p>
    <w:p w14:paraId="16100F28" w14:textId="61FBE2CC"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Foto después de la Instalación</w:t>
      </w:r>
      <w:r w:rsidR="00A11115" w:rsidRPr="004F0C7C">
        <w:rPr>
          <w:rFonts w:ascii="Arial" w:hAnsi="Arial" w:cs="Arial"/>
          <w:b/>
          <w:lang w:val="es-CO"/>
        </w:rPr>
        <w:t xml:space="preserve">, debe incluir UM </w:t>
      </w:r>
      <w:r w:rsidR="009B5F1F" w:rsidRPr="004F0C7C">
        <w:rPr>
          <w:rFonts w:ascii="Arial" w:hAnsi="Arial" w:cs="Arial"/>
          <w:b/>
          <w:lang w:val="es-CO"/>
        </w:rPr>
        <w:t>(Claro o Tercero)</w:t>
      </w:r>
      <w:r w:rsidRPr="004F0C7C">
        <w:rPr>
          <w:rFonts w:ascii="Arial" w:hAnsi="Arial" w:cs="Arial"/>
          <w:b/>
          <w:lang w:val="es-CO"/>
        </w:rPr>
        <w:t xml:space="preserve"> (400x300 pixeles).</w:t>
      </w:r>
    </w:p>
    <w:p w14:paraId="73CFE157" w14:textId="2D8561D6" w:rsidR="00E42A82" w:rsidRDefault="00E42A82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01222E74" w14:textId="614F72A9"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</w:p>
    <w:p w14:paraId="175CBF1B" w14:textId="5DAF4D52" w:rsidR="008F1515" w:rsidRPr="004F0C7C" w:rsidRDefault="008F1515" w:rsidP="008F1515">
      <w:p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br w:type="page"/>
      </w:r>
    </w:p>
    <w:p w14:paraId="5C1C33AB" w14:textId="0723761F"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4F0C7C">
        <w:rPr>
          <w:rFonts w:ascii="Arial" w:hAnsi="Arial" w:cs="Arial"/>
          <w:b/>
          <w:lang w:val="es-CO"/>
        </w:rPr>
        <w:t xml:space="preserve"> completas (Cables y Equipos)</w:t>
      </w:r>
      <w:r w:rsidRPr="004F0C7C">
        <w:rPr>
          <w:rFonts w:ascii="Arial" w:hAnsi="Arial" w:cs="Arial"/>
          <w:b/>
          <w:lang w:val="es-CO"/>
        </w:rPr>
        <w:t xml:space="preserve"> (400x300 pixeles).</w:t>
      </w:r>
    </w:p>
    <w:p w14:paraId="40F709B1" w14:textId="2936253F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5C26FBB5" w14:textId="162594D0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EE2F45F" w14:textId="5BF1208B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3C5E489" w14:textId="3F16404D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9DD37B5" w14:textId="1D3FAF4A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6AEEFB8" w14:textId="740A9BBB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02F654C" w14:textId="6885FFB0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54DED67" w14:textId="4217490C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9994543" w14:textId="3A1DC136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4802E1B3" w14:textId="356E8961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1995902" w14:textId="2EDC5E95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2F8786B" w14:textId="4849D8F4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13080C7" w14:textId="37FA16A4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6CC93F50" w14:textId="43F88E85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F8EC4FD" w14:textId="7777777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3281187" w14:textId="09391914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53352602" w14:textId="17B21551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8FFFCE2" w14:textId="1563E9D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4F9541FE" w14:textId="3472D821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C118996" w14:textId="7777777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37D810F1" w14:textId="6F25767C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70EB208" w14:textId="7777777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09D0DDDD" w14:textId="1CAFCDDC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2CDC0BA0" w14:textId="7777777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10B6D6A4" w14:textId="17EDD283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5154F911" w14:textId="77777777" w:rsidR="00057E3F" w:rsidRDefault="00057E3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43E3D073" w14:textId="77777777" w:rsidR="00057E3F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196AC56E" w14:textId="0A7B068A" w:rsidR="00057E3F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3298F343" w14:textId="77777777" w:rsidR="00057E3F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30B93119" w14:textId="0783B5E9" w:rsidR="00057E3F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4B9D6B2A" w14:textId="77777777" w:rsidR="00057E3F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7125175A" w14:textId="77777777" w:rsidR="00057E3F" w:rsidRPr="004F0C7C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603B8FEF" w14:textId="56D9D642" w:rsidR="008F1515" w:rsidRPr="004F0C7C" w:rsidRDefault="008F1515" w:rsidP="008F1515">
      <w:pPr>
        <w:rPr>
          <w:rFonts w:ascii="Arial" w:hAnsi="Arial" w:cs="Arial"/>
          <w:b/>
          <w:lang w:val="es-CO"/>
        </w:rPr>
      </w:pPr>
    </w:p>
    <w:p w14:paraId="680DAC59" w14:textId="62F5C7BC"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Foto tomas </w:t>
      </w:r>
      <w:r w:rsidR="009819D1" w:rsidRPr="004F0C7C">
        <w:rPr>
          <w:rFonts w:ascii="Arial" w:hAnsi="Arial" w:cs="Arial"/>
          <w:b/>
          <w:lang w:val="es-CO"/>
        </w:rPr>
        <w:t>eléctricas (</w:t>
      </w:r>
      <w:r w:rsidRPr="004F0C7C">
        <w:rPr>
          <w:rFonts w:ascii="Arial" w:hAnsi="Arial" w:cs="Arial"/>
          <w:b/>
          <w:lang w:val="es-CO"/>
        </w:rPr>
        <w:t>400x300 pixeles).</w:t>
      </w:r>
    </w:p>
    <w:p w14:paraId="6F99BB14" w14:textId="59426528" w:rsidR="008F1515" w:rsidRPr="004F0C7C" w:rsidRDefault="008F1515" w:rsidP="008F1515">
      <w:pPr>
        <w:jc w:val="center"/>
        <w:rPr>
          <w:rFonts w:ascii="Arial" w:hAnsi="Arial" w:cs="Arial"/>
          <w:b/>
          <w:lang w:val="es-CO"/>
        </w:rPr>
      </w:pPr>
    </w:p>
    <w:p w14:paraId="77AAEBEB" w14:textId="2F3475B6" w:rsidR="008F1515" w:rsidRPr="004F0C7C" w:rsidRDefault="008F1515" w:rsidP="008F1515">
      <w:pPr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br w:type="page"/>
      </w:r>
    </w:p>
    <w:p w14:paraId="732987BC" w14:textId="77777777" w:rsidR="008F1515" w:rsidRPr="004F0C7C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14:paraId="1B4930C2" w14:textId="4774AE91"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14:paraId="7A4F6E61" w14:textId="53A315F4" w:rsidR="00057E3F" w:rsidRPr="004F0C7C" w:rsidRDefault="00057E3F" w:rsidP="008F1515">
      <w:pPr>
        <w:jc w:val="center"/>
        <w:rPr>
          <w:rFonts w:ascii="Arial" w:hAnsi="Arial" w:cs="Arial"/>
          <w:b/>
          <w:lang w:val="es-CO"/>
        </w:rPr>
      </w:pPr>
    </w:p>
    <w:p w14:paraId="61E046E2" w14:textId="1DD8C04C" w:rsidR="00A21ECA" w:rsidRPr="004F0C7C" w:rsidRDefault="008F1515" w:rsidP="00057E3F">
      <w:pPr>
        <w:pStyle w:val="Prrafodelista"/>
        <w:ind w:left="360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br w:type="page"/>
      </w:r>
      <w:r w:rsidR="00A21ECA" w:rsidRPr="004F0C7C">
        <w:rPr>
          <w:rFonts w:ascii="Arial" w:hAnsi="Arial" w:cs="Arial"/>
          <w:b/>
          <w:bCs/>
          <w:lang w:val="es-CO"/>
        </w:rPr>
        <w:lastRenderedPageBreak/>
        <w:t xml:space="preserve">PRUEBAS DE SERVICIOS </w:t>
      </w:r>
    </w:p>
    <w:p w14:paraId="740C4615" w14:textId="77777777" w:rsidR="00A21ECA" w:rsidRPr="004F0C7C" w:rsidRDefault="00A21ECA" w:rsidP="00A21ECA">
      <w:pPr>
        <w:jc w:val="center"/>
        <w:rPr>
          <w:rFonts w:ascii="Arial" w:hAnsi="Arial" w:cs="Arial"/>
          <w:b/>
          <w:lang w:val="es-CO"/>
        </w:rPr>
      </w:pPr>
    </w:p>
    <w:p w14:paraId="15E988BF" w14:textId="77777777" w:rsidR="00A21ECA" w:rsidRPr="004F0C7C" w:rsidRDefault="00A21ECA" w:rsidP="00A21ECA">
      <w:pPr>
        <w:jc w:val="center"/>
        <w:rPr>
          <w:rFonts w:ascii="Arial" w:hAnsi="Arial" w:cs="Arial"/>
          <w:b/>
          <w:lang w:val="es-CO"/>
        </w:rPr>
      </w:pPr>
    </w:p>
    <w:p w14:paraId="3B2FB744" w14:textId="77777777" w:rsidR="00A21ECA" w:rsidRPr="004F0C7C" w:rsidRDefault="00A21ECA" w:rsidP="00A21EC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Prueba de ping y trace </w:t>
      </w:r>
      <w:proofErr w:type="spellStart"/>
      <w:r w:rsidRPr="004F0C7C">
        <w:rPr>
          <w:rFonts w:ascii="Arial" w:hAnsi="Arial" w:cs="Arial"/>
          <w:b/>
          <w:lang w:val="es-CO"/>
        </w:rPr>
        <w:t>route</w:t>
      </w:r>
      <w:proofErr w:type="spellEnd"/>
      <w:r w:rsidRPr="004F0C7C">
        <w:rPr>
          <w:rFonts w:ascii="Arial" w:hAnsi="Arial" w:cs="Arial"/>
          <w:b/>
          <w:lang w:val="es-CO"/>
        </w:rPr>
        <w:t xml:space="preserve"> a la oficina principal.</w:t>
      </w:r>
    </w:p>
    <w:p w14:paraId="3096882A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19F292A5" w14:textId="77777777"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14:paraId="09F08030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6A726669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41CFB418" w14:textId="77777777"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&lt;Resultado del trace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route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&gt;</w:t>
      </w:r>
    </w:p>
    <w:p w14:paraId="583CD06A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3014483A" w14:textId="77777777" w:rsidR="00A21ECA" w:rsidRPr="004F0C7C" w:rsidRDefault="00A21ECA" w:rsidP="00A21ECA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 xml:space="preserve">Prueba de ping y trace </w:t>
      </w:r>
      <w:proofErr w:type="spellStart"/>
      <w:r w:rsidRPr="004F0C7C">
        <w:rPr>
          <w:rFonts w:ascii="Arial" w:hAnsi="Arial" w:cs="Arial"/>
          <w:b/>
          <w:lang w:val="es-CO"/>
        </w:rPr>
        <w:t>route</w:t>
      </w:r>
      <w:proofErr w:type="spellEnd"/>
      <w:r w:rsidRPr="004F0C7C">
        <w:rPr>
          <w:rFonts w:ascii="Arial" w:hAnsi="Arial" w:cs="Arial"/>
          <w:b/>
          <w:lang w:val="es-CO"/>
        </w:rPr>
        <w:t xml:space="preserve"> al punto remoto (Extranet).</w:t>
      </w:r>
    </w:p>
    <w:p w14:paraId="1523AB1F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146873C5" w14:textId="77777777"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14:paraId="062E0631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2EB02D11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37BD9F8C" w14:textId="77777777"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&lt;Resultado del trace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route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&gt;</w:t>
      </w:r>
    </w:p>
    <w:p w14:paraId="009E8472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5C4BC0EF" w14:textId="77777777" w:rsidR="00A21ECA" w:rsidRPr="004F0C7C" w:rsidRDefault="0051527E" w:rsidP="004C2774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Funcionamiento de Encripción (si aplica).</w:t>
      </w:r>
    </w:p>
    <w:p w14:paraId="61358184" w14:textId="77777777" w:rsidR="000A73E1" w:rsidRPr="004F0C7C" w:rsidRDefault="000A73E1" w:rsidP="000A73E1">
      <w:pPr>
        <w:jc w:val="both"/>
        <w:rPr>
          <w:rFonts w:ascii="Arial" w:hAnsi="Arial" w:cs="Arial"/>
          <w:b/>
          <w:lang w:val="es-CO"/>
        </w:rPr>
      </w:pPr>
    </w:p>
    <w:p w14:paraId="5CB69173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&lt;Resultado&gt;</w:t>
      </w:r>
    </w:p>
    <w:p w14:paraId="62F6C337" w14:textId="77777777" w:rsidR="0051527E" w:rsidRPr="004F0C7C" w:rsidRDefault="0051527E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FABF809" w14:textId="535F6C94" w:rsidR="007C48F4" w:rsidRDefault="007C48F4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7357500D" w14:textId="77777777" w:rsidR="000A73E1" w:rsidRPr="004F0C7C" w:rsidRDefault="000A73E1" w:rsidP="004F0C7C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lastRenderedPageBreak/>
        <w:t>PRUEBAS DE SERVICIO MPLS AVANZADO / TRANSACCIONAL</w:t>
      </w:r>
    </w:p>
    <w:p w14:paraId="77A6FA4E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Evidencia de versión o firmware de los equipos</w:t>
      </w:r>
    </w:p>
    <w:p w14:paraId="5BDD7EA4" w14:textId="77777777" w:rsidR="000A73E1" w:rsidRPr="004F0C7C" w:rsidRDefault="000A73E1" w:rsidP="000A73E1">
      <w:pPr>
        <w:jc w:val="both"/>
        <w:rPr>
          <w:rFonts w:ascii="Arial" w:hAnsi="Arial" w:cs="Arial"/>
          <w:b/>
          <w:bCs/>
          <w:lang w:val="es-CO"/>
        </w:rPr>
      </w:pPr>
    </w:p>
    <w:p w14:paraId="30CB4AC8" w14:textId="77777777" w:rsidR="000A73E1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1EEB8D51" w14:textId="77777777" w:rsidR="00DA2F65" w:rsidRDefault="00DA2F65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596507D" w14:textId="77777777" w:rsidR="00DA2F65" w:rsidRDefault="00DA2F65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729A7CEF" w14:textId="77777777" w:rsidR="00DA2F65" w:rsidRDefault="00DA2F65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BB7DF80" w14:textId="77777777" w:rsidR="00DA2F65" w:rsidRPr="004F0C7C" w:rsidRDefault="00DA2F65" w:rsidP="000A73E1">
      <w:pPr>
        <w:jc w:val="both"/>
        <w:rPr>
          <w:rFonts w:ascii="Arial" w:hAnsi="Arial" w:cs="Arial"/>
          <w:b/>
          <w:bCs/>
          <w:lang w:val="es-CO"/>
        </w:rPr>
      </w:pPr>
    </w:p>
    <w:p w14:paraId="0200B7A5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bookmarkStart w:id="0" w:name="_Hlk84940049"/>
      <w:r w:rsidRPr="004F0C7C">
        <w:rPr>
          <w:rFonts w:ascii="Arial" w:hAnsi="Arial" w:cs="Arial"/>
          <w:b/>
          <w:lang w:val="es-CO"/>
        </w:rPr>
        <w:t xml:space="preserve">Evidencia de configuración de equipo Router </w:t>
      </w:r>
    </w:p>
    <w:bookmarkEnd w:id="0"/>
    <w:p w14:paraId="3F0C48E1" w14:textId="780C0CA9" w:rsidR="000A73E1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014EAEC7" w14:textId="77777777" w:rsidR="00DA2F65" w:rsidRDefault="00DA2F65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5AD74AF3" w14:textId="77777777" w:rsidR="00DA2F65" w:rsidRDefault="00DA2F65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10632B84" w14:textId="77777777" w:rsidR="00DA2F65" w:rsidRPr="004F0C7C" w:rsidRDefault="00DA2F65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14:paraId="5554C650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3048DE74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Evidencia de registro ARP desde la interface LAN + prueba de ping si el equipo del cliente responde</w:t>
      </w:r>
    </w:p>
    <w:p w14:paraId="5B5294BF" w14:textId="77777777" w:rsidR="00F96CC5" w:rsidRDefault="00F96CC5" w:rsidP="004F0C7C">
      <w:pPr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A215A14" w14:textId="77777777" w:rsidR="00F96CC5" w:rsidRDefault="00F96CC5" w:rsidP="004F0C7C">
      <w:pPr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4A19D5BD" w14:textId="038D5161" w:rsidR="000A73E1" w:rsidRPr="004F0C7C" w:rsidRDefault="000A73E1" w:rsidP="004F0C7C">
      <w:pPr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14:paraId="5C2987E1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Evidencia de conectividad entre equipo terminal del cliente hacia punto central e interconexiones</w:t>
      </w:r>
    </w:p>
    <w:p w14:paraId="404EA2DF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Hacia PC e Interconexiones </w:t>
      </w:r>
    </w:p>
    <w:p w14:paraId="23CB2093" w14:textId="77777777"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</w:p>
    <w:p w14:paraId="42AD7FE5" w14:textId="77777777" w:rsidR="000A73E1" w:rsidRPr="004F0C7C" w:rsidRDefault="000A73E1" w:rsidP="000A73E1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4F0C7C">
        <w:rPr>
          <w:rFonts w:ascii="Arial" w:hAnsi="Arial" w:cs="Arial"/>
          <w:bCs/>
          <w:i/>
          <w:color w:val="A6A6A6" w:themeColor="background1" w:themeShade="A6"/>
          <w:lang w:val="es-CO"/>
        </w:rPr>
        <w:t>Pantallazo de navegación para página internacional y nacional con fecha y hora de la prueba. Desde equipo del cliente. Foto, pantallazo.</w:t>
      </w:r>
    </w:p>
    <w:p w14:paraId="15103B87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14:paraId="2AC85A86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bookmarkStart w:id="1" w:name="_Hlk84940199"/>
      <w:r w:rsidRPr="004F0C7C">
        <w:rPr>
          <w:rFonts w:ascii="Arial" w:hAnsi="Arial" w:cs="Arial"/>
          <w:b/>
          <w:lang w:val="es-CO"/>
        </w:rPr>
        <w:t xml:space="preserve">Registro de saturación </w:t>
      </w:r>
    </w:p>
    <w:p w14:paraId="63458E29" w14:textId="77777777" w:rsidR="000A73E1" w:rsidRPr="004F0C7C" w:rsidRDefault="000A73E1" w:rsidP="000A73E1">
      <w:pPr>
        <w:rPr>
          <w:rFonts w:ascii="Arial" w:hAnsi="Arial" w:cs="Arial"/>
          <w:b/>
          <w:lang w:val="es-CO"/>
        </w:rPr>
      </w:pPr>
    </w:p>
    <w:p w14:paraId="7E6B9FAB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Para ejecutar esta prueba se debe tomar desde una herramienta de saturación como el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netpersec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, </w:t>
      </w:r>
      <w:proofErr w:type="spellStart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jperf</w:t>
      </w:r>
      <w:proofErr w:type="spellEnd"/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 xml:space="preserve"> o analizadores cuando se solicita esto con el fin de dejar las evidencias hacia el cliente de la capacidad del canal. Para enlaces superiores o iguales a 100 MB.</w:t>
      </w:r>
    </w:p>
    <w:p w14:paraId="01D96F17" w14:textId="77777777" w:rsidR="000A73E1" w:rsidRPr="004F0C7C" w:rsidRDefault="000A73E1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0D878486" w14:textId="77777777" w:rsidR="0051527E" w:rsidRPr="004F0C7C" w:rsidRDefault="0051527E" w:rsidP="000A73E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2F3C0E1" w14:textId="77777777" w:rsidR="000A73E1" w:rsidRPr="004F0C7C" w:rsidRDefault="000A73E1" w:rsidP="000A73E1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Servicios Transaccionales 3G</w:t>
      </w:r>
    </w:p>
    <w:p w14:paraId="7C3B4B0E" w14:textId="77777777" w:rsidR="000A73E1" w:rsidRPr="004F0C7C" w:rsidRDefault="000A73E1" w:rsidP="000A73E1">
      <w:pPr>
        <w:ind w:left="360"/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Potencia 3G</w:t>
      </w:r>
    </w:p>
    <w:p w14:paraId="09BB57B1" w14:textId="77777777" w:rsidR="000A73E1" w:rsidRPr="004F0C7C" w:rsidRDefault="000A73E1" w:rsidP="000A73E1">
      <w:pPr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Pantallazo</w:t>
      </w:r>
    </w:p>
    <w:p w14:paraId="731FE1A9" w14:textId="77777777" w:rsidR="000A73E1" w:rsidRPr="004F0C7C" w:rsidRDefault="000A73E1" w:rsidP="000A73E1">
      <w:pPr>
        <w:ind w:left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14:paraId="292111B9" w14:textId="77777777" w:rsidR="000A73E1" w:rsidRPr="004F0C7C" w:rsidRDefault="000A73E1" w:rsidP="000A73E1">
      <w:pPr>
        <w:ind w:left="360"/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IP asignada</w:t>
      </w:r>
    </w:p>
    <w:p w14:paraId="74B1AD76" w14:textId="77777777" w:rsidR="000A73E1" w:rsidRPr="004F0C7C" w:rsidRDefault="000A73E1" w:rsidP="000A73E1">
      <w:pPr>
        <w:ind w:left="360"/>
        <w:jc w:val="both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Pantallazo IP asignada por el operador</w:t>
      </w:r>
    </w:p>
    <w:p w14:paraId="5F587E1A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60EA9D8F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23AB694B" w14:textId="77777777" w:rsidR="00A21ECA" w:rsidRPr="004F0C7C" w:rsidRDefault="00E87923" w:rsidP="000A73E1">
      <w:pPr>
        <w:pStyle w:val="Prrafodelista"/>
        <w:ind w:left="360"/>
        <w:jc w:val="both"/>
        <w:rPr>
          <w:rFonts w:ascii="Arial" w:hAnsi="Arial" w:cs="Arial"/>
          <w:b/>
        </w:rPr>
      </w:pPr>
      <w:r w:rsidRPr="004F0C7C">
        <w:rPr>
          <w:rFonts w:ascii="Arial" w:hAnsi="Arial" w:cs="Arial"/>
          <w:b/>
        </w:rPr>
        <w:t>OBSERVACIONES</w:t>
      </w:r>
      <w:r w:rsidR="00A21ECA" w:rsidRPr="004F0C7C">
        <w:rPr>
          <w:rFonts w:ascii="Arial" w:hAnsi="Arial" w:cs="Arial"/>
          <w:b/>
        </w:rPr>
        <w:t>:</w:t>
      </w:r>
    </w:p>
    <w:p w14:paraId="01F31CC5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66A35FB8" w14:textId="77777777" w:rsidR="00A21ECA" w:rsidRPr="004F0C7C" w:rsidRDefault="00A21ECA" w:rsidP="00A21EC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&lt;Documentar observaciones&gt;</w:t>
      </w:r>
    </w:p>
    <w:p w14:paraId="249C11DB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p w14:paraId="1265BA48" w14:textId="77777777" w:rsidR="00A21ECA" w:rsidRPr="004F0C7C" w:rsidRDefault="00A21ECA" w:rsidP="00A21ECA">
      <w:pPr>
        <w:jc w:val="both"/>
        <w:rPr>
          <w:rFonts w:ascii="Arial" w:hAnsi="Arial" w:cs="Arial"/>
          <w:lang w:val="es-CO"/>
        </w:rPr>
      </w:pPr>
    </w:p>
    <w:bookmarkEnd w:id="1"/>
    <w:p w14:paraId="63A806B7" w14:textId="77777777" w:rsidR="00A21ECA" w:rsidRPr="004F0C7C" w:rsidRDefault="00A21ECA" w:rsidP="00A21ECA">
      <w:pPr>
        <w:rPr>
          <w:rFonts w:ascii="Arial" w:hAnsi="Arial" w:cs="Arial"/>
        </w:rPr>
      </w:pPr>
    </w:p>
    <w:p w14:paraId="40167AEA" w14:textId="77777777" w:rsidR="00A21ECA" w:rsidRPr="004F0C7C" w:rsidRDefault="00A21ECA" w:rsidP="004F0C7C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CONEXIONES Y ENTREGA</w:t>
      </w:r>
    </w:p>
    <w:p w14:paraId="39763415" w14:textId="77777777" w:rsidR="00A21ECA" w:rsidRPr="004F0C7C" w:rsidRDefault="00A21ECA" w:rsidP="00A21ECA">
      <w:pPr>
        <w:rPr>
          <w:rFonts w:ascii="Arial" w:hAnsi="Arial" w:cs="Arial"/>
          <w:b/>
          <w:lang w:val="es-CO"/>
        </w:rPr>
      </w:pPr>
    </w:p>
    <w:p w14:paraId="06B8D1A4" w14:textId="77777777" w:rsidR="00A21ECA" w:rsidRPr="004F0C7C" w:rsidRDefault="00A21ECA" w:rsidP="00A21ECA">
      <w:pPr>
        <w:numPr>
          <w:ilvl w:val="1"/>
          <w:numId w:val="9"/>
        </w:numPr>
        <w:spacing w:after="240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Los equipos del cliente quedan</w:t>
      </w:r>
      <w:r w:rsidR="004B37C2">
        <w:rPr>
          <w:rFonts w:ascii="Arial" w:hAnsi="Arial" w:cs="Arial"/>
          <w:b/>
          <w:lang w:val="es-CO"/>
        </w:rPr>
        <w:t xml:space="preserve"> conectados a los equipos de Claro</w:t>
      </w:r>
      <w:r w:rsidRPr="004F0C7C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A21ECA" w:rsidRPr="004F0C7C" w14:paraId="1056E169" w14:textId="77777777" w:rsidTr="00A21ECA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14:paraId="7B4F230B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4F0C7C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lastRenderedPageBreak/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04C1E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14:paraId="7474DCC2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4F0C7C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5F1B7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70122A25" w14:textId="77777777" w:rsidR="00A21ECA" w:rsidRPr="004F0C7C" w:rsidRDefault="00A21ECA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3E7C5B5" w14:textId="77777777" w:rsidR="00A21ECA" w:rsidRPr="004F0C7C" w:rsidRDefault="00A21ECA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6D985265" w14:textId="77777777" w:rsidR="00A21ECA" w:rsidRPr="004F0C7C" w:rsidRDefault="00A21ECA" w:rsidP="00A21ECA">
      <w:pPr>
        <w:numPr>
          <w:ilvl w:val="1"/>
          <w:numId w:val="9"/>
        </w:numPr>
        <w:spacing w:after="240"/>
        <w:rPr>
          <w:rFonts w:ascii="Arial" w:hAnsi="Arial" w:cs="Arial"/>
          <w:b/>
          <w:lang w:val="es-CO"/>
        </w:rPr>
      </w:pPr>
      <w:r w:rsidRPr="004F0C7C">
        <w:rPr>
          <w:rFonts w:ascii="Arial" w:hAnsi="Arial" w:cs="Arial"/>
          <w:b/>
          <w:lang w:val="es-CO"/>
        </w:rPr>
        <w:t>Los equipos del cliente se encuentran disponibles y configurados adecuadamente, en caso de NO por favor documentar en observaciones la razón.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A21ECA" w:rsidRPr="004F0C7C" w14:paraId="0913DFE6" w14:textId="77777777" w:rsidTr="00A21ECA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14:paraId="079DDBE4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4F0C7C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95C38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  <w:hideMark/>
          </w:tcPr>
          <w:p w14:paraId="5823B87E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4F0C7C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9A60B" w14:textId="77777777" w:rsidR="00A21ECA" w:rsidRPr="004F0C7C" w:rsidRDefault="00A21EC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5A811D3F" w14:textId="77777777" w:rsidR="00A21ECA" w:rsidRPr="004F0C7C" w:rsidRDefault="00A21ECA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264BD78D" w14:textId="77777777" w:rsidR="007B4B7B" w:rsidRPr="004F0C7C" w:rsidRDefault="007B4B7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4698F1A5" w14:textId="77777777" w:rsidR="005D4375" w:rsidRPr="004F0C7C" w:rsidRDefault="005D4375" w:rsidP="004F0C7C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CONFIGURACION DEL CPE</w:t>
      </w:r>
    </w:p>
    <w:p w14:paraId="747B3455" w14:textId="77777777" w:rsidR="005D4375" w:rsidRPr="004F0C7C" w:rsidRDefault="005D4375" w:rsidP="005D4375">
      <w:pPr>
        <w:jc w:val="both"/>
        <w:rPr>
          <w:rFonts w:ascii="Arial" w:hAnsi="Arial" w:cs="Arial"/>
          <w:lang w:val="es-CO"/>
        </w:rPr>
      </w:pPr>
    </w:p>
    <w:p w14:paraId="3593A893" w14:textId="77777777" w:rsidR="005D4375" w:rsidRPr="004F0C7C" w:rsidRDefault="005D4375" w:rsidP="005D437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4F0C7C">
        <w:rPr>
          <w:rFonts w:ascii="Arial" w:hAnsi="Arial" w:cs="Arial"/>
          <w:bCs/>
          <w:color w:val="A6A6A6" w:themeColor="background1" w:themeShade="A6"/>
          <w:lang w:val="es-CO"/>
        </w:rPr>
        <w:t>&lt;Adjuntar la configuración del CPE&gt;</w:t>
      </w:r>
    </w:p>
    <w:p w14:paraId="7CB6E771" w14:textId="77777777" w:rsidR="002B6FC2" w:rsidRPr="004F0C7C" w:rsidRDefault="002B6FC2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FD9C44D" w14:textId="77777777" w:rsidR="007B4B7B" w:rsidRPr="004F0C7C" w:rsidRDefault="007B4B7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04C8754" w14:textId="77777777" w:rsidR="00A21ECA" w:rsidRDefault="00A21ECA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2F074B1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5DB94F3D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2921C60F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FB7F156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1EB23973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652B603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1E1D64A3" w14:textId="77777777" w:rsidR="004F0C7C" w:rsidRDefault="004F0C7C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696150B9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482F05D4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72E24D8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715F1BF6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42B1DCB6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BCD0611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5873FBD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42BE87CF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45AF0693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0BF8EF96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1570734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37F8D0AF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19456899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6D4180B9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27205058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109D3775" w14:textId="77777777" w:rsidR="00D204FB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1911E050" w14:textId="77777777" w:rsidR="00D204FB" w:rsidRPr="004F0C7C" w:rsidRDefault="00D204FB" w:rsidP="00A21ECA">
      <w:pPr>
        <w:jc w:val="both"/>
        <w:rPr>
          <w:rFonts w:ascii="Arial" w:hAnsi="Arial" w:cs="Arial"/>
          <w:b/>
          <w:bCs/>
          <w:lang w:val="es-CO"/>
        </w:rPr>
      </w:pPr>
    </w:p>
    <w:p w14:paraId="68AA88FE" w14:textId="77777777" w:rsidR="008F1515" w:rsidRDefault="008F1515" w:rsidP="004F0C7C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4F0C7C">
        <w:rPr>
          <w:rFonts w:ascii="Arial" w:hAnsi="Arial" w:cs="Arial"/>
          <w:b/>
          <w:bCs/>
          <w:lang w:val="es-CO"/>
        </w:rPr>
        <w:t>FOTO ACTA DE ENTREGA DE SERVICIO</w:t>
      </w:r>
    </w:p>
    <w:p w14:paraId="715678EC" w14:textId="77777777" w:rsidR="004F0C7C" w:rsidRPr="004F0C7C" w:rsidRDefault="004F0C7C" w:rsidP="004F0C7C">
      <w:pPr>
        <w:rPr>
          <w:rFonts w:ascii="Arial" w:hAnsi="Arial" w:cs="Arial"/>
          <w:b/>
          <w:bCs/>
          <w:lang w:val="es-CO"/>
        </w:rPr>
      </w:pPr>
    </w:p>
    <w:p w14:paraId="1D69F138" w14:textId="77777777" w:rsidR="008F1515" w:rsidRPr="004F0C7C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4F0C7C">
        <w:rPr>
          <w:rFonts w:ascii="Arial" w:hAnsi="Arial" w:cs="Arial"/>
          <w:b/>
          <w:lang w:val="es-CO"/>
        </w:rPr>
        <w:t>(400x300 pixeles)</w:t>
      </w:r>
    </w:p>
    <w:p w14:paraId="0457B203" w14:textId="77777777" w:rsidR="00CE7207" w:rsidRPr="004F0C7C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4F0C7C">
        <w:rPr>
          <w:rFonts w:ascii="Arial" w:hAnsi="Arial" w:cs="Arial"/>
          <w:b/>
          <w:noProof/>
          <w:lang w:val="es-CO" w:eastAsia="es-CO"/>
        </w:rPr>
        <w:lastRenderedPageBreak/>
        <w:drawing>
          <wp:inline distT="0" distB="0" distL="0" distR="0" wp14:anchorId="456C039E" wp14:editId="5BD39685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4F0C7C" w:rsidSect="009A4FC4">
      <w:headerReference w:type="default" r:id="rId13"/>
      <w:footerReference w:type="even" r:id="rId14"/>
      <w:footerReference w:type="default" r:id="rId15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D8AD" w14:textId="77777777" w:rsidR="009A4FC4" w:rsidRDefault="009A4FC4">
      <w:r>
        <w:separator/>
      </w:r>
    </w:p>
  </w:endnote>
  <w:endnote w:type="continuationSeparator" w:id="0">
    <w:p w14:paraId="672D3E55" w14:textId="77777777" w:rsidR="009A4FC4" w:rsidRDefault="009A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1514" w14:textId="77777777" w:rsidR="00BA7A7F" w:rsidRDefault="00BA7A7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407E27" w14:textId="77777777" w:rsidR="00BA7A7F" w:rsidRDefault="00BA7A7F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9B12B" w14:textId="77777777" w:rsidR="00BA7A7F" w:rsidRDefault="00BA7A7F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13CE6" w14:textId="77777777" w:rsidR="009A4FC4" w:rsidRDefault="009A4FC4">
      <w:r>
        <w:separator/>
      </w:r>
    </w:p>
  </w:footnote>
  <w:footnote w:type="continuationSeparator" w:id="0">
    <w:p w14:paraId="6D233C11" w14:textId="77777777" w:rsidR="009A4FC4" w:rsidRDefault="009A4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BA7A7F" w:rsidRPr="00EF5103" w14:paraId="455023D3" w14:textId="77777777" w:rsidTr="00F96CC5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4C568B7E" w14:textId="77777777" w:rsidR="00BA7A7F" w:rsidRPr="002B6CF3" w:rsidRDefault="00BA7A7F" w:rsidP="00F96CC5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14:paraId="2F32493A" w14:textId="77777777" w:rsidR="00BA7A7F" w:rsidRPr="00A21ECA" w:rsidRDefault="00BA7A7F" w:rsidP="0051527E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>
            <w:rPr>
              <w:rFonts w:ascii="Arial" w:hAnsi="Arial" w:cs="Arial"/>
              <w:b/>
              <w:lang w:val="es-MX"/>
            </w:rPr>
            <w:t>MPLS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372FF17D" w14:textId="77777777" w:rsidR="00BA7A7F" w:rsidRPr="00F2689D" w:rsidRDefault="00BA7A7F" w:rsidP="00F96CC5">
          <w:pPr>
            <w:jc w:val="center"/>
            <w:rPr>
              <w:b/>
            </w:rPr>
          </w:pPr>
          <w:r w:rsidRPr="00F2689D">
            <w:object w:dxaOrig="927" w:dyaOrig="927" w14:anchorId="1EAAB0C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0pt;height:60pt">
                <v:imagedata r:id="rId1" o:title=""/>
              </v:shape>
              <o:OLEObject Type="Embed" ProgID="Visio.Drawing.11" ShapeID="_x0000_i1025" DrawAspect="Content" ObjectID="_1773816025" r:id="rId2"/>
            </w:object>
          </w:r>
        </w:p>
      </w:tc>
    </w:tr>
    <w:tr w:rsidR="00BA7A7F" w:rsidRPr="00EF5103" w14:paraId="5996274A" w14:textId="77777777" w:rsidTr="00F96CC5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2E7B2035" w14:textId="77777777" w:rsidR="00BA7A7F" w:rsidRPr="00F2689D" w:rsidRDefault="00BA7A7F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Pr="004B37C2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48F60D4" w14:textId="77777777" w:rsidR="00BA7A7F" w:rsidRPr="002B6CF3" w:rsidRDefault="00BA7A7F" w:rsidP="00F96CC5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14:paraId="4B827B1C" w14:textId="77777777" w:rsidR="00BA7A7F" w:rsidRPr="00F2689D" w:rsidRDefault="00BA7A7F" w:rsidP="001C0806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09-sep-2020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14:paraId="67B9AFB2" w14:textId="77777777" w:rsidR="00BA7A7F" w:rsidRPr="00F2689D" w:rsidRDefault="00BA7A7F" w:rsidP="00F96CC5">
          <w:pPr>
            <w:rPr>
              <w:b/>
            </w:rPr>
          </w:pPr>
        </w:p>
      </w:tc>
    </w:tr>
    <w:tr w:rsidR="00BA7A7F" w:rsidRPr="00EF5103" w14:paraId="745FB3C7" w14:textId="77777777" w:rsidTr="00F96CC5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706E23BD" w14:textId="77777777" w:rsidR="00BA7A7F" w:rsidRPr="002B6CF3" w:rsidRDefault="00BA7A7F" w:rsidP="00F96CC5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4C5DEC0A" w14:textId="77777777" w:rsidR="00BA7A7F" w:rsidRPr="002B6CF3" w:rsidRDefault="00BA7A7F" w:rsidP="00F96CC5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EB2F97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21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EB2F97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131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4A352881" w14:textId="77777777" w:rsidR="00BA7A7F" w:rsidRPr="002B6CF3" w:rsidRDefault="00BA7A7F" w:rsidP="004B37C2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Pr="004B37C2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>
            <w:rPr>
              <w:rFonts w:ascii="Arial" w:hAnsi="Arial" w:cs="Arial"/>
              <w:b/>
            </w:rPr>
            <w:t>21</w:t>
          </w:r>
        </w:p>
      </w:tc>
    </w:tr>
  </w:tbl>
  <w:p w14:paraId="1680CE1C" w14:textId="77777777" w:rsidR="00BA7A7F" w:rsidRPr="00A057CD" w:rsidRDefault="00BA7A7F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943D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6431AC"/>
    <w:multiLevelType w:val="hybridMultilevel"/>
    <w:tmpl w:val="826830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7B467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4D6E89"/>
    <w:multiLevelType w:val="hybridMultilevel"/>
    <w:tmpl w:val="98C4F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33337353">
    <w:abstractNumId w:val="16"/>
  </w:num>
  <w:num w:numId="2" w16cid:durableId="189999551">
    <w:abstractNumId w:val="8"/>
  </w:num>
  <w:num w:numId="3" w16cid:durableId="111049221">
    <w:abstractNumId w:val="5"/>
  </w:num>
  <w:num w:numId="4" w16cid:durableId="1061055610">
    <w:abstractNumId w:val="9"/>
  </w:num>
  <w:num w:numId="5" w16cid:durableId="118572054">
    <w:abstractNumId w:val="4"/>
  </w:num>
  <w:num w:numId="6" w16cid:durableId="916598646">
    <w:abstractNumId w:val="3"/>
  </w:num>
  <w:num w:numId="7" w16cid:durableId="1153177224">
    <w:abstractNumId w:val="13"/>
  </w:num>
  <w:num w:numId="8" w16cid:durableId="537398972">
    <w:abstractNumId w:val="0"/>
  </w:num>
  <w:num w:numId="9" w16cid:durableId="9470072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7760482">
    <w:abstractNumId w:val="1"/>
  </w:num>
  <w:num w:numId="11" w16cid:durableId="1254127437">
    <w:abstractNumId w:val="6"/>
  </w:num>
  <w:num w:numId="12" w16cid:durableId="1838576204">
    <w:abstractNumId w:val="15"/>
  </w:num>
  <w:num w:numId="13" w16cid:durableId="1092773384">
    <w:abstractNumId w:val="12"/>
  </w:num>
  <w:num w:numId="14" w16cid:durableId="1465806020">
    <w:abstractNumId w:val="11"/>
  </w:num>
  <w:num w:numId="15" w16cid:durableId="478613721">
    <w:abstractNumId w:val="7"/>
  </w:num>
  <w:num w:numId="16" w16cid:durableId="140736093">
    <w:abstractNumId w:val="14"/>
  </w:num>
  <w:num w:numId="17" w16cid:durableId="1645622468">
    <w:abstractNumId w:val="10"/>
  </w:num>
  <w:num w:numId="18" w16cid:durableId="178711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4215C"/>
    <w:rsid w:val="000534A6"/>
    <w:rsid w:val="0005654D"/>
    <w:rsid w:val="00057E3F"/>
    <w:rsid w:val="000662BE"/>
    <w:rsid w:val="00083078"/>
    <w:rsid w:val="000A73E1"/>
    <w:rsid w:val="000F0EA0"/>
    <w:rsid w:val="000F5174"/>
    <w:rsid w:val="000F778C"/>
    <w:rsid w:val="00122409"/>
    <w:rsid w:val="0013297C"/>
    <w:rsid w:val="00163608"/>
    <w:rsid w:val="001766CD"/>
    <w:rsid w:val="00193F98"/>
    <w:rsid w:val="00197D17"/>
    <w:rsid w:val="001C0806"/>
    <w:rsid w:val="001C23A5"/>
    <w:rsid w:val="001C5BB6"/>
    <w:rsid w:val="001E0446"/>
    <w:rsid w:val="00220AF5"/>
    <w:rsid w:val="002225AA"/>
    <w:rsid w:val="00240ED5"/>
    <w:rsid w:val="002421FA"/>
    <w:rsid w:val="00246CA0"/>
    <w:rsid w:val="002517B9"/>
    <w:rsid w:val="00256E63"/>
    <w:rsid w:val="00277399"/>
    <w:rsid w:val="00287521"/>
    <w:rsid w:val="002B6CF3"/>
    <w:rsid w:val="002B6FC2"/>
    <w:rsid w:val="002C46AC"/>
    <w:rsid w:val="002F3F5E"/>
    <w:rsid w:val="00317E06"/>
    <w:rsid w:val="00322E9E"/>
    <w:rsid w:val="00325546"/>
    <w:rsid w:val="00325B50"/>
    <w:rsid w:val="00325B83"/>
    <w:rsid w:val="00346ECA"/>
    <w:rsid w:val="003547CF"/>
    <w:rsid w:val="0035780A"/>
    <w:rsid w:val="00360F12"/>
    <w:rsid w:val="003910BE"/>
    <w:rsid w:val="003932D4"/>
    <w:rsid w:val="00395EFD"/>
    <w:rsid w:val="003A1391"/>
    <w:rsid w:val="003A31F9"/>
    <w:rsid w:val="003A6826"/>
    <w:rsid w:val="003C4830"/>
    <w:rsid w:val="003D043D"/>
    <w:rsid w:val="003D2051"/>
    <w:rsid w:val="003D32FD"/>
    <w:rsid w:val="003E2641"/>
    <w:rsid w:val="003F4E70"/>
    <w:rsid w:val="003F742B"/>
    <w:rsid w:val="00401252"/>
    <w:rsid w:val="00433DF9"/>
    <w:rsid w:val="00442B70"/>
    <w:rsid w:val="00454B97"/>
    <w:rsid w:val="00455D59"/>
    <w:rsid w:val="004648F4"/>
    <w:rsid w:val="00485E1F"/>
    <w:rsid w:val="004A72CC"/>
    <w:rsid w:val="004B37C2"/>
    <w:rsid w:val="004C2774"/>
    <w:rsid w:val="004D25EE"/>
    <w:rsid w:val="004F0C7C"/>
    <w:rsid w:val="004F389F"/>
    <w:rsid w:val="004F71D5"/>
    <w:rsid w:val="0051527E"/>
    <w:rsid w:val="0052245D"/>
    <w:rsid w:val="0052501C"/>
    <w:rsid w:val="005635FF"/>
    <w:rsid w:val="00571D99"/>
    <w:rsid w:val="005725BE"/>
    <w:rsid w:val="005A06CF"/>
    <w:rsid w:val="005B2D06"/>
    <w:rsid w:val="005B36AD"/>
    <w:rsid w:val="005C43A6"/>
    <w:rsid w:val="005D4375"/>
    <w:rsid w:val="005E04F1"/>
    <w:rsid w:val="005E2188"/>
    <w:rsid w:val="005E38F5"/>
    <w:rsid w:val="00605220"/>
    <w:rsid w:val="0062642B"/>
    <w:rsid w:val="006278FE"/>
    <w:rsid w:val="00646297"/>
    <w:rsid w:val="00656C07"/>
    <w:rsid w:val="0066214C"/>
    <w:rsid w:val="006711E0"/>
    <w:rsid w:val="0067526F"/>
    <w:rsid w:val="00682605"/>
    <w:rsid w:val="00684CF0"/>
    <w:rsid w:val="006A5EBB"/>
    <w:rsid w:val="006B19F5"/>
    <w:rsid w:val="006E4EAA"/>
    <w:rsid w:val="006F65EB"/>
    <w:rsid w:val="00713354"/>
    <w:rsid w:val="00731402"/>
    <w:rsid w:val="0073702B"/>
    <w:rsid w:val="0074631A"/>
    <w:rsid w:val="00747E51"/>
    <w:rsid w:val="007644B1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B4B7B"/>
    <w:rsid w:val="007C48F4"/>
    <w:rsid w:val="007D3302"/>
    <w:rsid w:val="007D53DD"/>
    <w:rsid w:val="007E1C0E"/>
    <w:rsid w:val="007E4B77"/>
    <w:rsid w:val="00804C6B"/>
    <w:rsid w:val="0080755E"/>
    <w:rsid w:val="0083158C"/>
    <w:rsid w:val="008330AB"/>
    <w:rsid w:val="00853260"/>
    <w:rsid w:val="00854312"/>
    <w:rsid w:val="008B42D0"/>
    <w:rsid w:val="008C0FBF"/>
    <w:rsid w:val="008C190E"/>
    <w:rsid w:val="008C1978"/>
    <w:rsid w:val="008C552A"/>
    <w:rsid w:val="008C771A"/>
    <w:rsid w:val="008D259C"/>
    <w:rsid w:val="008E6E75"/>
    <w:rsid w:val="008F1515"/>
    <w:rsid w:val="008F338A"/>
    <w:rsid w:val="008F7F2F"/>
    <w:rsid w:val="00900FE8"/>
    <w:rsid w:val="00911416"/>
    <w:rsid w:val="00921F9A"/>
    <w:rsid w:val="0092379F"/>
    <w:rsid w:val="00942CFF"/>
    <w:rsid w:val="00967355"/>
    <w:rsid w:val="00967471"/>
    <w:rsid w:val="00974A84"/>
    <w:rsid w:val="00980660"/>
    <w:rsid w:val="009819D1"/>
    <w:rsid w:val="00997CFC"/>
    <w:rsid w:val="009A0A33"/>
    <w:rsid w:val="009A4FC4"/>
    <w:rsid w:val="009B5F1F"/>
    <w:rsid w:val="009D47AF"/>
    <w:rsid w:val="00A057CD"/>
    <w:rsid w:val="00A06B5F"/>
    <w:rsid w:val="00A11115"/>
    <w:rsid w:val="00A168A2"/>
    <w:rsid w:val="00A21ECA"/>
    <w:rsid w:val="00A25D3F"/>
    <w:rsid w:val="00A3674A"/>
    <w:rsid w:val="00A4354A"/>
    <w:rsid w:val="00A570DE"/>
    <w:rsid w:val="00A6190F"/>
    <w:rsid w:val="00A67AAC"/>
    <w:rsid w:val="00A74238"/>
    <w:rsid w:val="00A763AF"/>
    <w:rsid w:val="00A76C6E"/>
    <w:rsid w:val="00A90447"/>
    <w:rsid w:val="00A91345"/>
    <w:rsid w:val="00A9598D"/>
    <w:rsid w:val="00AA0E50"/>
    <w:rsid w:val="00AB0E14"/>
    <w:rsid w:val="00AD4411"/>
    <w:rsid w:val="00AE084E"/>
    <w:rsid w:val="00AF7973"/>
    <w:rsid w:val="00B010E7"/>
    <w:rsid w:val="00B12271"/>
    <w:rsid w:val="00B254E0"/>
    <w:rsid w:val="00B373C7"/>
    <w:rsid w:val="00B86023"/>
    <w:rsid w:val="00B86D51"/>
    <w:rsid w:val="00BA7A7F"/>
    <w:rsid w:val="00BC2AC7"/>
    <w:rsid w:val="00BC45C0"/>
    <w:rsid w:val="00BD4059"/>
    <w:rsid w:val="00BE4671"/>
    <w:rsid w:val="00C01596"/>
    <w:rsid w:val="00C12893"/>
    <w:rsid w:val="00C30612"/>
    <w:rsid w:val="00C56A4E"/>
    <w:rsid w:val="00C74067"/>
    <w:rsid w:val="00C801B7"/>
    <w:rsid w:val="00C816E6"/>
    <w:rsid w:val="00C86E3B"/>
    <w:rsid w:val="00CA56C0"/>
    <w:rsid w:val="00CA6BC8"/>
    <w:rsid w:val="00CC08F3"/>
    <w:rsid w:val="00CE20F9"/>
    <w:rsid w:val="00CE7207"/>
    <w:rsid w:val="00CF269E"/>
    <w:rsid w:val="00D204FB"/>
    <w:rsid w:val="00D22AA6"/>
    <w:rsid w:val="00D35F1B"/>
    <w:rsid w:val="00D54BB0"/>
    <w:rsid w:val="00D5502D"/>
    <w:rsid w:val="00D759CE"/>
    <w:rsid w:val="00D779E6"/>
    <w:rsid w:val="00DA2143"/>
    <w:rsid w:val="00DA2F65"/>
    <w:rsid w:val="00DB0E15"/>
    <w:rsid w:val="00DB461B"/>
    <w:rsid w:val="00DD4956"/>
    <w:rsid w:val="00E02C22"/>
    <w:rsid w:val="00E11A6D"/>
    <w:rsid w:val="00E17139"/>
    <w:rsid w:val="00E259E3"/>
    <w:rsid w:val="00E42A82"/>
    <w:rsid w:val="00E470AD"/>
    <w:rsid w:val="00E5322A"/>
    <w:rsid w:val="00E57CAA"/>
    <w:rsid w:val="00E67BEE"/>
    <w:rsid w:val="00E87923"/>
    <w:rsid w:val="00E87A85"/>
    <w:rsid w:val="00EA4556"/>
    <w:rsid w:val="00EA797F"/>
    <w:rsid w:val="00EB1A37"/>
    <w:rsid w:val="00EB2F97"/>
    <w:rsid w:val="00EB5BF6"/>
    <w:rsid w:val="00ED7101"/>
    <w:rsid w:val="00EE76A3"/>
    <w:rsid w:val="00F03967"/>
    <w:rsid w:val="00F079FE"/>
    <w:rsid w:val="00F119B1"/>
    <w:rsid w:val="00F24FDF"/>
    <w:rsid w:val="00F541DB"/>
    <w:rsid w:val="00F606AA"/>
    <w:rsid w:val="00F96CC5"/>
    <w:rsid w:val="00FA11DA"/>
    <w:rsid w:val="00FA1AA5"/>
    <w:rsid w:val="00FC75E2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98EAA3"/>
  <w15:docId w15:val="{AEA70A59-2690-4327-B8C9-F7F2462D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11111111.vsd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PolicyDirtyBag xmlns="microsoft.office.server.policy.changes">
  <Microsoft.Office.RecordsManagement.PolicyFeatures.Expiration op="Delete"/>
</PolicyDirtyBag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https://claromovilco.sharepoint.com/sites/PortalProcesos/Documentos/_layouts/15/wrkstat.aspx?List=33795d45-1599-4071-abb7-4a9cd4486da8&amp;WorkflowInstanceName=123bb834-ed86-45c7-8dac-575fc84ca6ed</Url>
      <Description>Stage 1</Description>
    </actualizarUrlDocumento>
    <PublishingStartDate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132AB-A2C2-46EB-88AA-9C4284D5AE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513756-0560-4655-B19E-7D288575BA20}">
  <ds:schemaRefs>
    <ds:schemaRef ds:uri="microsoft.office.server.policy.changes"/>
  </ds:schemaRefs>
</ds:datastoreItem>
</file>

<file path=customXml/itemProps3.xml><?xml version="1.0" encoding="utf-8"?>
<ds:datastoreItem xmlns:ds="http://schemas.openxmlformats.org/officeDocument/2006/customXml" ds:itemID="{05FFBBF3-851F-4EA7-B7FF-AF90BA78DD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BF44C-38C9-41E5-8DAD-BF5BCF434ED0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818CCEB4-B8F5-4610-BE89-8A2F31EBC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439</TotalTime>
  <Pages>8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MPLS</vt:lpstr>
    </vt:vector>
  </TitlesOfParts>
  <Company>TVCABLE S.A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MPLS</dc:title>
  <dc:subject/>
  <dc:creator>luz.vega.f</dc:creator>
  <cp:keywords/>
  <dc:description/>
  <cp:lastModifiedBy>Cesar Enrique Bernal Bueno</cp:lastModifiedBy>
  <cp:revision>6</cp:revision>
  <cp:lastPrinted>2008-02-06T21:08:00Z</cp:lastPrinted>
  <dcterms:created xsi:type="dcterms:W3CDTF">2020-06-23T22:59:00Z</dcterms:created>
  <dcterms:modified xsi:type="dcterms:W3CDTF">2024-04-05T14:53:00Z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