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Dibujo_de_Microsoft_Visio_2003-20101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AC861E" w14:textId="77777777" w:rsidR="00596A97" w:rsidRDefault="00596A97" w:rsidP="00596A97">
      <w:pPr>
        <w:spacing w:after="24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DOCUMENTACIÓN ACTIVIDAD</w:t>
      </w:r>
    </w:p>
    <w:p w14:paraId="28A20CE2" w14:textId="77777777" w:rsidR="00596A97" w:rsidRDefault="00596A97" w:rsidP="00596A97">
      <w:pPr>
        <w:rPr>
          <w:rFonts w:ascii="Arial" w:eastAsia="Arial" w:hAnsi="Arial" w:cs="Arial"/>
          <w:b/>
        </w:rPr>
      </w:pPr>
      <w:bookmarkStart w:id="0" w:name="_GoBack"/>
      <w:bookmarkEnd w:id="0"/>
      <w:r>
        <w:t>Visita Número:</w:t>
        <w:tab/>
        <w:t>{visita_numero}</w:t>
      </w:r>
    </w:p>
    <w:p w14:paraId="6BD507BA" w14:textId="77777777" w:rsidR="00596A97" w:rsidRDefault="00596A97" w:rsidP="00596A97">
      <w:pPr>
        <w:rPr>
          <w:rFonts w:ascii="Arial" w:eastAsia="Arial" w:hAnsi="Arial" w:cs="Arial"/>
          <w:b/>
          <w:bCs/>
        </w:rPr>
      </w:pPr>
      <w:r>
        <w:t>Fecha Ejecución:</w:t>
        <w:tab/>
        <w:t>{fecha_ejecucion}</w:t>
      </w:r>
    </w:p>
    <w:p w14:paraId="66964B4D" w14:textId="77777777" w:rsidR="00596A97" w:rsidRDefault="00596A97" w:rsidP="00596A97">
      <w:pPr>
        <w:rPr>
          <w:rFonts w:ascii="Arial" w:eastAsia="Arial" w:hAnsi="Arial" w:cs="Arial"/>
          <w:b/>
          <w:bCs/>
        </w:rPr>
      </w:pPr>
      <w:r>
        <w:t>Hora Inicio:</w:t>
        <w:tab/>
        <w:t>{hora_inicio}</w:t>
      </w:r>
    </w:p>
    <w:p w14:paraId="2ED3B5FF" w14:textId="77777777" w:rsidR="00596A97" w:rsidRDefault="00596A97" w:rsidP="00596A97">
      <w:pPr>
        <w:rPr>
          <w:rFonts w:ascii="Arial" w:eastAsia="Arial" w:hAnsi="Arial" w:cs="Arial"/>
          <w:b/>
        </w:rPr>
      </w:pPr>
      <w:r>
        <w:t>Tiempo Transporte:</w:t>
        <w:tab/>
        <w:t>{tiempo_transporte}</w:t>
      </w:r>
    </w:p>
    <w:p w14:paraId="0AF9B621" w14:textId="77777777" w:rsidR="00596A97" w:rsidRDefault="00596A97" w:rsidP="00596A97">
      <w:pPr>
        <w:rPr>
          <w:rFonts w:ascii="Arial" w:eastAsia="Arial" w:hAnsi="Arial" w:cs="Arial"/>
          <w:b/>
        </w:rPr>
      </w:pPr>
      <w:r>
        <w:t>Tiempo Antesala:</w:t>
        <w:tab/>
        <w:t>{tiempo_antesala}</w:t>
      </w:r>
    </w:p>
    <w:p w14:paraId="28CCD633" w14:textId="77777777" w:rsidR="00596A97" w:rsidRDefault="00596A97" w:rsidP="00596A97">
      <w:pPr>
        <w:rPr>
          <w:rFonts w:ascii="Arial" w:eastAsia="Arial" w:hAnsi="Arial" w:cs="Arial"/>
          <w:b/>
        </w:rPr>
      </w:pPr>
      <w:r>
        <w:t>Tiempo Ejecución:</w:t>
        <w:tab/>
        <w:t>{tiempo_ejecucion}</w:t>
      </w:r>
    </w:p>
    <w:p w14:paraId="55421D92" w14:textId="77777777" w:rsidR="00596A97" w:rsidRDefault="00596A97" w:rsidP="00596A97">
      <w:pPr>
        <w:rPr>
          <w:rFonts w:ascii="Arial" w:eastAsia="Arial" w:hAnsi="Arial" w:cs="Arial"/>
          <w:b/>
        </w:rPr>
      </w:pPr>
      <w:r>
        <w:t>Espera Claro:</w:t>
        <w:tab/>
        <w:t>{tiempo_espera_claro}</w:t>
      </w:r>
    </w:p>
    <w:p w14:paraId="647548F9" w14:textId="77777777" w:rsidR="00596A97" w:rsidRDefault="00596A97" w:rsidP="00596A97">
      <w:pPr>
        <w:rPr>
          <w:rFonts w:ascii="Arial" w:eastAsia="Arial" w:hAnsi="Arial" w:cs="Arial"/>
          <w:b/>
          <w:bCs/>
        </w:rPr>
      </w:pPr>
      <w:r>
        <w:t>Hora Salida:</w:t>
        <w:tab/>
        <w:t>{hora_salida}</w:t>
      </w:r>
    </w:p>
    <w:p w14:paraId="027D579F" w14:textId="77777777" w:rsidR="00596A97" w:rsidRDefault="00596A97" w:rsidP="00596A97">
      <w:pPr>
        <w:rPr>
          <w:rFonts w:ascii="Arial" w:eastAsia="Arial" w:hAnsi="Arial" w:cs="Arial"/>
          <w:b/>
        </w:rPr>
      </w:pPr>
    </w:p>
    <w:p w14:paraId="1D97161A" w14:textId="77777777" w:rsidR="00596A97" w:rsidRDefault="00596A97" w:rsidP="00596A97">
      <w:pPr>
        <w:rPr>
          <w:rFonts w:ascii="Arial" w:eastAsia="Arial" w:hAnsi="Arial" w:cs="Arial"/>
          <w:b/>
        </w:rPr>
      </w:pPr>
      <w:proofErr w:type="spellStart"/>
      <w:proofErr w:type="spellEnd"/>
      <w:r>
        <w:t>Ing. Outsourcing:</w:t>
        <w:tab/>
        <w:t>{ingeniero_outsourcing}</w:t>
      </w:r>
    </w:p>
    <w:p w14:paraId="4837A4C9" w14:textId="77777777" w:rsidR="00596A97" w:rsidRDefault="00596A97" w:rsidP="00596A97">
      <w:pPr>
        <w:rPr>
          <w:rFonts w:ascii="Arial" w:eastAsia="Arial" w:hAnsi="Arial" w:cs="Arial"/>
          <w:b/>
        </w:rPr>
      </w:pPr>
      <w:r>
        <w:t>Multímetro:</w:t>
        <w:tab/>
        <w:t>{multimetro}</w:t>
      </w:r>
    </w:p>
    <w:p w14:paraId="19B98C7D" w14:textId="77777777" w:rsidR="00596A97" w:rsidRDefault="00596A97" w:rsidP="00596A97">
      <w:pPr>
        <w:rPr>
          <w:rFonts w:ascii="Arial" w:eastAsia="Arial" w:hAnsi="Arial" w:cs="Arial"/>
          <w:b/>
        </w:rPr>
      </w:pPr>
      <w:r>
        <w:t>Analizador de BER:</w:t>
        <w:tab/>
        <w:t>{analizador_ber}</w:t>
      </w:r>
    </w:p>
    <w:p w14:paraId="7E4F463D" w14:textId="77777777" w:rsidR="00596A97" w:rsidRDefault="00596A97" w:rsidP="00596A97">
      <w:pPr>
        <w:rPr>
          <w:rFonts w:ascii="Arial" w:eastAsia="Arial" w:hAnsi="Arial" w:cs="Arial"/>
          <w:b/>
          <w:bCs/>
        </w:rPr>
      </w:pPr>
      <w:r>
        <w:t>Soporte Claro:</w:t>
        <w:tab/>
        <w:t>{soporte_claro}</w:t>
      </w:r>
    </w:p>
    <w:p w14:paraId="42468028" w14:textId="77777777" w:rsidR="00596A97" w:rsidRDefault="00596A97" w:rsidP="00596A97">
      <w:pPr>
        <w:rPr>
          <w:rFonts w:ascii="Arial" w:eastAsia="Arial" w:hAnsi="Arial" w:cs="Arial"/>
          <w:b/>
          <w:bCs/>
        </w:rPr>
      </w:pPr>
      <w:r>
        <w:t>Firma el Acta:</w:t>
        <w:tab/>
        <w:t>{firma_acta}</w:t>
      </w:r>
    </w:p>
    <w:p w14:paraId="25AF4AE3" w14:textId="77777777" w:rsidR="00596A97" w:rsidRDefault="00596A97" w:rsidP="00596A97">
      <w:pPr>
        <w:rPr>
          <w:rFonts w:ascii="Arial" w:eastAsia="Arial" w:hAnsi="Arial" w:cs="Arial"/>
          <w:b/>
        </w:rPr>
      </w:pPr>
    </w:p>
    <w:p w14:paraId="50D89D76" w14:textId="77777777" w:rsidR="00596A97" w:rsidRDefault="00596A97" w:rsidP="00596A97">
      <w:pPr>
        <w:rPr>
          <w:rFonts w:ascii="Arial" w:eastAsia="Arial" w:hAnsi="Arial" w:cs="Arial"/>
          <w:b/>
        </w:rPr>
      </w:pPr>
      <w:r>
        <w:t>Caso Seguimiento:</w:t>
        <w:tab/>
        <w:t>{caso_seguimiento}</w:t>
      </w:r>
    </w:p>
    <w:p w14:paraId="211D9E26" w14:textId="77777777" w:rsidR="00596A97" w:rsidRDefault="00596A97" w:rsidP="00596A97">
      <w:pPr>
        <w:rPr>
          <w:rFonts w:ascii="Arial" w:eastAsia="Arial" w:hAnsi="Arial" w:cs="Arial"/>
          <w:b/>
        </w:rPr>
      </w:pPr>
      <w:r>
        <w:t>Problemas en Instalación:</w:t>
        <w:tab/>
        <w:t>{problemas_instalacion}</w:t>
      </w:r>
    </w:p>
    <w:p w14:paraId="0848C8F6" w14:textId="77777777" w:rsidR="00596A97" w:rsidRDefault="00596A97" w:rsidP="00596A97">
      <w:pPr>
        <w:rPr>
          <w:rFonts w:ascii="Arial" w:eastAsia="Arial" w:hAnsi="Arial" w:cs="Arial"/>
          <w:b/>
        </w:rPr>
      </w:pPr>
    </w:p>
    <w:p w14:paraId="6B523ED6" w14:textId="77777777" w:rsidR="00596A97" w:rsidRDefault="00596A97" w:rsidP="00596A9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Mediciones Eléctricas</w:t>
      </w:r>
    </w:p>
    <w:p w14:paraId="4D417DCB" w14:textId="77777777" w:rsidR="00596A97" w:rsidRDefault="00596A97" w:rsidP="00596A97">
      <w:pPr>
        <w:tabs>
          <w:tab w:val="left" w:pos="284"/>
        </w:tabs>
        <w:rPr>
          <w:rFonts w:ascii="Arial" w:eastAsia="Arial" w:hAnsi="Arial" w:cs="Arial"/>
          <w:b/>
        </w:rPr>
      </w:pPr>
      <w:r>
        <w:tab/>
        <w:t>Fase-Neutro:</w:t>
        <w:tab/>
        <w:t>{fase_neutro}</w:t>
      </w:r>
    </w:p>
    <w:p w14:paraId="6483BDDE" w14:textId="77777777" w:rsidR="00596A97" w:rsidRDefault="00596A97" w:rsidP="00596A97">
      <w:pPr>
        <w:tabs>
          <w:tab w:val="left" w:pos="284"/>
        </w:tabs>
        <w:rPr>
          <w:rFonts w:ascii="Arial" w:eastAsia="Arial" w:hAnsi="Arial" w:cs="Arial"/>
          <w:b/>
        </w:rPr>
      </w:pPr>
      <w:r>
        <w:tab/>
        <w:t>Fase-Tierra:</w:t>
        <w:tab/>
        <w:t>{fase_tierra}</w:t>
      </w:r>
    </w:p>
    <w:p w14:paraId="2D17E7C8" w14:textId="77777777" w:rsidR="00596A97" w:rsidRDefault="00596A97" w:rsidP="00596A97">
      <w:pPr>
        <w:tabs>
          <w:tab w:val="left" w:pos="284"/>
        </w:tabs>
        <w:rPr>
          <w:rFonts w:ascii="Arial" w:eastAsia="Arial" w:hAnsi="Arial" w:cs="Arial"/>
          <w:b/>
          <w:bCs/>
        </w:rPr>
      </w:pPr>
      <w:r>
        <w:tab/>
        <w:t>Neutro-Tierra:</w:t>
        <w:tab/>
        <w:t>{neutro_tierra}</w:t>
      </w:r>
    </w:p>
    <w:p w14:paraId="0923C059" w14:textId="77777777" w:rsidR="00596A97" w:rsidRDefault="00596A97" w:rsidP="00596A97">
      <w:pPr>
        <w:rPr>
          <w:rFonts w:ascii="Arial" w:eastAsia="Arial" w:hAnsi="Arial" w:cs="Arial"/>
          <w:b/>
        </w:rPr>
      </w:pPr>
    </w:p>
    <w:p w14:paraId="3B96BDE5" w14:textId="77777777" w:rsidR="00596A97" w:rsidRDefault="00596A97" w:rsidP="00596A97">
      <w:pPr>
        <w:rPr>
          <w:rFonts w:ascii="Arial" w:eastAsia="Arial" w:hAnsi="Arial" w:cs="Arial"/>
          <w:b/>
        </w:rPr>
      </w:pPr>
      <w:r>
        <w:t>Lugar de Instalación de Equipos:</w:t>
        <w:tab/>
        <w:t>{lugar_instalacion}</w:t>
      </w:r>
    </w:p>
    <w:p w14:paraId="20FFD070" w14:textId="77777777" w:rsidR="00596A97" w:rsidRDefault="00596A97" w:rsidP="00596A97">
      <w:pPr>
        <w:rPr>
          <w:rFonts w:ascii="Arial" w:eastAsia="Arial" w:hAnsi="Arial" w:cs="Arial"/>
          <w:b/>
        </w:rPr>
      </w:pPr>
    </w:p>
    <w:p w14:paraId="10EC0ECA" w14:textId="77777777" w:rsidR="00596A97" w:rsidRDefault="00596A97" w:rsidP="00596A97">
      <w:pPr>
        <w:rPr>
          <w:rFonts w:ascii="Arial" w:eastAsia="Arial" w:hAnsi="Arial" w:cs="Arial"/>
          <w:b/>
        </w:rPr>
      </w:pPr>
    </w:p>
    <w:p w14:paraId="4B001467" w14:textId="77777777" w:rsidR="00596A97" w:rsidRPr="004F0C7C" w:rsidRDefault="00596A97" w:rsidP="00596A97">
      <w:pPr>
        <w:rPr>
          <w:rFonts w:ascii="Arial" w:hAnsi="Arial" w:cs="Arial"/>
          <w:b/>
          <w:lang w:val="es-CO"/>
        </w:rPr>
      </w:pPr>
      <w:r w:rsidRPr="4B865EA5">
        <w:rPr>
          <w:rFonts w:ascii="Arial" w:eastAsia="Arial" w:hAnsi="Arial" w:cs="Arial"/>
          <w:b/>
          <w:bCs/>
        </w:rPr>
        <w:t>Observaciones:</w:t>
      </w:r>
    </w:p>
    <w:p w14:paraId="1B27C3D9" w14:textId="77777777" w:rsidR="00401252" w:rsidRPr="00B118A6" w:rsidRDefault="00401252" w:rsidP="00401252">
      <w:pPr>
        <w:rPr>
          <w:rFonts w:ascii="Arial" w:hAnsi="Arial" w:cs="Arial"/>
          <w:b/>
          <w:lang w:val="es-CO"/>
        </w:rPr>
      </w:pPr>
      <w:r>
        <w:t>{observaciones}</w:t>
      </w:r>
    </w:p>
    <w:p w14:paraId="1B27C3DA" w14:textId="77777777" w:rsidR="00E57CAA" w:rsidRPr="00B118A6" w:rsidRDefault="00E57CAA" w:rsidP="00401252">
      <w:pPr>
        <w:rPr>
          <w:rFonts w:ascii="Arial" w:hAnsi="Arial" w:cs="Arial"/>
          <w:b/>
          <w:lang w:val="es-CO"/>
        </w:rPr>
      </w:pPr>
    </w:p>
    <w:p w14:paraId="1B27C3DB" w14:textId="77777777" w:rsidR="00401252" w:rsidRPr="00B118A6" w:rsidRDefault="00401252" w:rsidP="00401252">
      <w:p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B118A6" w14:paraId="1B27C3E1" w14:textId="77777777" w:rsidTr="00FA1AA5">
        <w:tc>
          <w:tcPr>
            <w:tcW w:w="1689" w:type="dxa"/>
            <w:shd w:val="clear" w:color="auto" w:fill="C00000"/>
          </w:tcPr>
          <w:p w14:paraId="1B27C3DC" w14:textId="77777777" w:rsidR="00401252" w:rsidRPr="00B118A6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14:paraId="1B27C3DD" w14:textId="77777777" w:rsidR="00401252" w:rsidRPr="00B118A6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14:paraId="1B27C3DE" w14:textId="77777777" w:rsidR="00401252" w:rsidRPr="00B118A6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14:paraId="1B27C3DF" w14:textId="77777777" w:rsidR="00401252" w:rsidRPr="00B118A6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14:paraId="1B27C3E0" w14:textId="77777777" w:rsidR="00401252" w:rsidRPr="00B118A6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401252" w:rsidRPr="00B118A6" w14:paraId="1B27C3E7" w14:textId="77777777" w:rsidTr="00E57CAA">
        <w:tc>
          <w:tcPr>
            <w:tcW w:w="1689" w:type="dxa"/>
          </w:tcPr>
          <w:p>
            <w:r>
              <w:t>{equipo_instalado_1_tipo}</w:t>
            </w:r>
          </w:p>
        </w:tc>
        <w:tc>
          <w:tcPr>
            <w:tcW w:w="1113" w:type="dxa"/>
          </w:tcPr>
          <w:p>
            <w:r>
              <w:t>{equipo_instalado_1_marca}</w:t>
            </w:r>
          </w:p>
        </w:tc>
        <w:tc>
          <w:tcPr>
            <w:tcW w:w="1559" w:type="dxa"/>
          </w:tcPr>
          <w:p>
            <w:r>
              <w:t>{equipo_instalado_1_modelo}</w:t>
            </w:r>
          </w:p>
        </w:tc>
        <w:tc>
          <w:tcPr>
            <w:tcW w:w="1701" w:type="dxa"/>
          </w:tcPr>
          <w:p>
            <w:r>
              <w:t>{equipo_instalado_1_serial}</w:t>
            </w:r>
          </w:p>
        </w:tc>
        <w:tc>
          <w:tcPr>
            <w:tcW w:w="2384" w:type="dxa"/>
          </w:tcPr>
          <w:p>
            <w:r>
              <w:t>{equipo_instalado_1_placa}</w:t>
            </w:r>
          </w:p>
        </w:tc>
      </w:tr>
      <w:tr w:rsidR="00401252" w:rsidRPr="00B118A6" w14:paraId="1B27C3ED" w14:textId="77777777" w:rsidTr="00E57CAA">
        <w:tc>
          <w:tcPr>
            <w:tcW w:w="1689" w:type="dxa"/>
          </w:tcPr>
          <w:p>
            <w:r>
              <w:t>{equipo_instalado_2_tipo}</w:t>
            </w:r>
          </w:p>
        </w:tc>
        <w:tc>
          <w:tcPr>
            <w:tcW w:w="1113" w:type="dxa"/>
          </w:tcPr>
          <w:p>
            <w:r>
              <w:t>{equipo_instalado_2_marca}</w:t>
            </w:r>
          </w:p>
        </w:tc>
        <w:tc>
          <w:tcPr>
            <w:tcW w:w="1559" w:type="dxa"/>
          </w:tcPr>
          <w:p>
            <w:r>
              <w:t>{equipo_instalado_2_modelo}</w:t>
            </w:r>
          </w:p>
        </w:tc>
        <w:tc>
          <w:tcPr>
            <w:tcW w:w="1701" w:type="dxa"/>
          </w:tcPr>
          <w:p>
            <w:r>
              <w:t>{equipo_instalado_2_serial}</w:t>
            </w:r>
          </w:p>
        </w:tc>
        <w:tc>
          <w:tcPr>
            <w:tcW w:w="2384" w:type="dxa"/>
          </w:tcPr>
          <w:p>
            <w:r>
              <w:t>{equipo_instalado_2_placa}</w:t>
            </w:r>
          </w:p>
        </w:tc>
      </w:tr>
      <w:tr w:rsidR="00401252" w:rsidRPr="00B118A6" w14:paraId="1B27C3F3" w14:textId="77777777" w:rsidTr="00E57CAA">
        <w:tc>
          <w:tcPr>
            <w:tcW w:w="1689" w:type="dxa"/>
          </w:tcPr>
          <w:p>
            <w:r>
              <w:t>{equipo_instalado_3_tipo}</w:t>
            </w:r>
          </w:p>
        </w:tc>
        <w:tc>
          <w:tcPr>
            <w:tcW w:w="1113" w:type="dxa"/>
          </w:tcPr>
          <w:p>
            <w:r>
              <w:t>{equipo_instalado_3_marca}</w:t>
            </w:r>
          </w:p>
        </w:tc>
        <w:tc>
          <w:tcPr>
            <w:tcW w:w="1559" w:type="dxa"/>
          </w:tcPr>
          <w:p>
            <w:r>
              <w:t>{equipo_instalado_3_modelo}</w:t>
            </w:r>
          </w:p>
        </w:tc>
        <w:tc>
          <w:tcPr>
            <w:tcW w:w="1701" w:type="dxa"/>
          </w:tcPr>
          <w:p>
            <w:r>
              <w:t>{equipo_instalado_3_serial}</w:t>
            </w:r>
          </w:p>
        </w:tc>
        <w:tc>
          <w:tcPr>
            <w:tcW w:w="2384" w:type="dxa"/>
          </w:tcPr>
          <w:p>
            <w:r>
              <w:t>{equipo_instalado_3_placa}</w:t>
            </w:r>
          </w:p>
        </w:tc>
      </w:tr>
      <w:tr w:rsidR="00401252" w:rsidRPr="00B118A6" w14:paraId="1B27C3F9" w14:textId="77777777" w:rsidTr="00E57CAA">
        <w:tc>
          <w:tcPr>
            <w:tcW w:w="1689" w:type="dxa"/>
          </w:tcPr>
          <w:p>
            <w:r>
              <w:t>{equipo_instalado_4_tipo}</w:t>
            </w:r>
          </w:p>
        </w:tc>
        <w:tc>
          <w:tcPr>
            <w:tcW w:w="1113" w:type="dxa"/>
          </w:tcPr>
          <w:p>
            <w:r>
              <w:t>{equipo_instalado_4_marca}</w:t>
            </w:r>
          </w:p>
        </w:tc>
        <w:tc>
          <w:tcPr>
            <w:tcW w:w="1559" w:type="dxa"/>
          </w:tcPr>
          <w:p>
            <w:r>
              <w:t>{equipo_instalado_4_modelo}</w:t>
            </w:r>
          </w:p>
        </w:tc>
        <w:tc>
          <w:tcPr>
            <w:tcW w:w="1701" w:type="dxa"/>
          </w:tcPr>
          <w:p>
            <w:r>
              <w:t>{equipo_instalado_4_serial}</w:t>
            </w:r>
          </w:p>
        </w:tc>
        <w:tc>
          <w:tcPr>
            <w:tcW w:w="2384" w:type="dxa"/>
          </w:tcPr>
          <w:p>
            <w:r>
              <w:t>{equipo_instalado_4_placa}</w:t>
            </w:r>
          </w:p>
        </w:tc>
      </w:tr>
    </w:tbl>
    <w:p w14:paraId="1B27C3FA" w14:textId="77777777" w:rsidR="00401252" w:rsidRPr="00B118A6" w:rsidRDefault="00401252" w:rsidP="00401252">
      <w:pPr>
        <w:rPr>
          <w:rFonts w:ascii="Arial" w:hAnsi="Arial" w:cs="Arial"/>
          <w:b/>
          <w:lang w:val="es-CO"/>
        </w:rPr>
      </w:pPr>
    </w:p>
    <w:p w14:paraId="1B27C3FB" w14:textId="77777777" w:rsidR="00401252" w:rsidRPr="00B118A6" w:rsidRDefault="00401252" w:rsidP="00401252">
      <w:p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EQUIPOS DESINSTALADOS</w:t>
      </w:r>
      <w:r w:rsidR="00007242" w:rsidRPr="00B118A6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B118A6" w14:paraId="1B27C401" w14:textId="77777777" w:rsidTr="00FA1AA5">
        <w:tc>
          <w:tcPr>
            <w:tcW w:w="1689" w:type="dxa"/>
            <w:shd w:val="clear" w:color="auto" w:fill="C00000"/>
          </w:tcPr>
          <w:p w14:paraId="1B27C3FC" w14:textId="77777777" w:rsidR="00E57CAA" w:rsidRPr="00B118A6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14:paraId="1B27C3FD" w14:textId="77777777" w:rsidR="00E57CAA" w:rsidRPr="00B118A6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14:paraId="1B27C3FE" w14:textId="77777777" w:rsidR="00E57CAA" w:rsidRPr="00B118A6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14:paraId="1B27C3FF" w14:textId="77777777" w:rsidR="00E57CAA" w:rsidRPr="00B118A6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14:paraId="1B27C400" w14:textId="77777777" w:rsidR="00E57CAA" w:rsidRPr="00B118A6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E57CAA" w:rsidRPr="00B118A6" w14:paraId="1B27C407" w14:textId="77777777" w:rsidTr="00266CC8">
        <w:tc>
          <w:tcPr>
            <w:tcW w:w="1689" w:type="dxa"/>
          </w:tcPr>
          <w:p>
            <w:r>
              <w:t>{equipo_desinstalado_1_tipo}</w:t>
            </w:r>
          </w:p>
        </w:tc>
        <w:tc>
          <w:tcPr>
            <w:tcW w:w="1113" w:type="dxa"/>
          </w:tcPr>
          <w:p>
            <w:r>
              <w:t>{equipo_desinstalado_1_marca}</w:t>
            </w:r>
          </w:p>
        </w:tc>
        <w:tc>
          <w:tcPr>
            <w:tcW w:w="1559" w:type="dxa"/>
          </w:tcPr>
          <w:p>
            <w:r>
              <w:t>{equipo_desinstalado_1_modelo}</w:t>
            </w:r>
          </w:p>
        </w:tc>
        <w:tc>
          <w:tcPr>
            <w:tcW w:w="1701" w:type="dxa"/>
          </w:tcPr>
          <w:p>
            <w:r>
              <w:t>{equipo_desinstalado_1_serial}</w:t>
            </w:r>
          </w:p>
        </w:tc>
        <w:tc>
          <w:tcPr>
            <w:tcW w:w="2384" w:type="dxa"/>
          </w:tcPr>
          <w:p>
            <w:r>
              <w:t>{equipo_desinstalado_1_placa}</w:t>
            </w:r>
          </w:p>
        </w:tc>
      </w:tr>
      <w:tr w:rsidR="00E57CAA" w:rsidRPr="00B118A6" w14:paraId="1B27C40D" w14:textId="77777777" w:rsidTr="00266CC8">
        <w:tc>
          <w:tcPr>
            <w:tcW w:w="1689" w:type="dxa"/>
          </w:tcPr>
          <w:p>
            <w:r>
              <w:t>{equipo_desinstalado_2_tipo}</w:t>
            </w:r>
          </w:p>
        </w:tc>
        <w:tc>
          <w:tcPr>
            <w:tcW w:w="1113" w:type="dxa"/>
          </w:tcPr>
          <w:p>
            <w:r>
              <w:t>{equipo_desinstalado_2_marca}</w:t>
            </w:r>
          </w:p>
        </w:tc>
        <w:tc>
          <w:tcPr>
            <w:tcW w:w="1559" w:type="dxa"/>
          </w:tcPr>
          <w:p>
            <w:r>
              <w:t>{equipo_desinstalado_2_modelo}</w:t>
            </w:r>
          </w:p>
        </w:tc>
        <w:tc>
          <w:tcPr>
            <w:tcW w:w="1701" w:type="dxa"/>
          </w:tcPr>
          <w:p>
            <w:r>
              <w:t>{equipo_desinstalado_2_serial}</w:t>
            </w:r>
          </w:p>
        </w:tc>
        <w:tc>
          <w:tcPr>
            <w:tcW w:w="2384" w:type="dxa"/>
          </w:tcPr>
          <w:p>
            <w:r>
              <w:t>{equipo_desinstalado_2_placa}</w:t>
            </w:r>
          </w:p>
        </w:tc>
      </w:tr>
      <w:tr w:rsidR="00E57CAA" w:rsidRPr="00B118A6" w14:paraId="1B27C413" w14:textId="77777777" w:rsidTr="00266CC8">
        <w:tc>
          <w:tcPr>
            <w:tcW w:w="1689" w:type="dxa"/>
          </w:tcPr>
          <w:p>
            <w:r>
              <w:t>{equipo_desinstalado_3_tipo}</w:t>
            </w:r>
          </w:p>
        </w:tc>
        <w:tc>
          <w:tcPr>
            <w:tcW w:w="1113" w:type="dxa"/>
          </w:tcPr>
          <w:p>
            <w:r>
              <w:t>{equipo_desinstalado_3_marca}</w:t>
            </w:r>
          </w:p>
        </w:tc>
        <w:tc>
          <w:tcPr>
            <w:tcW w:w="1559" w:type="dxa"/>
          </w:tcPr>
          <w:p>
            <w:r>
              <w:t>{equipo_desinstalado_3_modelo}</w:t>
            </w:r>
          </w:p>
        </w:tc>
        <w:tc>
          <w:tcPr>
            <w:tcW w:w="1701" w:type="dxa"/>
          </w:tcPr>
          <w:p>
            <w:r>
              <w:t>{equipo_desinstalado_3_serial}</w:t>
            </w:r>
          </w:p>
        </w:tc>
        <w:tc>
          <w:tcPr>
            <w:tcW w:w="2384" w:type="dxa"/>
          </w:tcPr>
          <w:p>
            <w:r>
              <w:t>{equipo_desinstalado_3_placa}</w:t>
            </w:r>
          </w:p>
        </w:tc>
      </w:tr>
      <w:tr w:rsidR="00E57CAA" w:rsidRPr="00B118A6" w14:paraId="1B27C419" w14:textId="77777777" w:rsidTr="00266CC8">
        <w:tc>
          <w:tcPr>
            <w:tcW w:w="1689" w:type="dxa"/>
          </w:tcPr>
          <w:p>
            <w:r>
              <w:t>{equipo_desinstalado_4_tipo}</w:t>
            </w:r>
          </w:p>
        </w:tc>
        <w:tc>
          <w:tcPr>
            <w:tcW w:w="1113" w:type="dxa"/>
          </w:tcPr>
          <w:p>
            <w:r>
              <w:t>{equipo_desinstalado_4_marca}</w:t>
            </w:r>
          </w:p>
        </w:tc>
        <w:tc>
          <w:tcPr>
            <w:tcW w:w="1559" w:type="dxa"/>
          </w:tcPr>
          <w:p>
            <w:r>
              <w:t>{equipo_desinstalado_4_modelo}</w:t>
            </w:r>
          </w:p>
        </w:tc>
        <w:tc>
          <w:tcPr>
            <w:tcW w:w="1701" w:type="dxa"/>
          </w:tcPr>
          <w:p>
            <w:r>
              <w:t>{equipo_desinstalado_4_serial}</w:t>
            </w:r>
          </w:p>
        </w:tc>
        <w:tc>
          <w:tcPr>
            <w:tcW w:w="2384" w:type="dxa"/>
          </w:tcPr>
          <w:p>
            <w:r>
              <w:t>{equipo_desinstalado_4_placa}</w:t>
            </w:r>
          </w:p>
        </w:tc>
      </w:tr>
    </w:tbl>
    <w:p w14:paraId="1B27C41A" w14:textId="77777777" w:rsidR="00E57CAA" w:rsidRPr="00B118A6" w:rsidRDefault="00E57CAA">
      <w:p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br w:type="page"/>
      </w:r>
    </w:p>
    <w:p w14:paraId="1B27C41B" w14:textId="77777777" w:rsidR="008F1515" w:rsidRPr="00B118A6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lastRenderedPageBreak/>
        <w:t>REGISTRO FOTOGRAFICO</w:t>
      </w:r>
    </w:p>
    <w:p w14:paraId="1B27C41C" w14:textId="77777777" w:rsidR="008F1515" w:rsidRPr="00B118A6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Foto antes de la instalación (400x300 pixeles).</w:t>
      </w:r>
    </w:p>
    <w:p>
      <w:r>
        <w:t>{foto_antes_instalacion}</w:t>
      </w:r>
    </w:p>
    <w:p w14:paraId="1B27C41D" w14:textId="77777777" w:rsidR="008F1515" w:rsidRPr="00B118A6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1B27C7FC" wp14:editId="1B27C7FD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C41E" w14:textId="77777777" w:rsidR="008F1515" w:rsidRPr="00B118A6" w:rsidRDefault="008F1515" w:rsidP="008F1515">
      <w:pPr>
        <w:rPr>
          <w:rFonts w:ascii="Arial" w:hAnsi="Arial" w:cs="Arial"/>
          <w:b/>
          <w:lang w:val="es-CO"/>
        </w:rPr>
      </w:pPr>
    </w:p>
    <w:p w14:paraId="1B27C41F" w14:textId="77777777" w:rsidR="008F1515" w:rsidRPr="00B118A6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Foto después de la Instalación</w:t>
      </w:r>
      <w:r w:rsidR="00A11115" w:rsidRPr="00B118A6">
        <w:rPr>
          <w:rFonts w:ascii="Arial" w:hAnsi="Arial" w:cs="Arial"/>
          <w:b/>
          <w:lang w:val="es-CO"/>
        </w:rPr>
        <w:t xml:space="preserve">, debe incluir UM </w:t>
      </w:r>
      <w:r w:rsidR="009B5F1F" w:rsidRPr="00B118A6">
        <w:rPr>
          <w:rFonts w:ascii="Arial" w:hAnsi="Arial" w:cs="Arial"/>
          <w:b/>
          <w:lang w:val="es-CO"/>
        </w:rPr>
        <w:t>(Claro o Tercero)</w:t>
      </w:r>
      <w:r w:rsidRPr="00B118A6">
        <w:rPr>
          <w:rFonts w:ascii="Arial" w:hAnsi="Arial" w:cs="Arial"/>
          <w:b/>
          <w:lang w:val="es-CO"/>
        </w:rPr>
        <w:t xml:space="preserve"> (400x300 pixeles).</w:t>
      </w:r>
    </w:p>
    <w:p>
      <w:r>
        <w:t>{foto_despues_instalacion}</w:t>
      </w:r>
    </w:p>
    <w:p w14:paraId="1B27C420" w14:textId="77777777" w:rsidR="008F1515" w:rsidRPr="00B118A6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1B27C7FE" wp14:editId="1B27C7FF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C421" w14:textId="77777777" w:rsidR="008F1515" w:rsidRPr="00B118A6" w:rsidRDefault="008F1515" w:rsidP="008F1515">
      <w:p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br w:type="page"/>
      </w:r>
    </w:p>
    <w:p w14:paraId="1B27C422" w14:textId="77777777" w:rsidR="008F1515" w:rsidRPr="00B118A6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lastRenderedPageBreak/>
        <w:t>Foto marquillas</w:t>
      </w:r>
      <w:r w:rsidR="003932D4" w:rsidRPr="00B118A6">
        <w:rPr>
          <w:rFonts w:ascii="Arial" w:hAnsi="Arial" w:cs="Arial"/>
          <w:b/>
          <w:lang w:val="es-CO"/>
        </w:rPr>
        <w:t xml:space="preserve"> completas (Cables y Equipos)</w:t>
      </w:r>
      <w:r w:rsidRPr="00B118A6">
        <w:rPr>
          <w:rFonts w:ascii="Arial" w:hAnsi="Arial" w:cs="Arial"/>
          <w:b/>
          <w:lang w:val="es-CO"/>
        </w:rPr>
        <w:t xml:space="preserve"> (400x300 pixeles).</w:t>
      </w:r>
    </w:p>
    <w:p>
      <w:r>
        <w:t>{foto_marquillas}</w:t>
      </w:r>
    </w:p>
    <w:p w14:paraId="1B27C423" w14:textId="77777777" w:rsidR="008F1515" w:rsidRPr="00B118A6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1B27C800" wp14:editId="1B27C801">
            <wp:extent cx="3808730" cy="2854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C424" w14:textId="77777777" w:rsidR="008F1515" w:rsidRPr="00B118A6" w:rsidRDefault="008F1515" w:rsidP="008F1515">
      <w:pPr>
        <w:rPr>
          <w:rFonts w:ascii="Arial" w:hAnsi="Arial" w:cs="Arial"/>
          <w:b/>
          <w:lang w:val="es-CO"/>
        </w:rPr>
      </w:pPr>
    </w:p>
    <w:p w14:paraId="1B27C425" w14:textId="77777777" w:rsidR="008F1515" w:rsidRPr="00B118A6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Foto tomas </w:t>
      </w:r>
      <w:r w:rsidR="006F0F91" w:rsidRPr="00B118A6">
        <w:rPr>
          <w:rFonts w:ascii="Arial" w:hAnsi="Arial" w:cs="Arial"/>
          <w:b/>
          <w:lang w:val="es-CO"/>
        </w:rPr>
        <w:t>eléctricas (</w:t>
      </w:r>
      <w:r w:rsidRPr="00B118A6">
        <w:rPr>
          <w:rFonts w:ascii="Arial" w:hAnsi="Arial" w:cs="Arial"/>
          <w:b/>
          <w:lang w:val="es-CO"/>
        </w:rPr>
        <w:t>400x300 pixeles).</w:t>
      </w:r>
    </w:p>
    <w:p>
      <w:r>
        <w:t>{foto_tomas_electricas}</w:t>
      </w:r>
    </w:p>
    <w:p w14:paraId="1B27C426" w14:textId="77777777" w:rsidR="008F1515" w:rsidRPr="00B118A6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1B27C802" wp14:editId="1B27C803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C427" w14:textId="77777777" w:rsidR="008F1515" w:rsidRPr="00B118A6" w:rsidRDefault="008F1515" w:rsidP="008F1515">
      <w:pPr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br w:type="page"/>
      </w:r>
    </w:p>
    <w:p w14:paraId="1B27C428" w14:textId="77777777" w:rsidR="008F1515" w:rsidRPr="00B118A6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</w:p>
    <w:p>
      <w:r>
        <w:t>{foto_voltaje}</w:t>
      </w:r>
    </w:p>
    <w:p w14:paraId="1B27C429" w14:textId="77777777" w:rsidR="008F1515" w:rsidRPr="00B118A6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1B27C804" wp14:editId="1B27C805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C42A" w14:textId="7E5A323A" w:rsidR="00AD4411" w:rsidRPr="00B118A6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br w:type="page"/>
      </w:r>
      <w:r w:rsidR="00AD4411" w:rsidRPr="00B118A6">
        <w:rPr>
          <w:rFonts w:ascii="Arial" w:hAnsi="Arial" w:cs="Arial"/>
          <w:b/>
          <w:lang w:val="es-CO"/>
        </w:rPr>
        <w:lastRenderedPageBreak/>
        <w:t xml:space="preserve">PRUEBAS DE SERVICIO </w:t>
      </w:r>
      <w:r w:rsidR="005C43A6" w:rsidRPr="00B118A6">
        <w:rPr>
          <w:rFonts w:ascii="Arial" w:hAnsi="Arial" w:cs="Arial"/>
          <w:b/>
          <w:lang w:val="es-CO"/>
        </w:rPr>
        <w:t>INTERNET</w:t>
      </w:r>
      <w:r w:rsidR="006F287D">
        <w:rPr>
          <w:rFonts w:ascii="Arial" w:hAnsi="Arial" w:cs="Arial"/>
          <w:b/>
          <w:lang w:val="es-CO"/>
        </w:rPr>
        <w:t xml:space="preserve"> (Banda Ancha / Dedicado)</w:t>
      </w:r>
    </w:p>
    <w:p w14:paraId="1B27C42B" w14:textId="3D1C3641" w:rsidR="00AA0E50" w:rsidRPr="00B118A6" w:rsidRDefault="00AA0E50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Evidencia de versión o firmware de los equipos</w:t>
      </w:r>
      <w:r w:rsidR="006F287D">
        <w:rPr>
          <w:rFonts w:ascii="Arial" w:hAnsi="Arial" w:cs="Arial"/>
          <w:b/>
          <w:lang w:val="es-CO"/>
        </w:rPr>
        <w:t xml:space="preserve"> </w:t>
      </w:r>
      <w:r w:rsidR="003F3A1F">
        <w:rPr>
          <w:rFonts w:ascii="Arial" w:hAnsi="Arial" w:cs="Arial"/>
          <w:b/>
          <w:lang w:val="es-CO"/>
        </w:rPr>
        <w:t>(Adjuntar Pantallazo de los comandos o rutas según aplique)</w:t>
      </w:r>
    </w:p>
    <w:p>
      <w:r>
        <w:t>{internet_firmware_equipos}</w:t>
      </w:r>
    </w:p>
    <w:p w14:paraId="1B27C42C" w14:textId="0FC1F8E0" w:rsidR="00684CF0" w:rsidRDefault="00684CF0" w:rsidP="00AD4411">
      <w:pPr>
        <w:jc w:val="both"/>
        <w:rPr>
          <w:rFonts w:ascii="Arial" w:hAnsi="Arial" w:cs="Arial"/>
          <w:b/>
          <w:bCs/>
          <w:lang w:val="es-CO"/>
        </w:rPr>
      </w:pPr>
    </w:p>
    <w:p w14:paraId="1F75713C" w14:textId="7785C5B0" w:rsidR="009150D2" w:rsidRDefault="009150D2" w:rsidP="00AD4411">
      <w:pPr>
        <w:jc w:val="both"/>
        <w:rPr>
          <w:rFonts w:ascii="Arial" w:hAnsi="Arial" w:cs="Arial"/>
          <w:b/>
          <w:bCs/>
          <w:lang w:val="es-CO"/>
        </w:rPr>
      </w:pPr>
      <w:bookmarkStart w:id="1" w:name="_Hlk49109372"/>
    </w:p>
    <w:p w14:paraId="7E4C8344" w14:textId="77777777" w:rsidR="009150D2" w:rsidRPr="00165EFC" w:rsidRDefault="009150D2" w:rsidP="009150D2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  <w:lang w:val="es-ES"/>
        </w:rPr>
      </w:pPr>
      <w:bookmarkStart w:id="2" w:name="_Hlk49109350"/>
      <w:r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ONT ZTE</w:t>
      </w:r>
      <w:r w:rsidRPr="00165EFC">
        <w:rPr>
          <w:rStyle w:val="eop"/>
          <w:rFonts w:ascii="Calibri" w:hAnsi="Calibri" w:cs="Calibri"/>
          <w:b/>
          <w:bCs/>
          <w:sz w:val="22"/>
          <w:szCs w:val="22"/>
          <w:lang w:val="es-ES"/>
        </w:rPr>
        <w:t> </w:t>
      </w:r>
    </w:p>
    <w:p w14:paraId="5854B3C0" w14:textId="77777777" w:rsidR="009150D2" w:rsidRDefault="009150D2" w:rsidP="009150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4480A3E4" w14:textId="77777777" w:rsidR="009150D2" w:rsidRPr="00165EFC" w:rsidRDefault="009150D2" w:rsidP="009150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165EFC">
        <w:rPr>
          <w:rStyle w:val="normaltextrun"/>
          <w:rFonts w:ascii="Calibri" w:hAnsi="Calibri" w:cs="Calibri"/>
          <w:sz w:val="22"/>
          <w:szCs w:val="22"/>
          <w:lang w:val="es-ES"/>
        </w:rPr>
        <w:t>F660</w:t>
      </w:r>
      <w:r w:rsidRPr="00165EFC"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161C4530" w14:textId="77777777" w:rsidR="009150D2" w:rsidRPr="00165EFC" w:rsidRDefault="009150D2" w:rsidP="009150D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s-ES"/>
        </w:rPr>
      </w:pPr>
      <w:r w:rsidRPr="00165EFC">
        <w:rPr>
          <w:rStyle w:val="normaltextrun"/>
          <w:rFonts w:ascii="Calibri" w:hAnsi="Calibri" w:cs="Calibri"/>
          <w:sz w:val="22"/>
          <w:szCs w:val="22"/>
          <w:lang w:val="es-ES"/>
        </w:rPr>
        <w:t>F680</w:t>
      </w:r>
      <w:r w:rsidRPr="00165EFC"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5596F05E" w14:textId="77777777" w:rsidR="009150D2" w:rsidRPr="00165EFC" w:rsidRDefault="009150D2" w:rsidP="009150D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s-ES"/>
        </w:rPr>
      </w:pPr>
    </w:p>
    <w:p w14:paraId="1A902D41" w14:textId="77777777" w:rsidR="009150D2" w:rsidRPr="00165EFC" w:rsidRDefault="009150D2" w:rsidP="009150D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lang w:val="es-CO"/>
        </w:rPr>
      </w:pPr>
      <w:r w:rsidRPr="00165EFC">
        <w:rPr>
          <w:rFonts w:ascii="Arial" w:hAnsi="Arial" w:cs="Arial"/>
          <w:lang w:val="es-CO"/>
        </w:rPr>
        <w:t>Firmware y Status de la ONT, Serial</w:t>
      </w:r>
    </w:p>
    <w:p w14:paraId="2824C7B1" w14:textId="77777777" w:rsidR="009150D2" w:rsidRPr="00165EFC" w:rsidRDefault="009150D2" w:rsidP="009150D2">
      <w:pPr>
        <w:jc w:val="both"/>
        <w:rPr>
          <w:rFonts w:ascii="Arial" w:hAnsi="Arial" w:cs="Arial"/>
          <w:lang w:val="es-CO"/>
        </w:rPr>
      </w:pPr>
      <w:r w:rsidRPr="00165EFC">
        <w:rPr>
          <w:rFonts w:ascii="Arial" w:hAnsi="Arial" w:cs="Arial"/>
          <w:lang w:val="es-CO"/>
        </w:rPr>
        <w:t>Status-</w:t>
      </w:r>
      <w:proofErr w:type="spellStart"/>
      <w:r w:rsidRPr="00165EFC">
        <w:rPr>
          <w:rFonts w:ascii="Arial" w:hAnsi="Arial" w:cs="Arial"/>
          <w:lang w:val="es-CO"/>
        </w:rPr>
        <w:t>Device</w:t>
      </w:r>
      <w:proofErr w:type="spellEnd"/>
      <w:r w:rsidRPr="00165EFC">
        <w:rPr>
          <w:rFonts w:ascii="Arial" w:hAnsi="Arial" w:cs="Arial"/>
          <w:lang w:val="es-CO"/>
        </w:rPr>
        <w:t xml:space="preserve"> </w:t>
      </w:r>
      <w:proofErr w:type="spellStart"/>
      <w:r w:rsidRPr="00165EFC">
        <w:rPr>
          <w:rFonts w:ascii="Arial" w:hAnsi="Arial" w:cs="Arial"/>
          <w:lang w:val="es-CO"/>
        </w:rPr>
        <w:t>Information</w:t>
      </w:r>
      <w:proofErr w:type="spellEnd"/>
    </w:p>
    <w:bookmarkEnd w:id="2"/>
    <w:p w14:paraId="61FDE84C" w14:textId="260DAA2B" w:rsidR="009150D2" w:rsidRDefault="009150D2" w:rsidP="00AD4411">
      <w:pPr>
        <w:jc w:val="both"/>
        <w:rPr>
          <w:rFonts w:ascii="Arial" w:hAnsi="Arial" w:cs="Arial"/>
          <w:b/>
          <w:bCs/>
          <w:lang w:val="es-CO"/>
        </w:rPr>
      </w:pPr>
    </w:p>
    <w:p w14:paraId="7545F76E" w14:textId="77777777" w:rsidR="009150D2" w:rsidRPr="00B118A6" w:rsidRDefault="009150D2" w:rsidP="00AD4411">
      <w:pPr>
        <w:jc w:val="both"/>
        <w:rPr>
          <w:rFonts w:ascii="Arial" w:hAnsi="Arial" w:cs="Arial"/>
          <w:b/>
          <w:bCs/>
          <w:lang w:val="es-CO"/>
        </w:rPr>
      </w:pPr>
    </w:p>
    <w:p w14:paraId="5E192710" w14:textId="409CCE71" w:rsidR="003300CC" w:rsidRPr="00165EFC" w:rsidRDefault="003300CC" w:rsidP="004259B9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</w:pPr>
      <w:bookmarkStart w:id="3" w:name="_Hlk48860098"/>
      <w:r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ONT HUAWEI</w:t>
      </w:r>
    </w:p>
    <w:p w14:paraId="05FC718C" w14:textId="77777777" w:rsidR="003300CC" w:rsidRPr="00165EFC" w:rsidRDefault="003300CC" w:rsidP="003300C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s-ES"/>
        </w:rPr>
      </w:pPr>
    </w:p>
    <w:p w14:paraId="5175B608" w14:textId="77777777" w:rsidR="003300CC" w:rsidRPr="00165EF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165EFC">
        <w:rPr>
          <w:rStyle w:val="normaltextrun"/>
          <w:rFonts w:ascii="Calibri" w:hAnsi="Calibri" w:cs="Calibri"/>
          <w:sz w:val="22"/>
          <w:szCs w:val="22"/>
          <w:lang w:val="es-ES"/>
        </w:rPr>
        <w:t>MA5675</w:t>
      </w:r>
      <w:r w:rsidRPr="00165EFC"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2BD5365C" w14:textId="127F9B85" w:rsidR="003300CC" w:rsidRPr="00165EFC" w:rsidRDefault="003300CC" w:rsidP="003300C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s-ES"/>
        </w:rPr>
      </w:pPr>
      <w:r w:rsidRPr="00165EFC">
        <w:rPr>
          <w:rStyle w:val="normaltextrun"/>
          <w:rFonts w:ascii="Calibri" w:hAnsi="Calibri" w:cs="Calibri"/>
          <w:sz w:val="22"/>
          <w:szCs w:val="22"/>
          <w:lang w:val="es-ES"/>
        </w:rPr>
        <w:t>MA5675N</w:t>
      </w:r>
      <w:r w:rsidRPr="00165EFC">
        <w:rPr>
          <w:rStyle w:val="eop"/>
          <w:rFonts w:ascii="Calibri" w:hAnsi="Calibri" w:cs="Calibri"/>
          <w:sz w:val="22"/>
          <w:szCs w:val="22"/>
          <w:lang w:val="es-ES"/>
        </w:rPr>
        <w:t>M</w:t>
      </w:r>
    </w:p>
    <w:p w14:paraId="771F9CB1" w14:textId="77777777" w:rsidR="00C633B7" w:rsidRPr="00165EFC" w:rsidRDefault="00C633B7" w:rsidP="003300C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s-ES"/>
        </w:rPr>
      </w:pPr>
    </w:p>
    <w:p w14:paraId="15131695" w14:textId="77777777" w:rsidR="00C633B7" w:rsidRPr="00165EFC" w:rsidRDefault="00C633B7" w:rsidP="00C633B7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lang w:val="es-CO"/>
        </w:rPr>
      </w:pPr>
      <w:r w:rsidRPr="00165EFC">
        <w:rPr>
          <w:rFonts w:ascii="Arial" w:hAnsi="Arial" w:cs="Arial"/>
          <w:lang w:val="es-CO"/>
        </w:rPr>
        <w:t>Firmware y Status de la ONT, Serial</w:t>
      </w:r>
    </w:p>
    <w:p w14:paraId="1855FEF0" w14:textId="12DCF69F" w:rsidR="00C633B7" w:rsidRPr="00165EFC" w:rsidRDefault="00C633B7" w:rsidP="00C633B7">
      <w:pPr>
        <w:jc w:val="both"/>
        <w:rPr>
          <w:rFonts w:ascii="Arial" w:hAnsi="Arial" w:cs="Arial"/>
          <w:color w:val="000000"/>
          <w:sz w:val="18"/>
          <w:szCs w:val="18"/>
        </w:rPr>
      </w:pPr>
      <w:r w:rsidRPr="00165EFC">
        <w:rPr>
          <w:rFonts w:ascii="Arial" w:hAnsi="Arial" w:cs="Arial"/>
          <w:lang w:val="es-CO"/>
        </w:rPr>
        <w:t>Status &gt; </w:t>
      </w:r>
      <w:proofErr w:type="spellStart"/>
      <w:r w:rsidRPr="00165EFC">
        <w:rPr>
          <w:rFonts w:ascii="Arial" w:hAnsi="Arial" w:cs="Arial"/>
          <w:lang w:val="es-CO"/>
        </w:rPr>
        <w:t>Device</w:t>
      </w:r>
      <w:proofErr w:type="spellEnd"/>
      <w:r w:rsidRPr="00165EFC">
        <w:rPr>
          <w:rFonts w:ascii="Arial" w:hAnsi="Arial" w:cs="Arial"/>
          <w:lang w:val="es-CO"/>
        </w:rPr>
        <w:t xml:space="preserve"> </w:t>
      </w:r>
      <w:proofErr w:type="spellStart"/>
      <w:r w:rsidRPr="00165EFC">
        <w:rPr>
          <w:rFonts w:ascii="Arial" w:hAnsi="Arial" w:cs="Arial"/>
          <w:lang w:val="es-CO"/>
        </w:rPr>
        <w:t>Information</w:t>
      </w:r>
      <w:proofErr w:type="spellEnd"/>
    </w:p>
    <w:p w14:paraId="2D933F04" w14:textId="77777777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5C8833B1" w14:textId="77777777" w:rsidR="00C633B7" w:rsidRDefault="00C633B7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152ABCD7" w14:textId="77777777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2F62614E" w14:textId="77777777" w:rsidR="004259B9" w:rsidRPr="00165EFC" w:rsidRDefault="004259B9" w:rsidP="00165EFC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</w:pPr>
      <w:r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Gaoke Serie N(MG600XN, MG600XNF)</w:t>
      </w:r>
    </w:p>
    <w:p w14:paraId="18D1F136" w14:textId="38585284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491F69A0" w14:textId="77777777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sz w:val="22"/>
          <w:szCs w:val="22"/>
          <w:lang w:val="es-ES"/>
        </w:rPr>
        <w:t>MG6002N</w:t>
      </w: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55240421" w14:textId="77777777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sz w:val="22"/>
          <w:szCs w:val="22"/>
          <w:lang w:val="es-ES"/>
        </w:rPr>
        <w:t>M66002NF</w:t>
      </w: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61BF3A22" w14:textId="77777777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sz w:val="22"/>
          <w:szCs w:val="22"/>
          <w:lang w:val="es-ES"/>
        </w:rPr>
        <w:t>MG6004N</w:t>
      </w: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00260385" w14:textId="77777777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sz w:val="22"/>
          <w:szCs w:val="22"/>
          <w:lang w:val="es-ES"/>
        </w:rPr>
        <w:t>MG6004NF</w:t>
      </w: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4D61BEA3" w14:textId="77777777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sz w:val="22"/>
          <w:szCs w:val="22"/>
          <w:lang w:val="es-ES"/>
        </w:rPr>
        <w:t>MG6008N</w:t>
      </w: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218E77C8" w14:textId="77777777" w:rsidR="00B30D25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sz w:val="22"/>
          <w:szCs w:val="22"/>
          <w:lang w:val="es-ES"/>
        </w:rPr>
        <w:t>MG6008NF</w:t>
      </w: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218B5599" w14:textId="77777777" w:rsidR="00B30D25" w:rsidRDefault="00B30D25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795FA412" w14:textId="77777777" w:rsidR="00B30D25" w:rsidRPr="00165EFC" w:rsidRDefault="00B30D25" w:rsidP="00B30D25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lang w:val="es-CO"/>
        </w:rPr>
      </w:pPr>
      <w:r w:rsidRPr="00165EFC">
        <w:rPr>
          <w:rFonts w:ascii="Arial" w:hAnsi="Arial" w:cs="Arial"/>
          <w:bCs/>
          <w:lang w:val="es-CO"/>
        </w:rPr>
        <w:t>Versión</w:t>
      </w:r>
    </w:p>
    <w:p w14:paraId="65265068" w14:textId="77777777" w:rsidR="00B30D25" w:rsidRPr="00165EFC" w:rsidRDefault="00B30D25" w:rsidP="00B30D25">
      <w:pPr>
        <w:jc w:val="both"/>
        <w:rPr>
          <w:rFonts w:ascii="Arial" w:hAnsi="Arial" w:cs="Arial"/>
          <w:bCs/>
          <w:lang w:val="es-CO"/>
        </w:rPr>
      </w:pPr>
      <w:r w:rsidRPr="00165EFC">
        <w:rPr>
          <w:rFonts w:ascii="Arial" w:hAnsi="Arial" w:cs="Arial"/>
          <w:bCs/>
          <w:lang w:val="es-CO"/>
        </w:rPr>
        <w:t>Ruta: Show Versión</w:t>
      </w:r>
    </w:p>
    <w:p w14:paraId="2CE5D51F" w14:textId="7195F956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082DC68E" w14:textId="3A00047E" w:rsidR="003300CC" w:rsidRPr="00165EFC" w:rsidRDefault="00165EFC" w:rsidP="00165EFC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 xml:space="preserve">Router </w:t>
      </w:r>
      <w:r w:rsidR="003300CC"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CISCO</w:t>
      </w:r>
      <w:r w:rsidR="003300CC" w:rsidRPr="00165EFC">
        <w:rPr>
          <w:rStyle w:val="eop"/>
          <w:rFonts w:ascii="Calibri" w:hAnsi="Calibri" w:cs="Calibri"/>
          <w:b/>
          <w:bCs/>
          <w:sz w:val="22"/>
          <w:szCs w:val="22"/>
          <w:lang w:val="es-ES"/>
        </w:rPr>
        <w:t> </w:t>
      </w:r>
    </w:p>
    <w:p w14:paraId="5F26E337" w14:textId="77777777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71E7A692" w14:textId="77777777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sz w:val="22"/>
          <w:szCs w:val="22"/>
          <w:lang w:val="es-ES"/>
        </w:rPr>
        <w:t>CISCO 881</w:t>
      </w: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5EEE16F7" w14:textId="77777777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sz w:val="22"/>
          <w:szCs w:val="22"/>
          <w:lang w:val="es-ES"/>
        </w:rPr>
        <w:t>CICO 867</w:t>
      </w: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6EF3D92B" w14:textId="77777777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sz w:val="22"/>
          <w:szCs w:val="22"/>
          <w:lang w:val="es-ES"/>
        </w:rPr>
        <w:t>CISCO ISR 4431,4451</w:t>
      </w: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1BDF45DA" w14:textId="498A4F3C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s-ES"/>
        </w:rPr>
      </w:pPr>
      <w:r>
        <w:rPr>
          <w:rStyle w:val="normaltextrun"/>
          <w:rFonts w:ascii="Calibri" w:hAnsi="Calibri" w:cs="Calibri"/>
          <w:sz w:val="22"/>
          <w:szCs w:val="22"/>
          <w:lang w:val="es-ES"/>
        </w:rPr>
        <w:t>CISCO ISR 4321</w:t>
      </w:r>
      <w:r w:rsidR="0081544A">
        <w:rPr>
          <w:rStyle w:val="normaltextrun"/>
          <w:rFonts w:ascii="Calibri" w:hAnsi="Calibri" w:cs="Calibri"/>
          <w:sz w:val="22"/>
          <w:szCs w:val="22"/>
          <w:lang w:val="es-ES"/>
        </w:rPr>
        <w:t>, 4331,4351</w:t>
      </w: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5ED3AEED" w14:textId="77777777" w:rsidR="00B30D25" w:rsidRDefault="00B30D25" w:rsidP="003300C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s-ES"/>
        </w:rPr>
      </w:pPr>
    </w:p>
    <w:p w14:paraId="10C38202" w14:textId="0A253C0E" w:rsidR="00B30D25" w:rsidRPr="00165EFC" w:rsidRDefault="00B30D25" w:rsidP="00B30D25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lang w:val="es-CO"/>
        </w:rPr>
      </w:pPr>
      <w:r w:rsidRPr="00165EFC">
        <w:rPr>
          <w:rFonts w:ascii="Arial" w:hAnsi="Arial" w:cs="Arial"/>
          <w:bCs/>
          <w:lang w:val="es-CO"/>
        </w:rPr>
        <w:t>Versión</w:t>
      </w:r>
    </w:p>
    <w:p w14:paraId="375F5314" w14:textId="68F9325D" w:rsidR="00B30D25" w:rsidRPr="00165EFC" w:rsidRDefault="00B30D25" w:rsidP="00B30D25">
      <w:pPr>
        <w:jc w:val="both"/>
        <w:rPr>
          <w:rFonts w:ascii="Arial" w:hAnsi="Arial" w:cs="Arial"/>
          <w:bCs/>
          <w:lang w:val="es-CO"/>
        </w:rPr>
      </w:pPr>
      <w:r w:rsidRPr="00165EFC">
        <w:rPr>
          <w:rFonts w:ascii="Arial" w:hAnsi="Arial" w:cs="Arial"/>
          <w:bCs/>
          <w:lang w:val="es-CO"/>
        </w:rPr>
        <w:t>Ruta: Show Versión</w:t>
      </w:r>
    </w:p>
    <w:p w14:paraId="79EAB37A" w14:textId="77777777" w:rsidR="00B30D25" w:rsidRDefault="00B30D25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5F878027" w14:textId="613246E2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s-ES"/>
        </w:rPr>
      </w:pP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6C4C4EB4" w14:textId="22992113" w:rsidR="003300CC" w:rsidRPr="00165EFC" w:rsidRDefault="00165EFC" w:rsidP="00165EFC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  <w:lang w:val="es-ES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lastRenderedPageBreak/>
        <w:t>Router</w:t>
      </w:r>
      <w:proofErr w:type="spellEnd"/>
      <w:r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 xml:space="preserve"> </w:t>
      </w:r>
      <w:r w:rsidR="003300CC"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HUAWEI</w:t>
      </w:r>
      <w:r w:rsidR="003300CC" w:rsidRPr="00165EFC">
        <w:rPr>
          <w:rStyle w:val="eop"/>
          <w:rFonts w:ascii="Calibri" w:hAnsi="Calibri" w:cs="Calibri"/>
          <w:b/>
          <w:bCs/>
          <w:sz w:val="22"/>
          <w:szCs w:val="22"/>
          <w:lang w:val="es-ES"/>
        </w:rPr>
        <w:t> </w:t>
      </w:r>
    </w:p>
    <w:p w14:paraId="467436DE" w14:textId="77777777" w:rsidR="003300C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7369B6A4" w14:textId="77777777" w:rsidR="003300CC" w:rsidRPr="00165EF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165EFC">
        <w:rPr>
          <w:rStyle w:val="normaltextrun"/>
          <w:rFonts w:ascii="Calibri" w:hAnsi="Calibri" w:cs="Calibri"/>
          <w:sz w:val="22"/>
          <w:szCs w:val="22"/>
          <w:lang w:val="es-ES"/>
        </w:rPr>
        <w:t>AR129</w:t>
      </w:r>
      <w:r w:rsidRPr="00165EFC"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3990A32C" w14:textId="77777777" w:rsidR="003300CC" w:rsidRPr="00165EF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165EFC">
        <w:rPr>
          <w:rStyle w:val="normaltextrun"/>
          <w:rFonts w:ascii="Calibri" w:hAnsi="Calibri" w:cs="Calibri"/>
          <w:sz w:val="22"/>
          <w:szCs w:val="22"/>
          <w:lang w:val="es-ES"/>
        </w:rPr>
        <w:t>AR161</w:t>
      </w:r>
      <w:r w:rsidRPr="00165EFC"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7CD0908B" w14:textId="77777777" w:rsidR="003300CC" w:rsidRPr="00165EFC" w:rsidRDefault="003300CC" w:rsidP="003300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165EFC">
        <w:rPr>
          <w:rStyle w:val="normaltextrun"/>
          <w:rFonts w:ascii="Calibri" w:hAnsi="Calibri" w:cs="Calibri"/>
          <w:sz w:val="22"/>
          <w:szCs w:val="22"/>
          <w:lang w:val="es-ES"/>
        </w:rPr>
        <w:t>AR151</w:t>
      </w:r>
      <w:r w:rsidRPr="00165EFC"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1723A8C3" w14:textId="03244A9A" w:rsidR="00165EFC" w:rsidRPr="00165EFC" w:rsidRDefault="00165EFC" w:rsidP="003300C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s-ES"/>
        </w:rPr>
      </w:pPr>
      <w:r>
        <w:rPr>
          <w:rStyle w:val="eop"/>
          <w:rFonts w:ascii="Calibri" w:hAnsi="Calibri" w:cs="Calibri"/>
          <w:sz w:val="22"/>
          <w:szCs w:val="22"/>
          <w:lang w:val="es-ES"/>
        </w:rPr>
        <w:t>AR651C</w:t>
      </w:r>
    </w:p>
    <w:p w14:paraId="4F213FF1" w14:textId="77777777" w:rsidR="00B30D25" w:rsidRPr="00165EFC" w:rsidRDefault="00B30D25" w:rsidP="003300C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s-ES"/>
        </w:rPr>
      </w:pPr>
    </w:p>
    <w:p w14:paraId="6DA5E613" w14:textId="77777777" w:rsidR="00B30D25" w:rsidRPr="00165EFC" w:rsidRDefault="00B30D25" w:rsidP="00B30D25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lang w:val="es-CO"/>
        </w:rPr>
      </w:pPr>
      <w:r w:rsidRPr="00165EFC">
        <w:rPr>
          <w:rFonts w:ascii="Arial" w:hAnsi="Arial" w:cs="Arial"/>
          <w:lang w:val="es-CO"/>
        </w:rPr>
        <w:t>Versión</w:t>
      </w:r>
    </w:p>
    <w:p w14:paraId="10786888" w14:textId="138C1EEA" w:rsidR="00B30D25" w:rsidRPr="00165EFC" w:rsidRDefault="00B30D25" w:rsidP="00B30D25">
      <w:pPr>
        <w:jc w:val="both"/>
        <w:rPr>
          <w:rFonts w:ascii="Arial" w:hAnsi="Arial" w:cs="Arial"/>
          <w:lang w:val="es-CO"/>
        </w:rPr>
      </w:pPr>
      <w:r w:rsidRPr="00165EFC">
        <w:rPr>
          <w:rFonts w:ascii="Arial" w:hAnsi="Arial" w:cs="Arial"/>
          <w:lang w:val="es-CO"/>
        </w:rPr>
        <w:t>Ruta: Display Versión</w:t>
      </w:r>
    </w:p>
    <w:bookmarkEnd w:id="3"/>
    <w:p w14:paraId="1B27C42E" w14:textId="77777777" w:rsidR="005C43A6" w:rsidRPr="00B118A6" w:rsidRDefault="005C43A6" w:rsidP="00AD4411">
      <w:pPr>
        <w:jc w:val="both"/>
        <w:rPr>
          <w:rFonts w:ascii="Arial" w:hAnsi="Arial" w:cs="Arial"/>
          <w:b/>
          <w:bCs/>
          <w:lang w:val="es-CO"/>
        </w:rPr>
      </w:pPr>
    </w:p>
    <w:bookmarkEnd w:id="1"/>
    <w:p w14:paraId="1B27C42F" w14:textId="77777777" w:rsidR="005C43A6" w:rsidRPr="00B118A6" w:rsidRDefault="005C43A6" w:rsidP="00AD4411">
      <w:pPr>
        <w:jc w:val="both"/>
        <w:rPr>
          <w:rFonts w:ascii="Arial" w:hAnsi="Arial" w:cs="Arial"/>
          <w:b/>
          <w:bCs/>
          <w:lang w:val="es-CO"/>
        </w:rPr>
      </w:pPr>
    </w:p>
    <w:p w14:paraId="1B27C430" w14:textId="54FB7EF0" w:rsidR="005E38F5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Evidencia de configuración de equipo Router </w:t>
      </w:r>
      <w:r w:rsidR="003F3A1F">
        <w:rPr>
          <w:rFonts w:ascii="Arial" w:hAnsi="Arial" w:cs="Arial"/>
          <w:b/>
          <w:lang w:val="es-CO"/>
        </w:rPr>
        <w:t>(Adjuntar Pantallazo de los comandos o rutas según aplique)</w:t>
      </w:r>
    </w:p>
    <w:p>
      <w:r>
        <w:t>{internet_configuracion_router}</w:t>
      </w:r>
    </w:p>
    <w:p w14:paraId="3CA972D4" w14:textId="133B4922" w:rsidR="003300CC" w:rsidRDefault="003300CC" w:rsidP="003300CC">
      <w:pPr>
        <w:rPr>
          <w:rFonts w:ascii="Arial" w:hAnsi="Arial" w:cs="Arial"/>
          <w:b/>
          <w:lang w:val="es-CO"/>
        </w:rPr>
      </w:pPr>
    </w:p>
    <w:p w14:paraId="64715DCA" w14:textId="6C27F050" w:rsidR="00055CBF" w:rsidRDefault="00055CBF" w:rsidP="003300CC">
      <w:pPr>
        <w:rPr>
          <w:rFonts w:ascii="Arial" w:hAnsi="Arial" w:cs="Arial"/>
          <w:b/>
          <w:lang w:val="es-CO"/>
        </w:rPr>
      </w:pPr>
    </w:p>
    <w:p w14:paraId="1CD7A2F9" w14:textId="77777777" w:rsidR="00055CBF" w:rsidRDefault="00055CBF" w:rsidP="00055CBF">
      <w:pPr>
        <w:rPr>
          <w:rFonts w:ascii="Arial" w:hAnsi="Arial" w:cs="Arial"/>
          <w:b/>
          <w:lang w:val="es-CO"/>
        </w:rPr>
      </w:pPr>
    </w:p>
    <w:p w14:paraId="1793E25B" w14:textId="77777777" w:rsidR="00055CBF" w:rsidRPr="0081625F" w:rsidRDefault="00055CBF" w:rsidP="00055CBF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b/>
          <w:bCs/>
          <w:sz w:val="18"/>
          <w:szCs w:val="18"/>
          <w:lang w:val="es-ES"/>
        </w:rPr>
      </w:pPr>
      <w:r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ONT ZTE</w:t>
      </w:r>
      <w:r w:rsidRPr="00165EFC">
        <w:rPr>
          <w:rStyle w:val="eop"/>
          <w:rFonts w:ascii="Calibri" w:hAnsi="Calibri" w:cs="Calibri"/>
          <w:b/>
          <w:bCs/>
          <w:sz w:val="22"/>
          <w:szCs w:val="22"/>
          <w:lang w:val="es-ES"/>
        </w:rPr>
        <w:t> </w:t>
      </w:r>
    </w:p>
    <w:p w14:paraId="1F5F83DE" w14:textId="77777777" w:rsidR="00055CBF" w:rsidRDefault="00055CBF" w:rsidP="00055CB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2"/>
          <w:szCs w:val="22"/>
          <w:lang w:val="es-ES"/>
        </w:rPr>
      </w:pPr>
    </w:p>
    <w:p w14:paraId="2E52A814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s-ES"/>
        </w:rPr>
      </w:pPr>
      <w:bookmarkStart w:id="4" w:name="_Hlk49109411"/>
      <w:r w:rsidRPr="00894AE9">
        <w:rPr>
          <w:rStyle w:val="normaltextrun"/>
          <w:rFonts w:ascii="Calibri" w:hAnsi="Calibri" w:cs="Calibri"/>
          <w:sz w:val="22"/>
          <w:szCs w:val="22"/>
          <w:lang w:val="es-ES"/>
        </w:rPr>
        <w:t xml:space="preserve">Status-Network Interface-WAN </w:t>
      </w:r>
      <w:proofErr w:type="spellStart"/>
      <w:r w:rsidRPr="00894AE9">
        <w:rPr>
          <w:rStyle w:val="normaltextrun"/>
          <w:rFonts w:ascii="Calibri" w:hAnsi="Calibri" w:cs="Calibri"/>
          <w:sz w:val="22"/>
          <w:szCs w:val="22"/>
          <w:lang w:val="es-ES"/>
        </w:rPr>
        <w:t>Connection</w:t>
      </w:r>
      <w:proofErr w:type="spellEnd"/>
    </w:p>
    <w:p w14:paraId="3406C53B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894AE9">
        <w:rPr>
          <w:rFonts w:ascii="Segoe UI" w:hAnsi="Segoe UI" w:cs="Segoe UI"/>
          <w:sz w:val="18"/>
          <w:szCs w:val="18"/>
          <w:lang w:val="es-ES"/>
        </w:rPr>
        <w:t>Network-LAN_DHCP Server</w:t>
      </w:r>
    </w:p>
    <w:p w14:paraId="02C94A98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894AE9">
        <w:rPr>
          <w:rFonts w:ascii="Segoe UI" w:hAnsi="Segoe UI" w:cs="Segoe UI"/>
          <w:sz w:val="18"/>
          <w:szCs w:val="18"/>
          <w:lang w:val="es-ES"/>
        </w:rPr>
        <w:t>Network-LAN_LAN Configuration</w:t>
      </w:r>
    </w:p>
    <w:p w14:paraId="7F3F5ABE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894AE9">
        <w:rPr>
          <w:rFonts w:ascii="Segoe UI" w:hAnsi="Segoe UI" w:cs="Segoe UI"/>
          <w:sz w:val="18"/>
          <w:szCs w:val="18"/>
          <w:lang w:val="es-ES"/>
        </w:rPr>
        <w:t>Network-WLAN Radio2.4G-Basic</w:t>
      </w:r>
    </w:p>
    <w:p w14:paraId="3C892DB4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894AE9">
        <w:rPr>
          <w:rFonts w:ascii="Segoe UI" w:hAnsi="Segoe UI" w:cs="Segoe UI"/>
          <w:sz w:val="18"/>
          <w:szCs w:val="18"/>
          <w:lang w:val="es-ES"/>
        </w:rPr>
        <w:t xml:space="preserve">Network-WLAN Radio2.4G-SSID </w:t>
      </w:r>
      <w:proofErr w:type="spellStart"/>
      <w:r w:rsidRPr="00894AE9">
        <w:rPr>
          <w:rFonts w:ascii="Segoe UI" w:hAnsi="Segoe UI" w:cs="Segoe UI"/>
          <w:sz w:val="18"/>
          <w:szCs w:val="18"/>
          <w:lang w:val="es-ES"/>
        </w:rPr>
        <w:t>Settings</w:t>
      </w:r>
      <w:proofErr w:type="spellEnd"/>
    </w:p>
    <w:p w14:paraId="75AB148D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894AE9">
        <w:rPr>
          <w:rFonts w:ascii="Segoe UI" w:hAnsi="Segoe UI" w:cs="Segoe UI"/>
          <w:sz w:val="18"/>
          <w:szCs w:val="18"/>
          <w:lang w:val="es-ES"/>
        </w:rPr>
        <w:t>Network-WLAN Radio2.4G-Security</w:t>
      </w:r>
    </w:p>
    <w:p w14:paraId="3F404DF9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894AE9">
        <w:rPr>
          <w:rFonts w:ascii="Segoe UI" w:hAnsi="Segoe UI" w:cs="Segoe UI"/>
          <w:sz w:val="18"/>
          <w:szCs w:val="18"/>
          <w:lang w:val="es-ES"/>
        </w:rPr>
        <w:t>Network-WLAN Radio5G-Basic</w:t>
      </w:r>
    </w:p>
    <w:p w14:paraId="20FC20E7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894AE9">
        <w:rPr>
          <w:rFonts w:ascii="Segoe UI" w:hAnsi="Segoe UI" w:cs="Segoe UI"/>
          <w:sz w:val="18"/>
          <w:szCs w:val="18"/>
          <w:lang w:val="es-ES"/>
        </w:rPr>
        <w:t xml:space="preserve">Network-WLAN Radio5G-SSID </w:t>
      </w:r>
      <w:proofErr w:type="spellStart"/>
      <w:r w:rsidRPr="00894AE9">
        <w:rPr>
          <w:rFonts w:ascii="Segoe UI" w:hAnsi="Segoe UI" w:cs="Segoe UI"/>
          <w:sz w:val="18"/>
          <w:szCs w:val="18"/>
          <w:lang w:val="es-ES"/>
        </w:rPr>
        <w:t>Settings</w:t>
      </w:r>
      <w:proofErr w:type="spellEnd"/>
    </w:p>
    <w:p w14:paraId="0386F06C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894AE9">
        <w:rPr>
          <w:rFonts w:ascii="Segoe UI" w:hAnsi="Segoe UI" w:cs="Segoe UI"/>
          <w:sz w:val="18"/>
          <w:szCs w:val="18"/>
          <w:lang w:val="es-ES"/>
        </w:rPr>
        <w:t>Network-WLAN Radio5G-Security</w:t>
      </w:r>
    </w:p>
    <w:p w14:paraId="6AC2230B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proofErr w:type="spellStart"/>
      <w:r w:rsidRPr="00894AE9">
        <w:rPr>
          <w:rFonts w:ascii="Segoe UI" w:hAnsi="Segoe UI" w:cs="Segoe UI"/>
          <w:sz w:val="18"/>
          <w:szCs w:val="18"/>
          <w:lang w:val="es-ES"/>
        </w:rPr>
        <w:t>Application</w:t>
      </w:r>
      <w:proofErr w:type="spellEnd"/>
      <w:r w:rsidRPr="00894AE9">
        <w:rPr>
          <w:rFonts w:ascii="Segoe UI" w:hAnsi="Segoe UI" w:cs="Segoe UI"/>
          <w:sz w:val="18"/>
          <w:szCs w:val="18"/>
          <w:lang w:val="es-ES"/>
        </w:rPr>
        <w:t xml:space="preserve">-NAT-NAT </w:t>
      </w:r>
      <w:proofErr w:type="spellStart"/>
      <w:r w:rsidRPr="00894AE9">
        <w:rPr>
          <w:rFonts w:ascii="Segoe UI" w:hAnsi="Segoe UI" w:cs="Segoe UI"/>
          <w:sz w:val="18"/>
          <w:szCs w:val="18"/>
          <w:lang w:val="es-ES"/>
        </w:rPr>
        <w:t>Mode</w:t>
      </w:r>
      <w:proofErr w:type="spellEnd"/>
    </w:p>
    <w:p w14:paraId="34C74599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proofErr w:type="spellStart"/>
      <w:r w:rsidRPr="00894AE9">
        <w:rPr>
          <w:rFonts w:ascii="Segoe UI" w:hAnsi="Segoe UI" w:cs="Segoe UI"/>
          <w:sz w:val="18"/>
          <w:szCs w:val="18"/>
          <w:lang w:val="es-ES"/>
        </w:rPr>
        <w:t>Application</w:t>
      </w:r>
      <w:proofErr w:type="spellEnd"/>
      <w:r w:rsidRPr="00894AE9">
        <w:rPr>
          <w:rFonts w:ascii="Segoe UI" w:hAnsi="Segoe UI" w:cs="Segoe UI"/>
          <w:sz w:val="18"/>
          <w:szCs w:val="18"/>
          <w:lang w:val="es-ES"/>
        </w:rPr>
        <w:t xml:space="preserve">-NAT-IP </w:t>
      </w:r>
      <w:proofErr w:type="spellStart"/>
      <w:r w:rsidRPr="00894AE9">
        <w:rPr>
          <w:rFonts w:ascii="Segoe UI" w:hAnsi="Segoe UI" w:cs="Segoe UI"/>
          <w:sz w:val="18"/>
          <w:szCs w:val="18"/>
          <w:lang w:val="es-ES"/>
        </w:rPr>
        <w:t>Address</w:t>
      </w:r>
      <w:proofErr w:type="spellEnd"/>
      <w:r w:rsidRPr="00894AE9">
        <w:rPr>
          <w:rFonts w:ascii="Segoe UI" w:hAnsi="Segoe UI" w:cs="Segoe UI"/>
          <w:sz w:val="18"/>
          <w:szCs w:val="18"/>
          <w:lang w:val="es-ES"/>
        </w:rPr>
        <w:t xml:space="preserve"> </w:t>
      </w:r>
      <w:proofErr w:type="spellStart"/>
      <w:r w:rsidRPr="00894AE9">
        <w:rPr>
          <w:rFonts w:ascii="Segoe UI" w:hAnsi="Segoe UI" w:cs="Segoe UI"/>
          <w:sz w:val="18"/>
          <w:szCs w:val="18"/>
          <w:lang w:val="es-ES"/>
        </w:rPr>
        <w:t>Mapping</w:t>
      </w:r>
      <w:proofErr w:type="spellEnd"/>
    </w:p>
    <w:p w14:paraId="5BC5C7EF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proofErr w:type="spellStart"/>
      <w:r w:rsidRPr="00894AE9">
        <w:rPr>
          <w:rFonts w:ascii="Segoe UI" w:hAnsi="Segoe UI" w:cs="Segoe UI"/>
          <w:sz w:val="18"/>
          <w:szCs w:val="18"/>
          <w:lang w:val="es-ES"/>
        </w:rPr>
        <w:t>Application</w:t>
      </w:r>
      <w:proofErr w:type="spellEnd"/>
      <w:r w:rsidRPr="00894AE9">
        <w:rPr>
          <w:rFonts w:ascii="Segoe UI" w:hAnsi="Segoe UI" w:cs="Segoe UI"/>
          <w:sz w:val="18"/>
          <w:szCs w:val="18"/>
          <w:lang w:val="es-ES"/>
        </w:rPr>
        <w:t>-NAT-DMZ Host</w:t>
      </w:r>
    </w:p>
    <w:p w14:paraId="4D94155B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proofErr w:type="spellStart"/>
      <w:r w:rsidRPr="00894AE9">
        <w:rPr>
          <w:rFonts w:ascii="Segoe UI" w:hAnsi="Segoe UI" w:cs="Segoe UI"/>
          <w:sz w:val="18"/>
          <w:szCs w:val="18"/>
          <w:lang w:val="es-ES"/>
        </w:rPr>
        <w:t>Application</w:t>
      </w:r>
      <w:proofErr w:type="spellEnd"/>
      <w:r w:rsidRPr="00894AE9">
        <w:rPr>
          <w:rFonts w:ascii="Segoe UI" w:hAnsi="Segoe UI" w:cs="Segoe UI"/>
          <w:sz w:val="18"/>
          <w:szCs w:val="18"/>
          <w:lang w:val="es-ES"/>
        </w:rPr>
        <w:t xml:space="preserve">-NAT-Port </w:t>
      </w:r>
      <w:proofErr w:type="spellStart"/>
      <w:r w:rsidRPr="00894AE9">
        <w:rPr>
          <w:rFonts w:ascii="Segoe UI" w:hAnsi="Segoe UI" w:cs="Segoe UI"/>
          <w:sz w:val="18"/>
          <w:szCs w:val="18"/>
          <w:lang w:val="es-ES"/>
        </w:rPr>
        <w:t>Forwarding</w:t>
      </w:r>
      <w:proofErr w:type="spellEnd"/>
    </w:p>
    <w:p w14:paraId="35287D10" w14:textId="77777777" w:rsidR="00491D05" w:rsidRDefault="00491D05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bookmarkEnd w:id="4"/>
    <w:p w14:paraId="156AD3DF" w14:textId="1501ABB6" w:rsidR="00491D05" w:rsidRDefault="00491D05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="Segoe UI" w:hAnsi="Segoe UI" w:cs="Segoe UI"/>
          <w:sz w:val="18"/>
          <w:szCs w:val="18"/>
          <w:lang w:val="es-ES"/>
        </w:rPr>
        <w:t>Línea base de Seguridad</w:t>
      </w:r>
    </w:p>
    <w:p w14:paraId="7E1A0522" w14:textId="77777777" w:rsidR="00491D05" w:rsidRDefault="00491D05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450435BA" w14:textId="6D529D56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894AE9">
        <w:rPr>
          <w:rFonts w:ascii="Segoe UI" w:hAnsi="Segoe UI" w:cs="Segoe UI"/>
          <w:sz w:val="18"/>
          <w:szCs w:val="18"/>
          <w:lang w:val="es-ES"/>
        </w:rPr>
        <w:t>Security-Firewall</w:t>
      </w:r>
    </w:p>
    <w:p w14:paraId="4D8DE91A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894AE9">
        <w:rPr>
          <w:rFonts w:ascii="Segoe UI" w:hAnsi="Segoe UI" w:cs="Segoe UI"/>
          <w:sz w:val="18"/>
          <w:szCs w:val="18"/>
          <w:lang w:val="es-ES"/>
        </w:rPr>
        <w:t>Security-</w:t>
      </w:r>
      <w:proofErr w:type="spellStart"/>
      <w:r w:rsidRPr="00894AE9">
        <w:rPr>
          <w:rFonts w:ascii="Segoe UI" w:hAnsi="Segoe UI" w:cs="Segoe UI"/>
          <w:sz w:val="18"/>
          <w:szCs w:val="18"/>
          <w:lang w:val="es-ES"/>
        </w:rPr>
        <w:t>Service</w:t>
      </w:r>
      <w:proofErr w:type="spellEnd"/>
      <w:r w:rsidRPr="00894AE9">
        <w:rPr>
          <w:rFonts w:ascii="Segoe UI" w:hAnsi="Segoe UI" w:cs="Segoe UI"/>
          <w:sz w:val="18"/>
          <w:szCs w:val="18"/>
          <w:lang w:val="es-ES"/>
        </w:rPr>
        <w:t xml:space="preserve"> Control</w:t>
      </w:r>
    </w:p>
    <w:p w14:paraId="58345DB1" w14:textId="77777777" w:rsidR="00055CBF" w:rsidRPr="00894AE9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894AE9">
        <w:rPr>
          <w:rFonts w:ascii="Segoe UI" w:hAnsi="Segoe UI" w:cs="Segoe UI"/>
          <w:sz w:val="18"/>
          <w:szCs w:val="18"/>
          <w:lang w:val="es-ES"/>
        </w:rPr>
        <w:t>Administration-TR-069-Basic</w:t>
      </w:r>
    </w:p>
    <w:p w14:paraId="6BFB2192" w14:textId="77777777" w:rsidR="00055CBF" w:rsidRPr="00055CBF" w:rsidRDefault="00055CBF" w:rsidP="00055C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proofErr w:type="spellStart"/>
      <w:r w:rsidRPr="00055CBF">
        <w:rPr>
          <w:rFonts w:ascii="Segoe UI" w:hAnsi="Segoe UI" w:cs="Segoe UI"/>
          <w:sz w:val="18"/>
          <w:szCs w:val="18"/>
          <w:lang w:val="es-ES"/>
        </w:rPr>
        <w:t>Administration</w:t>
      </w:r>
      <w:proofErr w:type="spellEnd"/>
      <w:r w:rsidRPr="00055CBF">
        <w:rPr>
          <w:rFonts w:ascii="Segoe UI" w:hAnsi="Segoe UI" w:cs="Segoe UI"/>
          <w:sz w:val="18"/>
          <w:szCs w:val="18"/>
          <w:lang w:val="es-ES"/>
        </w:rPr>
        <w:t>-Diagnosis-Ping Diagnosis</w:t>
      </w:r>
    </w:p>
    <w:p w14:paraId="533B1669" w14:textId="1C43C8D0" w:rsidR="00055CBF" w:rsidRDefault="00055CBF" w:rsidP="003300CC">
      <w:pPr>
        <w:rPr>
          <w:rFonts w:ascii="Arial" w:hAnsi="Arial" w:cs="Arial"/>
          <w:b/>
          <w:lang w:val="es-CO"/>
        </w:rPr>
      </w:pPr>
    </w:p>
    <w:p w14:paraId="6F7BA741" w14:textId="77777777" w:rsidR="00055CBF" w:rsidRDefault="00055CBF" w:rsidP="003300CC">
      <w:pPr>
        <w:rPr>
          <w:rFonts w:ascii="Arial" w:hAnsi="Arial" w:cs="Arial"/>
          <w:b/>
          <w:lang w:val="es-CO"/>
        </w:rPr>
      </w:pPr>
    </w:p>
    <w:p w14:paraId="4AB13D24" w14:textId="2A3A0FC9" w:rsidR="00165EFC" w:rsidRDefault="00165EFC" w:rsidP="003300CC">
      <w:pPr>
        <w:rPr>
          <w:rFonts w:ascii="Arial" w:hAnsi="Arial" w:cs="Arial"/>
          <w:b/>
          <w:lang w:val="es-CO"/>
        </w:rPr>
      </w:pPr>
    </w:p>
    <w:p w14:paraId="0C65D516" w14:textId="49F06523" w:rsidR="00165EFC" w:rsidRDefault="00165EFC" w:rsidP="00165EFC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</w:pPr>
      <w:r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ONT HUAWEI</w:t>
      </w:r>
    </w:p>
    <w:p w14:paraId="52FD0215" w14:textId="77777777" w:rsidR="00074CD5" w:rsidRDefault="00074CD5" w:rsidP="00074CD5">
      <w:pPr>
        <w:jc w:val="both"/>
        <w:rPr>
          <w:rFonts w:ascii="Arial" w:hAnsi="Arial" w:cs="Arial"/>
          <w:color w:val="000000"/>
          <w:sz w:val="18"/>
          <w:szCs w:val="18"/>
          <w:shd w:val="clear" w:color="auto" w:fill="B7B7B7"/>
        </w:rPr>
      </w:pPr>
    </w:p>
    <w:p w14:paraId="1B1F9CD1" w14:textId="74765348" w:rsidR="00074CD5" w:rsidRPr="00894AE9" w:rsidRDefault="00074CD5" w:rsidP="00074CD5">
      <w:pPr>
        <w:jc w:val="both"/>
        <w:rPr>
          <w:rFonts w:ascii="Segoe UI" w:hAnsi="Segoe UI" w:cs="Segoe UI"/>
          <w:sz w:val="18"/>
          <w:szCs w:val="18"/>
          <w:lang w:eastAsia="es-CO"/>
        </w:rPr>
      </w:pPr>
      <w:bookmarkStart w:id="5" w:name="_Hlk49109502"/>
      <w:r w:rsidRPr="00894AE9">
        <w:rPr>
          <w:rFonts w:ascii="Segoe UI" w:hAnsi="Segoe UI" w:cs="Segoe UI"/>
          <w:sz w:val="18"/>
          <w:szCs w:val="18"/>
          <w:lang w:eastAsia="es-CO"/>
        </w:rPr>
        <w:t>WAN &gt; WAN Configuration</w:t>
      </w:r>
    </w:p>
    <w:p w14:paraId="23393AD2" w14:textId="2CA0DB34" w:rsidR="00074CD5" w:rsidRPr="00894AE9" w:rsidRDefault="00074CD5" w:rsidP="00074CD5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894AE9">
        <w:rPr>
          <w:rFonts w:ascii="Segoe UI" w:hAnsi="Segoe UI" w:cs="Segoe UI"/>
          <w:sz w:val="18"/>
          <w:szCs w:val="18"/>
        </w:rPr>
        <w:t>L</w:t>
      </w:r>
      <w:r w:rsidRPr="00894AE9">
        <w:rPr>
          <w:rFonts w:ascii="Segoe UI" w:hAnsi="Segoe UI" w:cs="Segoe UI"/>
          <w:sz w:val="18"/>
          <w:szCs w:val="18"/>
          <w:lang w:eastAsia="es-CO"/>
        </w:rPr>
        <w:t>AN &gt; </w:t>
      </w:r>
      <w:r w:rsidRPr="00894AE9">
        <w:rPr>
          <w:rFonts w:ascii="Segoe UI" w:hAnsi="Segoe UI" w:cs="Segoe UI"/>
          <w:sz w:val="18"/>
          <w:szCs w:val="18"/>
        </w:rPr>
        <w:t>L</w:t>
      </w:r>
      <w:r w:rsidRPr="00894AE9">
        <w:rPr>
          <w:rFonts w:ascii="Segoe UI" w:hAnsi="Segoe UI" w:cs="Segoe UI"/>
          <w:sz w:val="18"/>
          <w:szCs w:val="18"/>
          <w:lang w:eastAsia="es-CO"/>
        </w:rPr>
        <w:t xml:space="preserve">AN </w:t>
      </w:r>
      <w:r w:rsidRPr="00894AE9">
        <w:rPr>
          <w:rFonts w:ascii="Segoe UI" w:hAnsi="Segoe UI" w:cs="Segoe UI"/>
          <w:sz w:val="18"/>
          <w:szCs w:val="18"/>
        </w:rPr>
        <w:t>Public-Network Host</w:t>
      </w:r>
    </w:p>
    <w:p w14:paraId="339C575D" w14:textId="358FCFE3" w:rsidR="00074CD5" w:rsidRPr="00894AE9" w:rsidRDefault="00074CD5" w:rsidP="00074CD5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894AE9">
        <w:rPr>
          <w:rFonts w:ascii="Segoe UI" w:hAnsi="Segoe UI" w:cs="Segoe UI"/>
          <w:sz w:val="18"/>
          <w:szCs w:val="18"/>
        </w:rPr>
        <w:t>L</w:t>
      </w:r>
      <w:r w:rsidRPr="00894AE9">
        <w:rPr>
          <w:rFonts w:ascii="Segoe UI" w:hAnsi="Segoe UI" w:cs="Segoe UI"/>
          <w:sz w:val="18"/>
          <w:szCs w:val="18"/>
          <w:lang w:eastAsia="es-CO"/>
        </w:rPr>
        <w:t>AN &gt; </w:t>
      </w:r>
      <w:r w:rsidRPr="00894AE9">
        <w:rPr>
          <w:rFonts w:ascii="Segoe UI" w:hAnsi="Segoe UI" w:cs="Segoe UI"/>
          <w:sz w:val="18"/>
          <w:szCs w:val="18"/>
        </w:rPr>
        <w:t>L</w:t>
      </w:r>
      <w:r w:rsidRPr="00894AE9">
        <w:rPr>
          <w:rFonts w:ascii="Segoe UI" w:hAnsi="Segoe UI" w:cs="Segoe UI"/>
          <w:sz w:val="18"/>
          <w:szCs w:val="18"/>
          <w:lang w:eastAsia="es-CO"/>
        </w:rPr>
        <w:t xml:space="preserve">AN </w:t>
      </w:r>
      <w:r w:rsidRPr="00894AE9">
        <w:rPr>
          <w:rFonts w:ascii="Segoe UI" w:hAnsi="Segoe UI" w:cs="Segoe UI"/>
          <w:sz w:val="18"/>
          <w:szCs w:val="18"/>
        </w:rPr>
        <w:t xml:space="preserve">Host </w:t>
      </w:r>
      <w:r w:rsidRPr="00894AE9">
        <w:rPr>
          <w:rFonts w:ascii="Segoe UI" w:hAnsi="Segoe UI" w:cs="Segoe UI"/>
          <w:sz w:val="18"/>
          <w:szCs w:val="18"/>
          <w:lang w:eastAsia="es-CO"/>
        </w:rPr>
        <w:t>Configuration</w:t>
      </w:r>
    </w:p>
    <w:p w14:paraId="14EC59B6" w14:textId="05C47482" w:rsidR="00074CD5" w:rsidRPr="00894AE9" w:rsidRDefault="00074CD5" w:rsidP="00074CD5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894AE9">
        <w:rPr>
          <w:rFonts w:ascii="Segoe UI" w:hAnsi="Segoe UI" w:cs="Segoe UI"/>
          <w:sz w:val="18"/>
          <w:szCs w:val="18"/>
        </w:rPr>
        <w:t>L</w:t>
      </w:r>
      <w:r w:rsidRPr="00894AE9">
        <w:rPr>
          <w:rFonts w:ascii="Segoe UI" w:hAnsi="Segoe UI" w:cs="Segoe UI"/>
          <w:sz w:val="18"/>
          <w:szCs w:val="18"/>
          <w:lang w:eastAsia="es-CO"/>
        </w:rPr>
        <w:t>AN &gt; </w:t>
      </w:r>
      <w:r w:rsidR="007B0E6E" w:rsidRPr="00894AE9">
        <w:rPr>
          <w:rFonts w:ascii="Segoe UI" w:hAnsi="Segoe UI" w:cs="Segoe UI"/>
          <w:sz w:val="18"/>
          <w:szCs w:val="18"/>
        </w:rPr>
        <w:t>DHCP</w:t>
      </w:r>
      <w:r w:rsidRPr="00894AE9">
        <w:rPr>
          <w:rFonts w:ascii="Segoe UI" w:hAnsi="Segoe UI" w:cs="Segoe UI"/>
          <w:sz w:val="18"/>
          <w:szCs w:val="18"/>
          <w:lang w:eastAsia="es-CO"/>
        </w:rPr>
        <w:t xml:space="preserve"> </w:t>
      </w:r>
      <w:r w:rsidR="007B0E6E" w:rsidRPr="00894AE9">
        <w:rPr>
          <w:rFonts w:ascii="Segoe UI" w:hAnsi="Segoe UI" w:cs="Segoe UI"/>
          <w:sz w:val="18"/>
          <w:szCs w:val="18"/>
        </w:rPr>
        <w:t>Server</w:t>
      </w:r>
      <w:r w:rsidRPr="00894AE9">
        <w:rPr>
          <w:rFonts w:ascii="Segoe UI" w:hAnsi="Segoe UI" w:cs="Segoe UI"/>
          <w:sz w:val="18"/>
          <w:szCs w:val="18"/>
        </w:rPr>
        <w:t xml:space="preserve"> </w:t>
      </w:r>
      <w:r w:rsidRPr="00894AE9">
        <w:rPr>
          <w:rFonts w:ascii="Segoe UI" w:hAnsi="Segoe UI" w:cs="Segoe UI"/>
          <w:sz w:val="18"/>
          <w:szCs w:val="18"/>
          <w:lang w:eastAsia="es-CO"/>
        </w:rPr>
        <w:t>Configuration</w:t>
      </w:r>
    </w:p>
    <w:p w14:paraId="58C09E5F" w14:textId="1C3D1605" w:rsidR="007B0E6E" w:rsidRPr="00894AE9" w:rsidRDefault="007B0E6E" w:rsidP="007B0E6E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894AE9">
        <w:rPr>
          <w:rFonts w:ascii="Segoe UI" w:hAnsi="Segoe UI" w:cs="Segoe UI"/>
          <w:sz w:val="18"/>
          <w:szCs w:val="18"/>
        </w:rPr>
        <w:t>L</w:t>
      </w:r>
      <w:r w:rsidRPr="00894AE9">
        <w:rPr>
          <w:rFonts w:ascii="Segoe UI" w:hAnsi="Segoe UI" w:cs="Segoe UI"/>
          <w:sz w:val="18"/>
          <w:szCs w:val="18"/>
          <w:lang w:eastAsia="es-CO"/>
        </w:rPr>
        <w:t>AN &gt; </w:t>
      </w:r>
      <w:r w:rsidRPr="00894AE9">
        <w:rPr>
          <w:rFonts w:ascii="Segoe UI" w:hAnsi="Segoe UI" w:cs="Segoe UI"/>
          <w:sz w:val="18"/>
          <w:szCs w:val="18"/>
        </w:rPr>
        <w:t>L</w:t>
      </w:r>
      <w:r w:rsidRPr="00894AE9">
        <w:rPr>
          <w:rFonts w:ascii="Segoe UI" w:hAnsi="Segoe UI" w:cs="Segoe UI"/>
          <w:sz w:val="18"/>
          <w:szCs w:val="18"/>
          <w:lang w:eastAsia="es-CO"/>
        </w:rPr>
        <w:t xml:space="preserve">AN </w:t>
      </w:r>
      <w:r w:rsidRPr="00894AE9">
        <w:rPr>
          <w:rFonts w:ascii="Segoe UI" w:hAnsi="Segoe UI" w:cs="Segoe UI"/>
          <w:sz w:val="18"/>
          <w:szCs w:val="18"/>
        </w:rPr>
        <w:t>Port Work Mode</w:t>
      </w:r>
    </w:p>
    <w:p w14:paraId="21EFDCFF" w14:textId="3B54E297" w:rsidR="007B0E6E" w:rsidRPr="00894AE9" w:rsidRDefault="007B0E6E" w:rsidP="007B0E6E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894AE9">
        <w:rPr>
          <w:rFonts w:ascii="Segoe UI" w:hAnsi="Segoe UI" w:cs="Segoe UI"/>
          <w:sz w:val="18"/>
          <w:szCs w:val="18"/>
          <w:lang w:eastAsia="es-CO"/>
        </w:rPr>
        <w:t>W</w:t>
      </w:r>
      <w:r w:rsidRPr="00894AE9">
        <w:rPr>
          <w:rFonts w:ascii="Segoe UI" w:hAnsi="Segoe UI" w:cs="Segoe UI"/>
          <w:sz w:val="18"/>
          <w:szCs w:val="18"/>
        </w:rPr>
        <w:t>L</w:t>
      </w:r>
      <w:r w:rsidRPr="00894AE9">
        <w:rPr>
          <w:rFonts w:ascii="Segoe UI" w:hAnsi="Segoe UI" w:cs="Segoe UI"/>
          <w:sz w:val="18"/>
          <w:szCs w:val="18"/>
          <w:lang w:eastAsia="es-CO"/>
        </w:rPr>
        <w:t>AN &gt; </w:t>
      </w:r>
      <w:r w:rsidRPr="00894AE9">
        <w:rPr>
          <w:rFonts w:ascii="Segoe UI" w:hAnsi="Segoe UI" w:cs="Segoe UI"/>
          <w:sz w:val="18"/>
          <w:szCs w:val="18"/>
        </w:rPr>
        <w:t xml:space="preserve">WLAN Basic </w:t>
      </w:r>
      <w:r w:rsidRPr="00894AE9">
        <w:rPr>
          <w:rFonts w:ascii="Segoe UI" w:hAnsi="Segoe UI" w:cs="Segoe UI"/>
          <w:sz w:val="18"/>
          <w:szCs w:val="18"/>
          <w:lang w:eastAsia="es-CO"/>
        </w:rPr>
        <w:t>Configuration</w:t>
      </w:r>
    </w:p>
    <w:p w14:paraId="1630EA2C" w14:textId="17E181DD" w:rsidR="007B0E6E" w:rsidRPr="00894AE9" w:rsidRDefault="007B0E6E" w:rsidP="007B0E6E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894AE9">
        <w:rPr>
          <w:rFonts w:ascii="Segoe UI" w:hAnsi="Segoe UI" w:cs="Segoe UI"/>
          <w:sz w:val="18"/>
          <w:szCs w:val="18"/>
          <w:lang w:eastAsia="es-CO"/>
        </w:rPr>
        <w:t>W</w:t>
      </w:r>
      <w:r w:rsidRPr="00894AE9">
        <w:rPr>
          <w:rFonts w:ascii="Segoe UI" w:hAnsi="Segoe UI" w:cs="Segoe UI"/>
          <w:sz w:val="18"/>
          <w:szCs w:val="18"/>
        </w:rPr>
        <w:t>L</w:t>
      </w:r>
      <w:r w:rsidRPr="00894AE9">
        <w:rPr>
          <w:rFonts w:ascii="Segoe UI" w:hAnsi="Segoe UI" w:cs="Segoe UI"/>
          <w:sz w:val="18"/>
          <w:szCs w:val="18"/>
          <w:lang w:eastAsia="es-CO"/>
        </w:rPr>
        <w:t>AN &gt; </w:t>
      </w:r>
      <w:r w:rsidRPr="00894AE9">
        <w:rPr>
          <w:rFonts w:ascii="Segoe UI" w:hAnsi="Segoe UI" w:cs="Segoe UI"/>
          <w:sz w:val="18"/>
          <w:szCs w:val="18"/>
        </w:rPr>
        <w:t xml:space="preserve">WLAN Advanced </w:t>
      </w:r>
      <w:r w:rsidRPr="00894AE9">
        <w:rPr>
          <w:rFonts w:ascii="Segoe UI" w:hAnsi="Segoe UI" w:cs="Segoe UI"/>
          <w:sz w:val="18"/>
          <w:szCs w:val="18"/>
          <w:lang w:eastAsia="es-CO"/>
        </w:rPr>
        <w:t>Configuration</w:t>
      </w:r>
    </w:p>
    <w:p w14:paraId="472DF1D3" w14:textId="25A011BA" w:rsidR="007B0E6E" w:rsidRPr="00894AE9" w:rsidRDefault="007B0E6E" w:rsidP="007B0E6E">
      <w:pPr>
        <w:jc w:val="both"/>
        <w:rPr>
          <w:rFonts w:ascii="Segoe UI" w:hAnsi="Segoe UI" w:cs="Segoe UI"/>
          <w:sz w:val="18"/>
          <w:szCs w:val="18"/>
        </w:rPr>
      </w:pPr>
      <w:r w:rsidRPr="00894AE9">
        <w:rPr>
          <w:rFonts w:ascii="Segoe UI" w:hAnsi="Segoe UI" w:cs="Segoe UI"/>
          <w:sz w:val="18"/>
          <w:szCs w:val="18"/>
        </w:rPr>
        <w:lastRenderedPageBreak/>
        <w:t>Security</w:t>
      </w:r>
      <w:r w:rsidRPr="00894AE9">
        <w:rPr>
          <w:rFonts w:ascii="Segoe UI" w:hAnsi="Segoe UI" w:cs="Segoe UI"/>
          <w:sz w:val="18"/>
          <w:szCs w:val="18"/>
          <w:lang w:eastAsia="es-CO"/>
        </w:rPr>
        <w:t> &gt; </w:t>
      </w:r>
      <w:r w:rsidRPr="00894AE9">
        <w:rPr>
          <w:rFonts w:ascii="Segoe UI" w:hAnsi="Segoe UI" w:cs="Segoe UI"/>
          <w:sz w:val="18"/>
          <w:szCs w:val="18"/>
        </w:rPr>
        <w:t xml:space="preserve">IP Filter </w:t>
      </w:r>
      <w:r w:rsidRPr="00894AE9">
        <w:rPr>
          <w:rFonts w:ascii="Segoe UI" w:hAnsi="Segoe UI" w:cs="Segoe UI"/>
          <w:sz w:val="18"/>
          <w:szCs w:val="18"/>
          <w:lang w:eastAsia="es-CO"/>
        </w:rPr>
        <w:t>Configuration</w:t>
      </w:r>
    </w:p>
    <w:p w14:paraId="3FC79361" w14:textId="77777777" w:rsidR="007B0E6E" w:rsidRPr="00894AE9" w:rsidRDefault="007B0E6E" w:rsidP="007B0E6E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894AE9">
        <w:rPr>
          <w:rFonts w:ascii="Segoe UI" w:hAnsi="Segoe UI" w:cs="Segoe UI"/>
          <w:sz w:val="18"/>
          <w:szCs w:val="18"/>
          <w:lang w:eastAsia="es-CO"/>
        </w:rPr>
        <w:t xml:space="preserve">Forward rules -&gt; Port </w:t>
      </w:r>
      <w:proofErr w:type="spellStart"/>
      <w:r w:rsidRPr="00894AE9">
        <w:rPr>
          <w:rFonts w:ascii="Segoe UI" w:hAnsi="Segoe UI" w:cs="Segoe UI"/>
          <w:sz w:val="18"/>
          <w:szCs w:val="18"/>
          <w:lang w:eastAsia="es-CO"/>
        </w:rPr>
        <w:t>Mapping</w:t>
      </w:r>
      <w:proofErr w:type="spellEnd"/>
      <w:r w:rsidRPr="00894AE9">
        <w:rPr>
          <w:rFonts w:ascii="Segoe UI" w:hAnsi="Segoe UI" w:cs="Segoe UI"/>
          <w:sz w:val="18"/>
          <w:szCs w:val="18"/>
          <w:lang w:eastAsia="es-CO"/>
        </w:rPr>
        <w:t xml:space="preserve"> </w:t>
      </w:r>
      <w:proofErr w:type="spellStart"/>
      <w:r w:rsidRPr="00894AE9">
        <w:rPr>
          <w:rFonts w:ascii="Segoe UI" w:hAnsi="Segoe UI" w:cs="Segoe UI"/>
          <w:sz w:val="18"/>
          <w:szCs w:val="18"/>
          <w:lang w:eastAsia="es-CO"/>
        </w:rPr>
        <w:t>Configuration</w:t>
      </w:r>
      <w:proofErr w:type="spellEnd"/>
    </w:p>
    <w:p w14:paraId="08D4DBA0" w14:textId="103ACE3B" w:rsidR="007B0E6E" w:rsidRPr="00894AE9" w:rsidRDefault="007B0E6E" w:rsidP="007B0E6E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894AE9">
        <w:rPr>
          <w:rFonts w:ascii="Segoe UI" w:hAnsi="Segoe UI" w:cs="Segoe UI"/>
          <w:sz w:val="18"/>
          <w:szCs w:val="18"/>
          <w:lang w:eastAsia="es-CO"/>
        </w:rPr>
        <w:t>Forward Rules-&gt; DMZ</w:t>
      </w:r>
      <w:r w:rsidR="00055CBF">
        <w:rPr>
          <w:rFonts w:ascii="Segoe UI" w:hAnsi="Segoe UI" w:cs="Segoe UI"/>
          <w:sz w:val="18"/>
          <w:szCs w:val="18"/>
          <w:lang w:eastAsia="es-CO"/>
        </w:rPr>
        <w:t xml:space="preserve"> Configuration</w:t>
      </w:r>
    </w:p>
    <w:bookmarkEnd w:id="5"/>
    <w:p w14:paraId="09CDEB1E" w14:textId="77777777" w:rsidR="00491D05" w:rsidRDefault="00491D05" w:rsidP="007B0E6E">
      <w:pPr>
        <w:jc w:val="both"/>
        <w:rPr>
          <w:rFonts w:ascii="Segoe UI" w:hAnsi="Segoe UI" w:cs="Segoe UI"/>
          <w:sz w:val="18"/>
          <w:szCs w:val="18"/>
        </w:rPr>
      </w:pPr>
    </w:p>
    <w:p w14:paraId="0C34FE93" w14:textId="0686FC8A" w:rsidR="00491D05" w:rsidRDefault="00491D05" w:rsidP="007B0E6E">
      <w:p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Línea Base de Seguridad</w:t>
      </w:r>
    </w:p>
    <w:p w14:paraId="70708530" w14:textId="77777777" w:rsidR="00491D05" w:rsidRDefault="00491D05" w:rsidP="007B0E6E">
      <w:pPr>
        <w:jc w:val="both"/>
        <w:rPr>
          <w:rFonts w:ascii="Segoe UI" w:hAnsi="Segoe UI" w:cs="Segoe UI"/>
          <w:sz w:val="18"/>
          <w:szCs w:val="18"/>
        </w:rPr>
      </w:pPr>
    </w:p>
    <w:p w14:paraId="269559DC" w14:textId="3BC19319" w:rsidR="007B0E6E" w:rsidRPr="00894AE9" w:rsidRDefault="007B0E6E" w:rsidP="007B0E6E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894AE9">
        <w:rPr>
          <w:rFonts w:ascii="Segoe UI" w:hAnsi="Segoe UI" w:cs="Segoe UI"/>
          <w:sz w:val="18"/>
          <w:szCs w:val="18"/>
        </w:rPr>
        <w:t>Security</w:t>
      </w:r>
      <w:r w:rsidRPr="00894AE9">
        <w:rPr>
          <w:rFonts w:ascii="Segoe UI" w:hAnsi="Segoe UI" w:cs="Segoe UI"/>
          <w:sz w:val="18"/>
          <w:szCs w:val="18"/>
          <w:lang w:eastAsia="es-CO"/>
        </w:rPr>
        <w:t> &gt; </w:t>
      </w:r>
      <w:r w:rsidRPr="00894AE9">
        <w:rPr>
          <w:rFonts w:ascii="Segoe UI" w:hAnsi="Segoe UI" w:cs="Segoe UI"/>
          <w:sz w:val="18"/>
          <w:szCs w:val="18"/>
        </w:rPr>
        <w:t xml:space="preserve">Firewall </w:t>
      </w:r>
      <w:proofErr w:type="spellStart"/>
      <w:r w:rsidRPr="00894AE9">
        <w:rPr>
          <w:rFonts w:ascii="Segoe UI" w:hAnsi="Segoe UI" w:cs="Segoe UI"/>
          <w:sz w:val="18"/>
          <w:szCs w:val="18"/>
        </w:rPr>
        <w:t>Level</w:t>
      </w:r>
      <w:proofErr w:type="spellEnd"/>
      <w:r w:rsidRPr="00894AE9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894AE9">
        <w:rPr>
          <w:rFonts w:ascii="Segoe UI" w:hAnsi="Segoe UI" w:cs="Segoe UI"/>
          <w:sz w:val="18"/>
          <w:szCs w:val="18"/>
          <w:lang w:eastAsia="es-CO"/>
        </w:rPr>
        <w:t>Configuration</w:t>
      </w:r>
      <w:proofErr w:type="spellEnd"/>
    </w:p>
    <w:p w14:paraId="5F348834" w14:textId="56C0A143" w:rsidR="007B0E6E" w:rsidRPr="00894AE9" w:rsidRDefault="007B0E6E" w:rsidP="007B0E6E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894AE9">
        <w:rPr>
          <w:rFonts w:ascii="Segoe UI" w:hAnsi="Segoe UI" w:cs="Segoe UI"/>
          <w:sz w:val="18"/>
          <w:szCs w:val="18"/>
        </w:rPr>
        <w:t>Security</w:t>
      </w:r>
      <w:r w:rsidRPr="00894AE9">
        <w:rPr>
          <w:rFonts w:ascii="Segoe UI" w:hAnsi="Segoe UI" w:cs="Segoe UI"/>
          <w:sz w:val="18"/>
          <w:szCs w:val="18"/>
          <w:lang w:eastAsia="es-CO"/>
        </w:rPr>
        <w:t> &gt; </w:t>
      </w:r>
      <w:r w:rsidRPr="00894AE9">
        <w:rPr>
          <w:rFonts w:ascii="Segoe UI" w:hAnsi="Segoe UI" w:cs="Segoe UI"/>
          <w:sz w:val="18"/>
          <w:szCs w:val="18"/>
        </w:rPr>
        <w:t xml:space="preserve">ONT Access Control </w:t>
      </w:r>
      <w:r w:rsidRPr="00894AE9">
        <w:rPr>
          <w:rFonts w:ascii="Segoe UI" w:hAnsi="Segoe UI" w:cs="Segoe UI"/>
          <w:sz w:val="18"/>
          <w:szCs w:val="18"/>
          <w:lang w:eastAsia="es-CO"/>
        </w:rPr>
        <w:t>Configuration</w:t>
      </w:r>
    </w:p>
    <w:p w14:paraId="16B73B6C" w14:textId="74E58A84" w:rsidR="0081625F" w:rsidRPr="00894AE9" w:rsidRDefault="007B0E6E" w:rsidP="007B0E6E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894AE9">
        <w:rPr>
          <w:rFonts w:ascii="Segoe UI" w:hAnsi="Segoe UI" w:cs="Segoe UI"/>
          <w:sz w:val="18"/>
          <w:szCs w:val="18"/>
        </w:rPr>
        <w:t>S</w:t>
      </w:r>
      <w:r w:rsidRPr="00894AE9">
        <w:rPr>
          <w:rFonts w:ascii="Segoe UI" w:hAnsi="Segoe UI" w:cs="Segoe UI"/>
          <w:sz w:val="18"/>
          <w:szCs w:val="18"/>
          <w:lang w:eastAsia="es-CO"/>
        </w:rPr>
        <w:t>ystem Tools &gt; TR069</w:t>
      </w:r>
    </w:p>
    <w:p w14:paraId="2DAC34A4" w14:textId="19C317F8" w:rsidR="007B0E6E" w:rsidRPr="00894AE9" w:rsidRDefault="007B0E6E" w:rsidP="007B0E6E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894AE9">
        <w:rPr>
          <w:rFonts w:ascii="Segoe UI" w:hAnsi="Segoe UI" w:cs="Segoe UI"/>
          <w:sz w:val="18"/>
          <w:szCs w:val="18"/>
          <w:lang w:eastAsia="es-CO"/>
        </w:rPr>
        <w:t>Status &gt; Service Provisioning Status</w:t>
      </w:r>
    </w:p>
    <w:p w14:paraId="0EB1C87A" w14:textId="77777777" w:rsidR="00EF36D0" w:rsidRPr="00165EFC" w:rsidRDefault="00EF36D0" w:rsidP="0081625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  <w:lang w:val="es-ES"/>
        </w:rPr>
      </w:pPr>
    </w:p>
    <w:p w14:paraId="278CDBAD" w14:textId="46AC7A5F" w:rsidR="00165EFC" w:rsidRDefault="00165EFC" w:rsidP="003300CC">
      <w:pPr>
        <w:rPr>
          <w:rFonts w:ascii="Arial" w:hAnsi="Arial" w:cs="Arial"/>
          <w:b/>
          <w:lang w:val="es-CO"/>
        </w:rPr>
      </w:pPr>
    </w:p>
    <w:p w14:paraId="6F02DB8E" w14:textId="63498AD8" w:rsidR="00165EFC" w:rsidRDefault="00165EFC" w:rsidP="00165EFC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</w:pPr>
      <w:r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Gaoke Serie N(MG600XN, MG600XNF)</w:t>
      </w:r>
    </w:p>
    <w:p w14:paraId="176072F6" w14:textId="6A270FD2" w:rsidR="00055CBF" w:rsidRDefault="00055CBF" w:rsidP="00055C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</w:pPr>
    </w:p>
    <w:p w14:paraId="7796DDED" w14:textId="5A58268F" w:rsidR="00055CBF" w:rsidRPr="007F08AB" w:rsidRDefault="007F08AB" w:rsidP="00055CB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bookmarkStart w:id="6" w:name="_Hlk49109529"/>
      <w:bookmarkStart w:id="7" w:name="_Hlk49109613"/>
      <w:r w:rsidRPr="007F08AB">
        <w:rPr>
          <w:rFonts w:ascii="Arial" w:hAnsi="Arial" w:cs="Arial"/>
          <w:sz w:val="20"/>
          <w:szCs w:val="20"/>
        </w:rPr>
        <w:t xml:space="preserve">Show </w:t>
      </w:r>
      <w:proofErr w:type="spellStart"/>
      <w:proofErr w:type="gramStart"/>
      <w:r w:rsidRPr="007F08AB">
        <w:rPr>
          <w:rFonts w:ascii="Arial" w:hAnsi="Arial" w:cs="Arial"/>
          <w:sz w:val="20"/>
          <w:szCs w:val="20"/>
        </w:rPr>
        <w:t>wan</w:t>
      </w:r>
      <w:proofErr w:type="spellEnd"/>
      <w:r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>
        <w:rPr>
          <w:rFonts w:ascii="Arial" w:hAnsi="Arial" w:cs="Arial"/>
          <w:sz w:val="20"/>
          <w:szCs w:val="20"/>
        </w:rPr>
        <w:t>Opcion</w:t>
      </w:r>
      <w:proofErr w:type="spellEnd"/>
      <w:r>
        <w:rPr>
          <w:rFonts w:ascii="Arial" w:hAnsi="Arial" w:cs="Arial"/>
          <w:sz w:val="20"/>
          <w:szCs w:val="20"/>
        </w:rPr>
        <w:t xml:space="preserve"> 1)</w:t>
      </w:r>
    </w:p>
    <w:p w14:paraId="62F98961" w14:textId="6E00762B" w:rsidR="007F08AB" w:rsidRPr="007F08AB" w:rsidRDefault="007F08AB" w:rsidP="00055CB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7F08AB">
        <w:rPr>
          <w:rFonts w:ascii="Arial" w:hAnsi="Arial" w:cs="Arial"/>
          <w:sz w:val="20"/>
          <w:szCs w:val="20"/>
        </w:rPr>
        <w:t xml:space="preserve">Show </w:t>
      </w:r>
      <w:proofErr w:type="spellStart"/>
      <w:proofErr w:type="gramStart"/>
      <w:r w:rsidRPr="007F08AB">
        <w:rPr>
          <w:rFonts w:ascii="Arial" w:hAnsi="Arial" w:cs="Arial"/>
          <w:sz w:val="20"/>
          <w:szCs w:val="20"/>
        </w:rPr>
        <w:t>lan</w:t>
      </w:r>
      <w:proofErr w:type="spellEnd"/>
      <w:r w:rsidRPr="007F08AB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F08AB">
        <w:rPr>
          <w:rFonts w:ascii="Arial" w:hAnsi="Arial" w:cs="Arial"/>
          <w:sz w:val="20"/>
          <w:szCs w:val="20"/>
        </w:rPr>
        <w:t>Opcion</w:t>
      </w:r>
      <w:proofErr w:type="spellEnd"/>
      <w:r w:rsidRPr="007F08AB">
        <w:rPr>
          <w:rFonts w:ascii="Arial" w:hAnsi="Arial" w:cs="Arial"/>
          <w:sz w:val="20"/>
          <w:szCs w:val="20"/>
        </w:rPr>
        <w:t xml:space="preserve"> 1 y 2)</w:t>
      </w:r>
    </w:p>
    <w:p w14:paraId="22C241E4" w14:textId="585FEC13" w:rsidR="007F08AB" w:rsidRPr="007F08AB" w:rsidRDefault="007F08AB" w:rsidP="00055CB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7F08AB">
        <w:rPr>
          <w:rFonts w:ascii="Arial" w:hAnsi="Arial" w:cs="Arial"/>
          <w:sz w:val="20"/>
          <w:szCs w:val="20"/>
        </w:rPr>
        <w:t>Pat Show</w:t>
      </w:r>
    </w:p>
    <w:p w14:paraId="72F072B6" w14:textId="1839298F" w:rsidR="007F08AB" w:rsidRPr="007F08AB" w:rsidRDefault="007F08AB" w:rsidP="00055CB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proofErr w:type="spellStart"/>
      <w:r w:rsidRPr="007F08AB">
        <w:rPr>
          <w:rFonts w:ascii="Arial" w:hAnsi="Arial" w:cs="Arial"/>
          <w:sz w:val="20"/>
          <w:szCs w:val="20"/>
        </w:rPr>
        <w:t>Dmz</w:t>
      </w:r>
      <w:proofErr w:type="spellEnd"/>
      <w:r w:rsidRPr="007F08AB">
        <w:rPr>
          <w:rFonts w:ascii="Arial" w:hAnsi="Arial" w:cs="Arial"/>
          <w:sz w:val="20"/>
          <w:szCs w:val="20"/>
        </w:rPr>
        <w:t xml:space="preserve"> Show</w:t>
      </w:r>
    </w:p>
    <w:p w14:paraId="63FC09A5" w14:textId="423A44F0" w:rsidR="007F08AB" w:rsidRDefault="007F08AB" w:rsidP="00055CB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</w:rPr>
      </w:pPr>
      <w:r w:rsidRPr="00F03416">
        <w:rPr>
          <w:rFonts w:ascii="Arial" w:hAnsi="Arial" w:cs="Arial"/>
          <w:bCs/>
          <w:sz w:val="20"/>
          <w:szCs w:val="20"/>
        </w:rPr>
        <w:t xml:space="preserve">show </w:t>
      </w:r>
      <w:proofErr w:type="spellStart"/>
      <w:r w:rsidRPr="00F03416">
        <w:rPr>
          <w:rFonts w:ascii="Arial" w:hAnsi="Arial" w:cs="Arial"/>
          <w:bCs/>
          <w:sz w:val="20"/>
          <w:szCs w:val="20"/>
        </w:rPr>
        <w:t>qos</w:t>
      </w:r>
      <w:proofErr w:type="spellEnd"/>
      <w:r w:rsidRPr="00F03416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F03416">
        <w:rPr>
          <w:rFonts w:ascii="Arial" w:hAnsi="Arial" w:cs="Arial"/>
          <w:bCs/>
          <w:sz w:val="20"/>
          <w:szCs w:val="20"/>
        </w:rPr>
        <w:t>basic-settings</w:t>
      </w:r>
      <w:proofErr w:type="spellEnd"/>
    </w:p>
    <w:p w14:paraId="50737D88" w14:textId="79A3BC25" w:rsidR="00491D05" w:rsidRDefault="00491D05" w:rsidP="00055CB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</w:rPr>
      </w:pPr>
    </w:p>
    <w:bookmarkEnd w:id="6"/>
    <w:p w14:paraId="1975CD4E" w14:textId="6628230A" w:rsidR="00491D05" w:rsidRDefault="00491D05" w:rsidP="00055CB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Línea Base de Seguridad</w:t>
      </w:r>
    </w:p>
    <w:p w14:paraId="6F41E256" w14:textId="77777777" w:rsidR="00491D05" w:rsidRDefault="00491D05" w:rsidP="00055CB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</w:rPr>
      </w:pPr>
    </w:p>
    <w:p w14:paraId="1ABBC547" w14:textId="5B6E0BEF" w:rsidR="007F08AB" w:rsidRDefault="007F08AB" w:rsidP="00055CB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</w:rPr>
      </w:pPr>
      <w:bookmarkStart w:id="8" w:name="_Hlk49109593"/>
      <w:r w:rsidRPr="00F03416">
        <w:rPr>
          <w:rFonts w:ascii="Arial" w:hAnsi="Arial" w:cs="Arial"/>
          <w:bCs/>
          <w:sz w:val="20"/>
          <w:szCs w:val="20"/>
        </w:rPr>
        <w:t>show tr069</w:t>
      </w:r>
    </w:p>
    <w:p w14:paraId="27CCC085" w14:textId="6E1A89D0" w:rsidR="007F08AB" w:rsidRDefault="007F08AB" w:rsidP="00055CB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</w:rPr>
      </w:pPr>
      <w:r w:rsidRPr="00F03416">
        <w:rPr>
          <w:rFonts w:ascii="Arial" w:hAnsi="Arial" w:cs="Arial"/>
          <w:bCs/>
          <w:sz w:val="20"/>
          <w:szCs w:val="20"/>
        </w:rPr>
        <w:t xml:space="preserve">show </w:t>
      </w:r>
      <w:proofErr w:type="spellStart"/>
      <w:r w:rsidRPr="00F03416">
        <w:rPr>
          <w:rFonts w:ascii="Arial" w:hAnsi="Arial" w:cs="Arial"/>
          <w:bCs/>
          <w:sz w:val="20"/>
          <w:szCs w:val="20"/>
        </w:rPr>
        <w:t>attack-defense</w:t>
      </w:r>
      <w:proofErr w:type="spellEnd"/>
    </w:p>
    <w:p w14:paraId="0B25EDD9" w14:textId="0CD0D386" w:rsidR="007F08AB" w:rsidRDefault="007F08AB" w:rsidP="00055CB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</w:rPr>
      </w:pPr>
      <w:r w:rsidRPr="00F03416">
        <w:rPr>
          <w:rFonts w:ascii="Arial" w:hAnsi="Arial" w:cs="Arial"/>
          <w:bCs/>
          <w:sz w:val="20"/>
          <w:szCs w:val="20"/>
        </w:rPr>
        <w:t xml:space="preserve">show </w:t>
      </w:r>
      <w:proofErr w:type="spellStart"/>
      <w:r w:rsidRPr="00F03416">
        <w:rPr>
          <w:rFonts w:ascii="Arial" w:hAnsi="Arial" w:cs="Arial"/>
          <w:bCs/>
          <w:sz w:val="20"/>
          <w:szCs w:val="20"/>
        </w:rPr>
        <w:t>network-access-ctrl</w:t>
      </w:r>
      <w:proofErr w:type="spellEnd"/>
      <w:r w:rsidRPr="00F03416">
        <w:rPr>
          <w:rFonts w:ascii="Arial" w:hAnsi="Arial" w:cs="Arial"/>
          <w:bCs/>
          <w:sz w:val="20"/>
          <w:szCs w:val="20"/>
        </w:rPr>
        <w:t xml:space="preserve"> web</w:t>
      </w:r>
    </w:p>
    <w:p w14:paraId="2E0B290B" w14:textId="77777777" w:rsidR="007F08AB" w:rsidRPr="00F03416" w:rsidRDefault="007F08AB" w:rsidP="007F08AB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 xml:space="preserve">show </w:t>
      </w:r>
      <w:proofErr w:type="spellStart"/>
      <w:r w:rsidRPr="00F03416">
        <w:rPr>
          <w:rFonts w:ascii="Arial" w:hAnsi="Arial" w:cs="Arial"/>
          <w:bCs/>
          <w:lang w:val="es-CO"/>
        </w:rPr>
        <w:t>network-access-ctrl</w:t>
      </w:r>
      <w:proofErr w:type="spellEnd"/>
      <w:r w:rsidRPr="00F03416">
        <w:rPr>
          <w:rFonts w:ascii="Arial" w:hAnsi="Arial" w:cs="Arial"/>
          <w:bCs/>
          <w:lang w:val="es-CO"/>
        </w:rPr>
        <w:t xml:space="preserve"> </w:t>
      </w:r>
      <w:proofErr w:type="spellStart"/>
      <w:r w:rsidRPr="00F03416">
        <w:rPr>
          <w:rFonts w:ascii="Arial" w:hAnsi="Arial" w:cs="Arial"/>
          <w:bCs/>
          <w:lang w:val="es-CO"/>
        </w:rPr>
        <w:t>ssh</w:t>
      </w:r>
      <w:proofErr w:type="spellEnd"/>
    </w:p>
    <w:p w14:paraId="424F814A" w14:textId="5F4D3D66" w:rsidR="007F08AB" w:rsidRPr="00165EFC" w:rsidRDefault="007F08AB" w:rsidP="00055C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</w:pPr>
      <w:r w:rsidRPr="00F03416">
        <w:rPr>
          <w:rFonts w:ascii="Arial" w:hAnsi="Arial" w:cs="Arial"/>
          <w:bCs/>
          <w:sz w:val="20"/>
          <w:szCs w:val="20"/>
        </w:rPr>
        <w:t xml:space="preserve">show </w:t>
      </w:r>
      <w:proofErr w:type="spellStart"/>
      <w:r w:rsidRPr="00F03416">
        <w:rPr>
          <w:rFonts w:ascii="Arial" w:hAnsi="Arial" w:cs="Arial"/>
          <w:bCs/>
          <w:sz w:val="20"/>
          <w:szCs w:val="20"/>
        </w:rPr>
        <w:t>network-access-ctrl</w:t>
      </w:r>
      <w:proofErr w:type="spellEnd"/>
      <w:r w:rsidRPr="00F03416">
        <w:rPr>
          <w:rFonts w:ascii="Arial" w:hAnsi="Arial" w:cs="Arial"/>
          <w:bCs/>
          <w:sz w:val="20"/>
          <w:szCs w:val="20"/>
        </w:rPr>
        <w:t xml:space="preserve"> telnet</w:t>
      </w:r>
    </w:p>
    <w:bookmarkEnd w:id="7"/>
    <w:bookmarkEnd w:id="8"/>
    <w:p w14:paraId="61DF77DC" w14:textId="55061B99" w:rsidR="00165EFC" w:rsidRDefault="00165EFC" w:rsidP="003300CC">
      <w:pPr>
        <w:rPr>
          <w:rFonts w:ascii="Arial" w:hAnsi="Arial" w:cs="Arial"/>
          <w:b/>
          <w:lang w:val="es-CO"/>
        </w:rPr>
      </w:pPr>
    </w:p>
    <w:p w14:paraId="33F6B915" w14:textId="51DC40AE" w:rsidR="00165EFC" w:rsidRPr="007B0E6E" w:rsidRDefault="00165EFC" w:rsidP="00165EFC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b/>
          <w:bCs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 xml:space="preserve">Router </w:t>
      </w:r>
      <w:r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CISCO</w:t>
      </w:r>
      <w:r w:rsidRPr="00165EFC">
        <w:rPr>
          <w:rStyle w:val="eop"/>
          <w:rFonts w:ascii="Calibri" w:hAnsi="Calibri" w:cs="Calibri"/>
          <w:b/>
          <w:bCs/>
          <w:sz w:val="22"/>
          <w:szCs w:val="22"/>
          <w:lang w:val="es-ES"/>
        </w:rPr>
        <w:t> </w:t>
      </w:r>
    </w:p>
    <w:p w14:paraId="61021838" w14:textId="77777777" w:rsidR="007B0E6E" w:rsidRDefault="007B0E6E" w:rsidP="007B0E6E">
      <w:pPr>
        <w:pStyle w:val="Prrafodelista"/>
        <w:rPr>
          <w:rFonts w:ascii="Segoe UI" w:hAnsi="Segoe UI" w:cs="Segoe UI"/>
          <w:b/>
          <w:bCs/>
          <w:sz w:val="18"/>
          <w:szCs w:val="18"/>
        </w:rPr>
      </w:pPr>
    </w:p>
    <w:p w14:paraId="06F3E44A" w14:textId="77777777" w:rsidR="007B0E6E" w:rsidRPr="007B0E6E" w:rsidRDefault="007B0E6E" w:rsidP="007B0E6E">
      <w:pPr>
        <w:jc w:val="both"/>
        <w:rPr>
          <w:rFonts w:ascii="Arial" w:hAnsi="Arial" w:cs="Arial"/>
          <w:b/>
          <w:lang w:val="es-CO"/>
        </w:rPr>
      </w:pPr>
      <w:r w:rsidRPr="007B0E6E">
        <w:rPr>
          <w:rFonts w:ascii="Arial" w:hAnsi="Arial" w:cs="Arial"/>
          <w:b/>
          <w:lang w:val="es-CO"/>
        </w:rPr>
        <w:t xml:space="preserve">show </w:t>
      </w:r>
      <w:proofErr w:type="spellStart"/>
      <w:r w:rsidRPr="007B0E6E">
        <w:rPr>
          <w:rFonts w:ascii="Arial" w:hAnsi="Arial" w:cs="Arial"/>
          <w:b/>
          <w:lang w:val="es-CO"/>
        </w:rPr>
        <w:t>startup-config</w:t>
      </w:r>
      <w:proofErr w:type="spellEnd"/>
    </w:p>
    <w:p w14:paraId="09AA300D" w14:textId="77777777" w:rsidR="007B0E6E" w:rsidRPr="00165EFC" w:rsidRDefault="007B0E6E" w:rsidP="007B0E6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  <w:lang w:val="es-ES"/>
        </w:rPr>
      </w:pPr>
    </w:p>
    <w:p w14:paraId="665D8CE7" w14:textId="42DDF290" w:rsidR="00165EFC" w:rsidRDefault="00165EFC" w:rsidP="003300CC">
      <w:pPr>
        <w:rPr>
          <w:rFonts w:ascii="Arial" w:hAnsi="Arial" w:cs="Arial"/>
          <w:b/>
          <w:lang w:val="es-CO"/>
        </w:rPr>
      </w:pPr>
    </w:p>
    <w:p w14:paraId="7A0CC1E9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bookmarkStart w:id="9" w:name="_Hlk49109782"/>
      <w:r w:rsidRPr="008A5390">
        <w:rPr>
          <w:rFonts w:ascii="Arial" w:hAnsi="Arial" w:cs="Arial"/>
          <w:bCs/>
          <w:lang w:val="es-CO"/>
        </w:rPr>
        <w:t>Configuración Interfaz WAN Internet</w:t>
      </w:r>
    </w:p>
    <w:p w14:paraId="5677F99C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proofErr w:type="spellStart"/>
      <w:r w:rsidRPr="008A5390">
        <w:rPr>
          <w:rFonts w:ascii="Arial" w:hAnsi="Arial" w:cs="Arial"/>
          <w:bCs/>
          <w:lang w:val="es-CO"/>
        </w:rPr>
        <w:t>Configuracion</w:t>
      </w:r>
      <w:proofErr w:type="spellEnd"/>
      <w:r w:rsidRPr="008A5390">
        <w:rPr>
          <w:rFonts w:ascii="Arial" w:hAnsi="Arial" w:cs="Arial"/>
          <w:bCs/>
          <w:lang w:val="es-CO"/>
        </w:rPr>
        <w:t xml:space="preserve"> </w:t>
      </w:r>
      <w:proofErr w:type="spellStart"/>
      <w:r w:rsidRPr="008A5390">
        <w:rPr>
          <w:rFonts w:ascii="Arial" w:hAnsi="Arial" w:cs="Arial"/>
          <w:bCs/>
          <w:lang w:val="es-CO"/>
        </w:rPr>
        <w:t>Subinterfaz</w:t>
      </w:r>
      <w:proofErr w:type="spellEnd"/>
      <w:r w:rsidRPr="008A5390">
        <w:rPr>
          <w:rFonts w:ascii="Arial" w:hAnsi="Arial" w:cs="Arial"/>
          <w:bCs/>
          <w:lang w:val="es-CO"/>
        </w:rPr>
        <w:t xml:space="preserve"> </w:t>
      </w:r>
      <w:proofErr w:type="spellStart"/>
      <w:r w:rsidRPr="008A5390">
        <w:rPr>
          <w:rFonts w:ascii="Arial" w:hAnsi="Arial" w:cs="Arial"/>
          <w:bCs/>
          <w:lang w:val="es-CO"/>
        </w:rPr>
        <w:t>WAn</w:t>
      </w:r>
      <w:proofErr w:type="spellEnd"/>
      <w:r w:rsidRPr="008A5390">
        <w:rPr>
          <w:rFonts w:ascii="Arial" w:hAnsi="Arial" w:cs="Arial"/>
          <w:bCs/>
          <w:lang w:val="es-CO"/>
        </w:rPr>
        <w:t xml:space="preserve"> Internet</w:t>
      </w:r>
    </w:p>
    <w:p w14:paraId="53AFBA26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Interfaz LAN</w:t>
      </w:r>
    </w:p>
    <w:p w14:paraId="178533E6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DHCP</w:t>
      </w:r>
    </w:p>
    <w:p w14:paraId="6C24CE33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Ruta Estática</w:t>
      </w:r>
    </w:p>
    <w:p w14:paraId="5B077DF3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NAT de Salida a Internet</w:t>
      </w:r>
    </w:p>
    <w:p w14:paraId="4977C432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proofErr w:type="spellStart"/>
      <w:r w:rsidRPr="008A5390">
        <w:rPr>
          <w:rFonts w:ascii="Arial" w:hAnsi="Arial" w:cs="Arial"/>
          <w:bCs/>
          <w:lang w:val="es-CO"/>
        </w:rPr>
        <w:t>Configuracion</w:t>
      </w:r>
      <w:proofErr w:type="spellEnd"/>
      <w:r w:rsidRPr="008A5390">
        <w:rPr>
          <w:rFonts w:ascii="Arial" w:hAnsi="Arial" w:cs="Arial"/>
          <w:bCs/>
          <w:lang w:val="es-CO"/>
        </w:rPr>
        <w:t xml:space="preserve"> Comunidad SNMP</w:t>
      </w:r>
    </w:p>
    <w:p w14:paraId="12AE81BE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Ancho de Banda</w:t>
      </w:r>
    </w:p>
    <w:p w14:paraId="4BB405C1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Configuraciones Básicas</w:t>
      </w:r>
    </w:p>
    <w:p w14:paraId="544D8BA3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Restricción de Acceso por WEB</w:t>
      </w:r>
    </w:p>
    <w:p w14:paraId="3DF2D3D7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Acceso al Equipo CPE y Configuración Listas de Acceso</w:t>
      </w:r>
    </w:p>
    <w:p w14:paraId="27B5C0F7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banner del equipo</w:t>
      </w:r>
    </w:p>
    <w:p w14:paraId="02B87FC1" w14:textId="77777777" w:rsidR="005507C2" w:rsidRDefault="005507C2" w:rsidP="005507C2">
      <w:pPr>
        <w:jc w:val="both"/>
        <w:rPr>
          <w:rFonts w:ascii="Arial" w:hAnsi="Arial" w:cs="Arial"/>
          <w:bCs/>
          <w:lang w:val="es-CO"/>
        </w:rPr>
      </w:pPr>
    </w:p>
    <w:p w14:paraId="7B09AF2E" w14:textId="77777777" w:rsidR="005507C2" w:rsidRDefault="005507C2" w:rsidP="005507C2">
      <w:pPr>
        <w:jc w:val="both"/>
        <w:rPr>
          <w:rFonts w:ascii="Arial" w:hAnsi="Arial" w:cs="Arial"/>
          <w:bCs/>
          <w:lang w:val="es-CO"/>
        </w:rPr>
      </w:pPr>
      <w:proofErr w:type="spellStart"/>
      <w:r>
        <w:rPr>
          <w:rFonts w:ascii="Arial" w:hAnsi="Arial" w:cs="Arial"/>
          <w:bCs/>
          <w:lang w:val="es-CO"/>
        </w:rPr>
        <w:t>Linea</w:t>
      </w:r>
      <w:proofErr w:type="spellEnd"/>
      <w:r>
        <w:rPr>
          <w:rFonts w:ascii="Arial" w:hAnsi="Arial" w:cs="Arial"/>
          <w:bCs/>
          <w:lang w:val="es-CO"/>
        </w:rPr>
        <w:t xml:space="preserve"> base de Seguridad</w:t>
      </w:r>
    </w:p>
    <w:p w14:paraId="3D926E07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</w:p>
    <w:p w14:paraId="3593C5C1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bookmarkStart w:id="10" w:name="_Hlk49109874"/>
      <w:r w:rsidRPr="008A5390">
        <w:rPr>
          <w:rFonts w:ascii="Arial" w:hAnsi="Arial" w:cs="Arial"/>
          <w:bCs/>
          <w:lang w:val="es-CO"/>
        </w:rPr>
        <w:t>PROTECCION CONTRA DENEGACION DE SERVICIO Y DICCIONARIO DE ATAQUE (ATAQUES DE FUERZA BRUTA).</w:t>
      </w:r>
    </w:p>
    <w:p w14:paraId="01165455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POR PUERTOS VULNERABLES HTTP Y HTTPS.</w:t>
      </w:r>
    </w:p>
    <w:p w14:paraId="50AE04D7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CONTRA LOGEO Y CONTROL DESDE REDES NO PERMITIDAS</w:t>
      </w:r>
    </w:p>
    <w:p w14:paraId="3EFC7C48" w14:textId="77777777" w:rsidR="005507C2" w:rsidRPr="008A5390" w:rsidRDefault="005507C2" w:rsidP="005507C2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lastRenderedPageBreak/>
        <w:t>PROTECCION DE ACCESO SEGURO CONFIGURANDO SSH</w:t>
      </w:r>
      <w:bookmarkEnd w:id="9"/>
    </w:p>
    <w:bookmarkEnd w:id="10"/>
    <w:p w14:paraId="57AF4591" w14:textId="56D7C884" w:rsidR="005507C2" w:rsidRDefault="005507C2" w:rsidP="003300CC">
      <w:pPr>
        <w:rPr>
          <w:rFonts w:ascii="Arial" w:hAnsi="Arial" w:cs="Arial"/>
          <w:b/>
          <w:lang w:val="es-CO"/>
        </w:rPr>
      </w:pPr>
    </w:p>
    <w:p w14:paraId="2F344F90" w14:textId="77777777" w:rsidR="005507C2" w:rsidRDefault="005507C2" w:rsidP="003300CC">
      <w:pPr>
        <w:rPr>
          <w:rFonts w:ascii="Arial" w:hAnsi="Arial" w:cs="Arial"/>
          <w:b/>
          <w:lang w:val="es-CO"/>
        </w:rPr>
      </w:pPr>
    </w:p>
    <w:p w14:paraId="15E85565" w14:textId="77777777" w:rsidR="00165EFC" w:rsidRPr="00165EFC" w:rsidRDefault="00165EFC" w:rsidP="00165EFC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 xml:space="preserve">Router </w:t>
      </w:r>
      <w:r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HUAWEI</w:t>
      </w:r>
      <w:r w:rsidRPr="00165EFC">
        <w:rPr>
          <w:rStyle w:val="eop"/>
          <w:rFonts w:ascii="Calibri" w:hAnsi="Calibri" w:cs="Calibri"/>
          <w:b/>
          <w:bCs/>
          <w:sz w:val="22"/>
          <w:szCs w:val="22"/>
          <w:lang w:val="es-ES"/>
        </w:rPr>
        <w:t> </w:t>
      </w:r>
    </w:p>
    <w:p w14:paraId="4A458F11" w14:textId="77777777" w:rsidR="00165EFC" w:rsidRDefault="00165EFC" w:rsidP="003300CC">
      <w:pPr>
        <w:rPr>
          <w:rFonts w:ascii="Arial" w:hAnsi="Arial" w:cs="Arial"/>
          <w:b/>
          <w:lang w:val="es-CO"/>
        </w:rPr>
      </w:pPr>
    </w:p>
    <w:p w14:paraId="26085F3B" w14:textId="030B1F7B" w:rsidR="00165EFC" w:rsidRDefault="007B0E6E" w:rsidP="003300CC">
      <w:pPr>
        <w:rPr>
          <w:rFonts w:ascii="Arial" w:hAnsi="Arial" w:cs="Arial"/>
          <w:b/>
          <w:lang w:val="es-CO"/>
        </w:rPr>
      </w:pPr>
      <w:proofErr w:type="spellStart"/>
      <w:r w:rsidRPr="0081544A">
        <w:rPr>
          <w:rFonts w:ascii="Arial" w:hAnsi="Arial" w:cs="Arial"/>
          <w:b/>
          <w:lang w:val="es-CO"/>
        </w:rPr>
        <w:t>display</w:t>
      </w:r>
      <w:proofErr w:type="spellEnd"/>
      <w:r w:rsidRPr="0081544A">
        <w:rPr>
          <w:rFonts w:ascii="Arial" w:hAnsi="Arial" w:cs="Arial"/>
          <w:b/>
          <w:lang w:val="es-CO"/>
        </w:rPr>
        <w:t xml:space="preserve"> </w:t>
      </w:r>
      <w:proofErr w:type="spellStart"/>
      <w:r w:rsidRPr="0081544A">
        <w:rPr>
          <w:rFonts w:ascii="Arial" w:hAnsi="Arial" w:cs="Arial"/>
          <w:b/>
          <w:lang w:val="es-CO"/>
        </w:rPr>
        <w:t>current-config</w:t>
      </w:r>
      <w:proofErr w:type="spellEnd"/>
    </w:p>
    <w:p w14:paraId="5CC3514D" w14:textId="4C12E9D7" w:rsidR="00491D05" w:rsidRDefault="00491D05" w:rsidP="003300CC">
      <w:pPr>
        <w:rPr>
          <w:rFonts w:ascii="Arial" w:hAnsi="Arial" w:cs="Arial"/>
          <w:b/>
          <w:lang w:val="es-CO"/>
        </w:rPr>
      </w:pPr>
    </w:p>
    <w:p w14:paraId="3344AFF7" w14:textId="77777777" w:rsidR="00491D05" w:rsidRPr="008A5390" w:rsidRDefault="00491D05" w:rsidP="00491D05">
      <w:pPr>
        <w:jc w:val="both"/>
        <w:rPr>
          <w:rFonts w:ascii="Arial" w:hAnsi="Arial" w:cs="Arial"/>
          <w:bCs/>
          <w:lang w:val="es-CO"/>
        </w:rPr>
      </w:pPr>
      <w:bookmarkStart w:id="11" w:name="_Hlk49109793"/>
      <w:r w:rsidRPr="008A5390">
        <w:rPr>
          <w:rFonts w:ascii="Arial" w:hAnsi="Arial" w:cs="Arial"/>
          <w:bCs/>
          <w:lang w:val="es-CO"/>
        </w:rPr>
        <w:t>Configuración Interfaz WAN Internet</w:t>
      </w:r>
    </w:p>
    <w:p w14:paraId="6D1F6FD1" w14:textId="1DCC6C8A" w:rsidR="00491D05" w:rsidRPr="008A5390" w:rsidRDefault="00463EF9" w:rsidP="00491D05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</w:t>
      </w:r>
      <w:r w:rsidR="00491D05" w:rsidRPr="008A5390">
        <w:rPr>
          <w:rFonts w:ascii="Arial" w:hAnsi="Arial" w:cs="Arial"/>
          <w:bCs/>
          <w:lang w:val="es-CO"/>
        </w:rPr>
        <w:t xml:space="preserve"> Subinterfaz WA</w:t>
      </w:r>
      <w:r>
        <w:rPr>
          <w:rFonts w:ascii="Arial" w:hAnsi="Arial" w:cs="Arial"/>
          <w:bCs/>
          <w:lang w:val="es-CO"/>
        </w:rPr>
        <w:t>N</w:t>
      </w:r>
      <w:r w:rsidR="00491D05" w:rsidRPr="008A5390">
        <w:rPr>
          <w:rFonts w:ascii="Arial" w:hAnsi="Arial" w:cs="Arial"/>
          <w:bCs/>
          <w:lang w:val="es-CO"/>
        </w:rPr>
        <w:t xml:space="preserve"> Internet</w:t>
      </w:r>
    </w:p>
    <w:p w14:paraId="6A11A400" w14:textId="77777777" w:rsidR="00491D05" w:rsidRPr="008A5390" w:rsidRDefault="00491D05" w:rsidP="00491D05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Interfaz LAN</w:t>
      </w:r>
    </w:p>
    <w:p w14:paraId="41CD969A" w14:textId="77777777" w:rsidR="00491D05" w:rsidRPr="008A5390" w:rsidRDefault="00491D05" w:rsidP="00491D05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DHCP</w:t>
      </w:r>
    </w:p>
    <w:p w14:paraId="07175C6E" w14:textId="77777777" w:rsidR="00491D05" w:rsidRPr="008A5390" w:rsidRDefault="00491D05" w:rsidP="00491D05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Ruta Estática</w:t>
      </w:r>
    </w:p>
    <w:p w14:paraId="26418A34" w14:textId="77777777" w:rsidR="00491D05" w:rsidRPr="008A5390" w:rsidRDefault="00491D05" w:rsidP="00491D05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NAT de Salida a Internet</w:t>
      </w:r>
    </w:p>
    <w:p w14:paraId="3B5FC71B" w14:textId="01BE6436" w:rsidR="00491D05" w:rsidRPr="008A5390" w:rsidRDefault="00463EF9" w:rsidP="00491D05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</w:t>
      </w:r>
      <w:r w:rsidR="00491D05" w:rsidRPr="008A5390">
        <w:rPr>
          <w:rFonts w:ascii="Arial" w:hAnsi="Arial" w:cs="Arial"/>
          <w:bCs/>
          <w:lang w:val="es-CO"/>
        </w:rPr>
        <w:t xml:space="preserve"> Comunidad SNMP</w:t>
      </w:r>
    </w:p>
    <w:p w14:paraId="646624F5" w14:textId="77777777" w:rsidR="00491D05" w:rsidRPr="008A5390" w:rsidRDefault="00491D05" w:rsidP="00491D05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Ancho de Banda</w:t>
      </w:r>
    </w:p>
    <w:p w14:paraId="65BD2E98" w14:textId="77777777" w:rsidR="00463EF9" w:rsidRPr="00463EF9" w:rsidRDefault="00463EF9" w:rsidP="00463EF9">
      <w:pPr>
        <w:jc w:val="both"/>
        <w:rPr>
          <w:rFonts w:ascii="Arial" w:hAnsi="Arial" w:cs="Arial"/>
          <w:bCs/>
          <w:lang w:val="es-CO"/>
        </w:rPr>
      </w:pPr>
      <w:r w:rsidRPr="00463EF9">
        <w:rPr>
          <w:rFonts w:ascii="Arial" w:hAnsi="Arial" w:cs="Arial"/>
          <w:bCs/>
          <w:lang w:val="es-CO"/>
        </w:rPr>
        <w:t>Restricción de Acceso por WEB</w:t>
      </w:r>
    </w:p>
    <w:p w14:paraId="394EBD00" w14:textId="77777777" w:rsidR="00463EF9" w:rsidRPr="00463EF9" w:rsidRDefault="00463EF9" w:rsidP="00463EF9">
      <w:pPr>
        <w:jc w:val="both"/>
        <w:rPr>
          <w:rFonts w:ascii="Arial" w:hAnsi="Arial" w:cs="Arial"/>
          <w:bCs/>
          <w:lang w:val="es-CO"/>
        </w:rPr>
      </w:pPr>
      <w:r w:rsidRPr="00463EF9">
        <w:rPr>
          <w:rFonts w:ascii="Arial" w:hAnsi="Arial" w:cs="Arial"/>
          <w:bCs/>
          <w:lang w:val="es-CO"/>
        </w:rPr>
        <w:t>Configuración de Listas de Acceso</w:t>
      </w:r>
    </w:p>
    <w:p w14:paraId="75373DB3" w14:textId="7463C280" w:rsidR="00463EF9" w:rsidRPr="00463EF9" w:rsidRDefault="00463EF9" w:rsidP="00463EF9">
      <w:pPr>
        <w:jc w:val="both"/>
        <w:rPr>
          <w:rFonts w:ascii="Arial" w:hAnsi="Arial" w:cs="Arial"/>
          <w:bCs/>
          <w:lang w:val="es-CO"/>
        </w:rPr>
      </w:pPr>
      <w:r w:rsidRPr="00463EF9">
        <w:rPr>
          <w:rFonts w:ascii="Arial" w:hAnsi="Arial" w:cs="Arial"/>
          <w:bCs/>
          <w:lang w:val="es-CO"/>
        </w:rPr>
        <w:t>Configuración de la interfaz de consola y VTY</w:t>
      </w:r>
    </w:p>
    <w:p w14:paraId="5062D5C8" w14:textId="77777777" w:rsidR="00463EF9" w:rsidRPr="00463EF9" w:rsidRDefault="00463EF9" w:rsidP="00463EF9">
      <w:pPr>
        <w:jc w:val="both"/>
        <w:rPr>
          <w:rFonts w:ascii="Arial" w:hAnsi="Arial" w:cs="Arial"/>
          <w:bCs/>
          <w:lang w:val="es-CO"/>
        </w:rPr>
      </w:pPr>
      <w:r w:rsidRPr="00463EF9">
        <w:rPr>
          <w:rFonts w:ascii="Arial" w:hAnsi="Arial" w:cs="Arial"/>
          <w:bCs/>
          <w:lang w:val="es-CO"/>
        </w:rPr>
        <w:t xml:space="preserve">Configuración de Usuario para el ingreso al Router por SSH </w:t>
      </w:r>
    </w:p>
    <w:p w14:paraId="35A89CC1" w14:textId="77777777" w:rsidR="00463EF9" w:rsidRPr="008A5390" w:rsidRDefault="00463EF9" w:rsidP="00463EF9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banner del equipo</w:t>
      </w:r>
    </w:p>
    <w:p w14:paraId="3734FF4A" w14:textId="77777777" w:rsidR="00463EF9" w:rsidRDefault="00463EF9" w:rsidP="00491D05">
      <w:pPr>
        <w:jc w:val="both"/>
        <w:rPr>
          <w:rFonts w:ascii="Arial" w:hAnsi="Arial" w:cs="Arial"/>
          <w:bCs/>
          <w:lang w:val="es-CO"/>
        </w:rPr>
      </w:pPr>
    </w:p>
    <w:p w14:paraId="74342147" w14:textId="77777777" w:rsidR="00491D05" w:rsidRDefault="00491D05" w:rsidP="00491D05">
      <w:pPr>
        <w:jc w:val="both"/>
        <w:rPr>
          <w:rFonts w:ascii="Arial" w:hAnsi="Arial" w:cs="Arial"/>
          <w:bCs/>
          <w:lang w:val="es-CO"/>
        </w:rPr>
      </w:pPr>
    </w:p>
    <w:p w14:paraId="0EED9BDE" w14:textId="77777777" w:rsidR="00491D05" w:rsidRDefault="00491D05" w:rsidP="00491D05">
      <w:pPr>
        <w:jc w:val="both"/>
        <w:rPr>
          <w:rFonts w:ascii="Arial" w:hAnsi="Arial" w:cs="Arial"/>
          <w:bCs/>
          <w:lang w:val="es-CO"/>
        </w:rPr>
      </w:pPr>
      <w:proofErr w:type="spellStart"/>
      <w:r>
        <w:rPr>
          <w:rFonts w:ascii="Arial" w:hAnsi="Arial" w:cs="Arial"/>
          <w:bCs/>
          <w:lang w:val="es-CO"/>
        </w:rPr>
        <w:t>Linea</w:t>
      </w:r>
      <w:proofErr w:type="spellEnd"/>
      <w:r>
        <w:rPr>
          <w:rFonts w:ascii="Arial" w:hAnsi="Arial" w:cs="Arial"/>
          <w:bCs/>
          <w:lang w:val="es-CO"/>
        </w:rPr>
        <w:t xml:space="preserve"> base de Seguridad</w:t>
      </w:r>
    </w:p>
    <w:p w14:paraId="4C814148" w14:textId="77777777" w:rsidR="00491D05" w:rsidRPr="008A5390" w:rsidRDefault="00491D05" w:rsidP="00491D05">
      <w:pPr>
        <w:jc w:val="both"/>
        <w:rPr>
          <w:rFonts w:ascii="Arial" w:hAnsi="Arial" w:cs="Arial"/>
          <w:bCs/>
          <w:lang w:val="es-CO"/>
        </w:rPr>
      </w:pPr>
    </w:p>
    <w:p w14:paraId="15B23263" w14:textId="77777777" w:rsidR="00491D05" w:rsidRPr="008A5390" w:rsidRDefault="00491D05" w:rsidP="00491D05">
      <w:pPr>
        <w:jc w:val="both"/>
        <w:rPr>
          <w:rFonts w:ascii="Arial" w:hAnsi="Arial" w:cs="Arial"/>
          <w:bCs/>
          <w:lang w:val="es-CO"/>
        </w:rPr>
      </w:pPr>
      <w:bookmarkStart w:id="12" w:name="_Hlk49109901"/>
      <w:r w:rsidRPr="008A5390">
        <w:rPr>
          <w:rFonts w:ascii="Arial" w:hAnsi="Arial" w:cs="Arial"/>
          <w:bCs/>
          <w:lang w:val="es-CO"/>
        </w:rPr>
        <w:t>PROTECCION CONTRA DENEGACION DE SERVICIO Y DICCIONARIO DE ATAQUE (ATAQUES DE FUERZA BRUTA).</w:t>
      </w:r>
    </w:p>
    <w:p w14:paraId="7043C186" w14:textId="2C1C3B78" w:rsidR="00491D05" w:rsidRDefault="00491D05" w:rsidP="00491D05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POR PUERTOS VULNERABLES HTTP Y HTTPS.</w:t>
      </w:r>
    </w:p>
    <w:p w14:paraId="522247BB" w14:textId="190D5D08" w:rsidR="00463EF9" w:rsidRPr="008A5390" w:rsidRDefault="00463EF9" w:rsidP="00D971D9">
      <w:pPr>
        <w:ind w:right="74"/>
        <w:rPr>
          <w:rFonts w:ascii="Arial" w:hAnsi="Arial" w:cs="Arial"/>
          <w:bCs/>
          <w:lang w:val="es-CO"/>
        </w:rPr>
      </w:pPr>
      <w:r w:rsidRPr="00463EF9">
        <w:rPr>
          <w:rFonts w:ascii="Arial" w:eastAsia="Arial" w:hAnsi="Arial" w:cs="Arial"/>
        </w:rPr>
        <w:t>ACTIVCION DE PROTECCIONES DE PROCESAMIENTO</w:t>
      </w:r>
    </w:p>
    <w:p w14:paraId="72642F68" w14:textId="77777777" w:rsidR="00491D05" w:rsidRPr="008A5390" w:rsidRDefault="00491D05" w:rsidP="00491D05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CONTRA LOGEO Y CONTROL DESDE REDES NO PERMITIDAS</w:t>
      </w:r>
    </w:p>
    <w:p w14:paraId="087BA132" w14:textId="27FF883B" w:rsidR="00491D05" w:rsidRDefault="00491D05" w:rsidP="00491D05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DE ACCESO SEGURO CONFIGURANDO SSH</w:t>
      </w:r>
    </w:p>
    <w:p w14:paraId="2C23DF56" w14:textId="77777777" w:rsidR="00463EF9" w:rsidRPr="00463EF9" w:rsidRDefault="00463EF9" w:rsidP="00463EF9">
      <w:pPr>
        <w:jc w:val="both"/>
        <w:rPr>
          <w:rFonts w:ascii="Arial" w:hAnsi="Arial" w:cs="Arial"/>
          <w:bCs/>
          <w:lang w:val="es-CO"/>
        </w:rPr>
      </w:pPr>
      <w:r w:rsidRPr="00463EF9">
        <w:rPr>
          <w:rFonts w:ascii="Arial" w:hAnsi="Arial" w:cs="Arial"/>
          <w:bCs/>
          <w:lang w:val="es-CO"/>
        </w:rPr>
        <w:t>DESHABILITAR CAMBIO DE CONTRASEÑA</w:t>
      </w:r>
    </w:p>
    <w:bookmarkEnd w:id="11"/>
    <w:bookmarkEnd w:id="12"/>
    <w:p w14:paraId="1119F6F5" w14:textId="77777777" w:rsidR="00463EF9" w:rsidRPr="008A5390" w:rsidRDefault="00463EF9" w:rsidP="00491D05">
      <w:pPr>
        <w:jc w:val="both"/>
        <w:rPr>
          <w:rFonts w:ascii="Arial" w:hAnsi="Arial" w:cs="Arial"/>
          <w:bCs/>
          <w:lang w:val="es-CO"/>
        </w:rPr>
      </w:pPr>
    </w:p>
    <w:p w14:paraId="0CA1B90C" w14:textId="7E1A21F9" w:rsidR="00491D05" w:rsidRDefault="00491D05" w:rsidP="003300CC">
      <w:pPr>
        <w:rPr>
          <w:rFonts w:ascii="Arial" w:hAnsi="Arial" w:cs="Arial"/>
          <w:b/>
          <w:lang w:val="es-CO"/>
        </w:rPr>
      </w:pPr>
    </w:p>
    <w:p w14:paraId="6B484E86" w14:textId="7B102B28" w:rsidR="00C51DAF" w:rsidRPr="005304F3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5304F3">
        <w:rPr>
          <w:rFonts w:ascii="Arial" w:hAnsi="Arial" w:cs="Arial"/>
          <w:b/>
          <w:lang w:val="es-CO"/>
        </w:rPr>
        <w:t xml:space="preserve">Evidencia de conectividad </w:t>
      </w:r>
      <w:r w:rsidR="009D7883" w:rsidRPr="005304F3">
        <w:rPr>
          <w:rFonts w:ascii="Arial" w:hAnsi="Arial" w:cs="Arial"/>
          <w:b/>
          <w:lang w:val="es-CO"/>
        </w:rPr>
        <w:t>desde el Router a</w:t>
      </w:r>
      <w:r w:rsidRPr="005304F3">
        <w:rPr>
          <w:rFonts w:ascii="Arial" w:hAnsi="Arial" w:cs="Arial"/>
          <w:b/>
          <w:lang w:val="es-CO"/>
        </w:rPr>
        <w:t xml:space="preserve">l equipo terminal </w:t>
      </w:r>
      <w:r w:rsidR="00C51DAF" w:rsidRPr="005304F3">
        <w:rPr>
          <w:rFonts w:ascii="Arial" w:hAnsi="Arial" w:cs="Arial"/>
          <w:b/>
          <w:lang w:val="es-CO"/>
        </w:rPr>
        <w:t>del cliente.</w:t>
      </w:r>
      <w:r w:rsidR="00597761" w:rsidRPr="005304F3">
        <w:rPr>
          <w:rFonts w:ascii="Arial" w:hAnsi="Arial" w:cs="Arial"/>
          <w:b/>
          <w:lang w:val="es-CO"/>
        </w:rPr>
        <w:t xml:space="preserve"> </w:t>
      </w:r>
    </w:p>
    <w:p>
      <w:r>
        <w:t>{internet_conectividad_router_cliente}</w:t>
      </w:r>
    </w:p>
    <w:p w14:paraId="39828ECB" w14:textId="77777777" w:rsidR="00441FBC" w:rsidRPr="005304F3" w:rsidRDefault="00441FBC" w:rsidP="00C51DAF">
      <w:pPr>
        <w:ind w:left="792"/>
        <w:rPr>
          <w:rFonts w:ascii="Arial" w:hAnsi="Arial" w:cs="Arial"/>
          <w:b/>
          <w:color w:val="000000"/>
          <w:sz w:val="18"/>
          <w:szCs w:val="18"/>
        </w:rPr>
      </w:pPr>
    </w:p>
    <w:p w14:paraId="60ACD570" w14:textId="4C06C89D" w:rsidR="00441FBC" w:rsidRPr="005304F3" w:rsidRDefault="00441FBC" w:rsidP="005304F3">
      <w:pPr>
        <w:pStyle w:val="Prrafodelista"/>
        <w:numPr>
          <w:ilvl w:val="0"/>
          <w:numId w:val="31"/>
        </w:numPr>
        <w:rPr>
          <w:rFonts w:ascii="Arial" w:hAnsi="Arial" w:cs="Arial"/>
          <w:b/>
          <w:color w:val="000000"/>
          <w:sz w:val="18"/>
          <w:szCs w:val="18"/>
        </w:rPr>
      </w:pPr>
      <w:r w:rsidRPr="005304F3">
        <w:rPr>
          <w:rFonts w:ascii="Arial" w:hAnsi="Arial" w:cs="Arial"/>
          <w:b/>
          <w:color w:val="000000"/>
          <w:sz w:val="18"/>
          <w:szCs w:val="18"/>
        </w:rPr>
        <w:t>ONT HUAWEI</w:t>
      </w:r>
    </w:p>
    <w:p w14:paraId="618525C4" w14:textId="77777777" w:rsidR="00441FBC" w:rsidRDefault="00441FBC" w:rsidP="00C51DAF">
      <w:pPr>
        <w:ind w:left="792"/>
        <w:rPr>
          <w:rFonts w:ascii="Arial" w:hAnsi="Arial" w:cs="Arial"/>
          <w:b/>
          <w:highlight w:val="yellow"/>
          <w:lang w:val="es-CO"/>
        </w:rPr>
      </w:pPr>
    </w:p>
    <w:p w14:paraId="3B4B04E7" w14:textId="0F0103A9" w:rsidR="00441FBC" w:rsidRPr="009A63DD" w:rsidRDefault="00441FBC" w:rsidP="005304F3">
      <w:pPr>
        <w:rPr>
          <w:rFonts w:ascii="Arial" w:hAnsi="Arial" w:cs="Arial"/>
          <w:lang w:val="es-CO"/>
        </w:rPr>
      </w:pPr>
      <w:r w:rsidRPr="009A63DD">
        <w:rPr>
          <w:rFonts w:ascii="Arial" w:hAnsi="Arial" w:cs="Arial"/>
          <w:lang w:val="es-CO"/>
        </w:rPr>
        <w:t>System Tools &gt; Maintenance</w:t>
      </w:r>
    </w:p>
    <w:p w14:paraId="27E28B10" w14:textId="77777777" w:rsidR="00441FBC" w:rsidRDefault="00441FBC" w:rsidP="005304F3">
      <w:pPr>
        <w:rPr>
          <w:rFonts w:ascii="Arial" w:hAnsi="Arial" w:cs="Arial"/>
          <w:color w:val="000000"/>
          <w:sz w:val="18"/>
          <w:szCs w:val="18"/>
        </w:rPr>
      </w:pPr>
    </w:p>
    <w:p w14:paraId="38FD9D62" w14:textId="748B97C2" w:rsidR="00441FBC" w:rsidRPr="005304F3" w:rsidRDefault="00441FBC" w:rsidP="005304F3">
      <w:pPr>
        <w:pStyle w:val="Prrafodelista"/>
        <w:numPr>
          <w:ilvl w:val="0"/>
          <w:numId w:val="31"/>
        </w:numPr>
        <w:rPr>
          <w:rFonts w:ascii="Arial" w:hAnsi="Arial" w:cs="Arial"/>
          <w:b/>
          <w:color w:val="000000"/>
          <w:sz w:val="18"/>
          <w:szCs w:val="18"/>
        </w:rPr>
      </w:pPr>
      <w:r w:rsidRPr="005304F3">
        <w:rPr>
          <w:rFonts w:ascii="Arial" w:hAnsi="Arial" w:cs="Arial"/>
          <w:b/>
          <w:color w:val="000000"/>
          <w:sz w:val="18"/>
          <w:szCs w:val="18"/>
        </w:rPr>
        <w:t>ONT ZTE</w:t>
      </w:r>
    </w:p>
    <w:p w14:paraId="5C6B89B5" w14:textId="77777777" w:rsidR="005304F3" w:rsidRPr="005304F3" w:rsidRDefault="005304F3" w:rsidP="005304F3">
      <w:pPr>
        <w:rPr>
          <w:rFonts w:ascii="Arial" w:hAnsi="Arial" w:cs="Arial"/>
          <w:color w:val="000000"/>
          <w:sz w:val="18"/>
          <w:szCs w:val="18"/>
        </w:rPr>
      </w:pPr>
    </w:p>
    <w:p w14:paraId="2A49E18B" w14:textId="47C03A46" w:rsidR="00441FBC" w:rsidRPr="009A63DD" w:rsidRDefault="009A63DD" w:rsidP="005304F3">
      <w:pPr>
        <w:rPr>
          <w:rFonts w:ascii="Arial" w:hAnsi="Arial" w:cs="Arial"/>
          <w:lang w:val="es-CO"/>
        </w:rPr>
      </w:pPr>
      <w:r w:rsidRPr="009A63DD">
        <w:rPr>
          <w:rFonts w:ascii="Arial" w:hAnsi="Arial" w:cs="Arial"/>
          <w:lang w:val="es-CO"/>
        </w:rPr>
        <w:t>Administration</w:t>
      </w:r>
      <w:r w:rsidR="00EB0FE8" w:rsidRPr="009A63DD">
        <w:rPr>
          <w:rFonts w:ascii="Arial" w:hAnsi="Arial" w:cs="Arial"/>
          <w:lang w:val="es-CO"/>
        </w:rPr>
        <w:t>-Diagnosis-Ping Diagnosis</w:t>
      </w:r>
    </w:p>
    <w:p w14:paraId="1B27C43D" w14:textId="77777777" w:rsidR="005C43A6" w:rsidRPr="00B118A6" w:rsidRDefault="005C43A6" w:rsidP="00D54BB0">
      <w:pPr>
        <w:tabs>
          <w:tab w:val="left" w:pos="1377"/>
        </w:tabs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38802DAF" w14:textId="77777777" w:rsidR="00596F90" w:rsidRPr="009A63DD" w:rsidRDefault="00596F90" w:rsidP="00596F90">
      <w:pPr>
        <w:pStyle w:val="Prrafodelista"/>
        <w:numPr>
          <w:ilvl w:val="0"/>
          <w:numId w:val="34"/>
        </w:numPr>
        <w:rPr>
          <w:rFonts w:ascii="Arial" w:hAnsi="Arial" w:cs="Arial"/>
          <w:b/>
          <w:bCs/>
          <w:lang w:val="es-CO"/>
        </w:rPr>
      </w:pPr>
      <w:bookmarkStart w:id="13" w:name="_Hlk48856845"/>
      <w:r w:rsidRPr="009A63DD">
        <w:rPr>
          <w:rFonts w:ascii="Arial" w:hAnsi="Arial" w:cs="Arial"/>
          <w:b/>
          <w:bCs/>
          <w:lang w:val="es-CO"/>
        </w:rPr>
        <w:t>Para Router C</w:t>
      </w:r>
      <w:r>
        <w:rPr>
          <w:rFonts w:ascii="Arial" w:hAnsi="Arial" w:cs="Arial"/>
          <w:b/>
          <w:bCs/>
          <w:lang w:val="es-CO"/>
        </w:rPr>
        <w:t xml:space="preserve">ISCO, </w:t>
      </w:r>
      <w:r w:rsidRPr="009A63DD">
        <w:rPr>
          <w:rFonts w:ascii="Arial" w:hAnsi="Arial" w:cs="Arial"/>
          <w:b/>
          <w:bCs/>
          <w:lang w:val="es-CO"/>
        </w:rPr>
        <w:t>H</w:t>
      </w:r>
      <w:r>
        <w:rPr>
          <w:rFonts w:ascii="Arial" w:hAnsi="Arial" w:cs="Arial"/>
          <w:b/>
          <w:bCs/>
          <w:lang w:val="es-CO"/>
        </w:rPr>
        <w:t>UAWEI y GAOKE</w:t>
      </w:r>
    </w:p>
    <w:p w14:paraId="4A72D3C1" w14:textId="77777777" w:rsidR="009A63DD" w:rsidRDefault="009A63DD" w:rsidP="009A63DD">
      <w:pPr>
        <w:rPr>
          <w:rFonts w:ascii="Arial" w:hAnsi="Arial" w:cs="Arial"/>
          <w:lang w:val="es-CO"/>
        </w:rPr>
      </w:pPr>
    </w:p>
    <w:p w14:paraId="1B27C43F" w14:textId="68B255C4" w:rsidR="005E38F5" w:rsidRPr="009A63DD" w:rsidRDefault="005E38F5" w:rsidP="009A63DD">
      <w:pPr>
        <w:rPr>
          <w:rFonts w:ascii="Arial" w:hAnsi="Arial" w:cs="Arial"/>
          <w:lang w:val="es-CO"/>
        </w:rPr>
      </w:pPr>
      <w:r w:rsidRPr="009A63DD">
        <w:rPr>
          <w:rFonts w:ascii="Arial" w:hAnsi="Arial" w:cs="Arial"/>
          <w:lang w:val="es-CO"/>
        </w:rPr>
        <w:t xml:space="preserve"> </w:t>
      </w:r>
      <w:r w:rsidR="005C43A6" w:rsidRPr="009A63DD">
        <w:rPr>
          <w:rFonts w:ascii="Arial" w:hAnsi="Arial" w:cs="Arial"/>
          <w:lang w:val="es-CO"/>
        </w:rPr>
        <w:t>P</w:t>
      </w:r>
      <w:r w:rsidR="00D54BB0" w:rsidRPr="009A63DD">
        <w:rPr>
          <w:rFonts w:ascii="Arial" w:hAnsi="Arial" w:cs="Arial"/>
          <w:lang w:val="es-CO"/>
        </w:rPr>
        <w:t>ing</w:t>
      </w:r>
    </w:p>
    <w:p w14:paraId="1B27C440" w14:textId="1C9134F2" w:rsidR="005C43A6" w:rsidRPr="009A63DD" w:rsidRDefault="009A63DD" w:rsidP="009A63DD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</w:t>
      </w:r>
      <w:r w:rsidR="005C43A6" w:rsidRPr="009A63DD">
        <w:rPr>
          <w:rFonts w:ascii="Arial" w:hAnsi="Arial" w:cs="Arial"/>
          <w:lang w:val="es-CO"/>
        </w:rPr>
        <w:t>race</w:t>
      </w:r>
    </w:p>
    <w:p w14:paraId="1B27C441" w14:textId="5B37198C" w:rsidR="004E34D5" w:rsidRDefault="00997625" w:rsidP="009A63DD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Documentar </w:t>
      </w:r>
      <w:r w:rsidR="004E34D5" w:rsidRPr="009A63DD">
        <w:rPr>
          <w:rFonts w:ascii="Arial" w:hAnsi="Arial" w:cs="Arial"/>
          <w:lang w:val="es-CO"/>
        </w:rPr>
        <w:t>en observaciones la razón en caso que el cliente no conecte equipos.</w:t>
      </w:r>
    </w:p>
    <w:p w14:paraId="223E13AB" w14:textId="6F53DC70" w:rsidR="00544384" w:rsidRDefault="00544384" w:rsidP="009A63DD">
      <w:pPr>
        <w:rPr>
          <w:rFonts w:ascii="Arial" w:hAnsi="Arial" w:cs="Arial"/>
          <w:lang w:val="es-CO"/>
        </w:rPr>
      </w:pPr>
    </w:p>
    <w:p w14:paraId="7F3CB09E" w14:textId="282CBC26" w:rsidR="00544384" w:rsidRDefault="00544384" w:rsidP="009A63DD">
      <w:pPr>
        <w:rPr>
          <w:rFonts w:ascii="Arial" w:hAnsi="Arial" w:cs="Arial"/>
          <w:lang w:val="es-CO"/>
        </w:rPr>
      </w:pPr>
    </w:p>
    <w:p w14:paraId="573ACF1A" w14:textId="03CFA2B6" w:rsidR="00544384" w:rsidRDefault="00544384" w:rsidP="009A63DD">
      <w:pPr>
        <w:rPr>
          <w:rFonts w:ascii="Arial" w:hAnsi="Arial" w:cs="Arial"/>
          <w:lang w:val="es-CO"/>
        </w:rPr>
      </w:pPr>
    </w:p>
    <w:p w14:paraId="4FA1D757" w14:textId="7CD4C7B4" w:rsidR="00544384" w:rsidRDefault="00544384" w:rsidP="009A63DD">
      <w:pPr>
        <w:rPr>
          <w:rFonts w:ascii="Arial" w:hAnsi="Arial" w:cs="Arial"/>
          <w:lang w:val="es-CO"/>
        </w:rPr>
      </w:pPr>
    </w:p>
    <w:p w14:paraId="09FE463F" w14:textId="77777777" w:rsidR="00544384" w:rsidRPr="009A63DD" w:rsidRDefault="00544384" w:rsidP="009A63DD">
      <w:pPr>
        <w:rPr>
          <w:rFonts w:ascii="Arial" w:hAnsi="Arial" w:cs="Arial"/>
          <w:lang w:val="es-CO"/>
        </w:rPr>
      </w:pPr>
    </w:p>
    <w:bookmarkEnd w:id="13"/>
    <w:p w14:paraId="1B27C443" w14:textId="3EFFC88D" w:rsidR="00D54BB0" w:rsidRPr="00B118A6" w:rsidRDefault="005E04F1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lastRenderedPageBreak/>
        <w:t>Evidencia de c</w:t>
      </w:r>
      <w:r w:rsidR="005E38F5" w:rsidRPr="00B118A6">
        <w:rPr>
          <w:rFonts w:ascii="Arial" w:hAnsi="Arial" w:cs="Arial"/>
          <w:b/>
          <w:lang w:val="es-CO"/>
        </w:rPr>
        <w:t>onect</w:t>
      </w:r>
      <w:r w:rsidR="005C43A6" w:rsidRPr="00B118A6">
        <w:rPr>
          <w:rFonts w:ascii="Arial" w:hAnsi="Arial" w:cs="Arial"/>
          <w:b/>
          <w:lang w:val="es-CO"/>
        </w:rPr>
        <w:t>ividad e</w:t>
      </w:r>
      <w:r w:rsidR="00266CC8" w:rsidRPr="00B118A6">
        <w:rPr>
          <w:rFonts w:ascii="Arial" w:hAnsi="Arial" w:cs="Arial"/>
          <w:b/>
          <w:lang w:val="es-CO"/>
        </w:rPr>
        <w:t>ntre equipo terminal del instalador</w:t>
      </w:r>
      <w:r w:rsidR="005C43A6" w:rsidRPr="00B118A6">
        <w:rPr>
          <w:rFonts w:ascii="Arial" w:hAnsi="Arial" w:cs="Arial"/>
          <w:b/>
          <w:lang w:val="es-CO"/>
        </w:rPr>
        <w:t xml:space="preserve"> hacia Internet</w:t>
      </w:r>
      <w:r w:rsidR="004E34D5" w:rsidRPr="00B118A6">
        <w:rPr>
          <w:rFonts w:ascii="Arial" w:hAnsi="Arial" w:cs="Arial"/>
          <w:b/>
          <w:lang w:val="es-CO"/>
        </w:rPr>
        <w:t xml:space="preserve"> (Pagina en el NAP Colombia e Internaciona</w:t>
      </w:r>
      <w:r w:rsidR="004E34D5" w:rsidRPr="002E5981">
        <w:rPr>
          <w:rFonts w:ascii="Arial" w:hAnsi="Arial" w:cs="Arial"/>
          <w:b/>
          <w:lang w:val="es-CO"/>
        </w:rPr>
        <w:t>l)</w:t>
      </w:r>
    </w:p>
    <w:p>
      <w:r>
        <w:t>{internet_conectividad_instalador}</w:t>
      </w:r>
    </w:p>
    <w:p w14:paraId="1B27C447" w14:textId="2BF5C518" w:rsidR="00D95D43" w:rsidRDefault="00D95D43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084BD8A4" w14:textId="77777777" w:rsidR="00544384" w:rsidRDefault="00544384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1B27C448" w14:textId="13C514F3" w:rsidR="005E38F5" w:rsidRDefault="00287521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navegación para página internacional y nacional con fecha </w:t>
      </w:r>
      <w:r w:rsidR="007644B1"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y </w:t>
      </w: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hora de la prueba</w:t>
      </w:r>
      <w:r w:rsidR="00433DF9"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. Desde equipo del </w:t>
      </w:r>
      <w:r w:rsidR="002E5981">
        <w:rPr>
          <w:rFonts w:ascii="Arial" w:hAnsi="Arial" w:cs="Arial"/>
          <w:bCs/>
          <w:i/>
          <w:color w:val="A6A6A6" w:themeColor="background1" w:themeShade="A6"/>
          <w:lang w:val="es-CO"/>
        </w:rPr>
        <w:t>Instalador.</w:t>
      </w:r>
    </w:p>
    <w:p w14:paraId="0AC17457" w14:textId="3A98DAB7" w:rsidR="00B45486" w:rsidRDefault="00B45486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70539EA7" w14:textId="77777777" w:rsidR="00B45486" w:rsidRPr="00997625" w:rsidRDefault="00B45486" w:rsidP="00B45486">
      <w:pPr>
        <w:jc w:val="both"/>
        <w:rPr>
          <w:rFonts w:ascii="Arial" w:hAnsi="Arial" w:cs="Arial"/>
          <w:bCs/>
          <w:lang w:val="es-CO"/>
        </w:rPr>
      </w:pPr>
      <w:r w:rsidRPr="00997625">
        <w:rPr>
          <w:rFonts w:ascii="Arial" w:hAnsi="Arial" w:cs="Arial"/>
          <w:bCs/>
          <w:lang w:val="es-CO"/>
        </w:rPr>
        <w:t>Hacia el NAP</w:t>
      </w:r>
    </w:p>
    <w:p w14:paraId="1D0F8D51" w14:textId="77777777" w:rsidR="00B45486" w:rsidRPr="00997625" w:rsidRDefault="00B45486" w:rsidP="00B45486">
      <w:pPr>
        <w:jc w:val="both"/>
        <w:rPr>
          <w:rFonts w:ascii="Arial" w:hAnsi="Arial" w:cs="Arial"/>
          <w:bCs/>
          <w:lang w:val="es-CO"/>
        </w:rPr>
      </w:pPr>
      <w:r w:rsidRPr="00997625">
        <w:rPr>
          <w:rFonts w:ascii="Arial" w:hAnsi="Arial" w:cs="Arial"/>
          <w:bCs/>
          <w:lang w:val="es-CO"/>
        </w:rPr>
        <w:t>Hacia Internet</w:t>
      </w:r>
    </w:p>
    <w:p w14:paraId="1B27C449" w14:textId="77777777" w:rsidR="00684CF0" w:rsidRPr="00B118A6" w:rsidRDefault="00684CF0" w:rsidP="005E38F5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14:paraId="1B27C44A" w14:textId="2C41EE5F" w:rsidR="005E04F1" w:rsidRPr="005304F3" w:rsidRDefault="005E38F5" w:rsidP="00684CF0">
      <w:pPr>
        <w:numPr>
          <w:ilvl w:val="1"/>
          <w:numId w:val="4"/>
        </w:numPr>
        <w:rPr>
          <w:rFonts w:ascii="Arial" w:hAnsi="Arial" w:cs="Arial"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Registro </w:t>
      </w:r>
      <w:r w:rsidR="00287521" w:rsidRPr="00B118A6">
        <w:rPr>
          <w:rFonts w:ascii="Arial" w:hAnsi="Arial" w:cs="Arial"/>
          <w:b/>
          <w:lang w:val="es-CO"/>
        </w:rPr>
        <w:t xml:space="preserve">de saturación </w:t>
      </w:r>
      <w:r w:rsidR="00597761" w:rsidRPr="002E5981">
        <w:rPr>
          <w:rFonts w:ascii="Arial" w:hAnsi="Arial" w:cs="Arial"/>
          <w:lang w:val="es-CO"/>
        </w:rPr>
        <w:t xml:space="preserve">(Prueba de velocidad por Wifi </w:t>
      </w:r>
      <w:r w:rsidR="002E5981">
        <w:rPr>
          <w:rFonts w:ascii="Arial" w:hAnsi="Arial" w:cs="Arial"/>
          <w:lang w:val="es-CO"/>
        </w:rPr>
        <w:t>y</w:t>
      </w:r>
      <w:r w:rsidR="00597761" w:rsidRPr="002E5981">
        <w:rPr>
          <w:rFonts w:ascii="Arial" w:hAnsi="Arial" w:cs="Arial"/>
          <w:lang w:val="es-CO"/>
        </w:rPr>
        <w:t xml:space="preserve"> por Cableado )</w:t>
      </w:r>
    </w:p>
    <w:p>
      <w:r>
        <w:t>{internet_registro_saturacion}</w:t>
      </w:r>
    </w:p>
    <w:p w14:paraId="1B27C44B" w14:textId="77777777" w:rsidR="006B18DA" w:rsidRPr="00B118A6" w:rsidRDefault="006B18DA" w:rsidP="00D95D43">
      <w:pPr>
        <w:ind w:left="360"/>
        <w:rPr>
          <w:rFonts w:ascii="Arial" w:hAnsi="Arial" w:cs="Arial"/>
          <w:b/>
          <w:lang w:val="es-CO"/>
        </w:rPr>
      </w:pPr>
    </w:p>
    <w:p w14:paraId="1B27C44C" w14:textId="77777777" w:rsidR="006E73ED" w:rsidRDefault="003E19AB" w:rsidP="00B411A8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Para ejecutar esta prueba se deb</w:t>
      </w:r>
      <w:r w:rsidR="00F00662"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e tomar desde una herramienta de saturación o comprobación de ancho de banda</w:t>
      </w:r>
      <w:r w:rsidR="00B411A8"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. </w:t>
      </w:r>
    </w:p>
    <w:p w14:paraId="75BD9B1E" w14:textId="77777777" w:rsidR="005304F3" w:rsidRDefault="005304F3" w:rsidP="00B411A8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6AE92034" w14:textId="2E69EB76" w:rsidR="00EB0FE8" w:rsidRDefault="00EB0FE8" w:rsidP="00B411A8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>
        <w:rPr>
          <w:rFonts w:ascii="Arial" w:hAnsi="Arial" w:cs="Arial"/>
          <w:bCs/>
          <w:i/>
          <w:color w:val="A6A6A6" w:themeColor="background1" w:themeShade="A6"/>
          <w:lang w:val="es-CO"/>
        </w:rPr>
        <w:t>Prueba por cableado</w:t>
      </w:r>
    </w:p>
    <w:p w14:paraId="0C33F6BD" w14:textId="77777777" w:rsidR="005304F3" w:rsidRPr="00B118A6" w:rsidRDefault="005304F3" w:rsidP="00B411A8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1B27C44D" w14:textId="77777777" w:rsidR="00B411A8" w:rsidRPr="00B118A6" w:rsidRDefault="006A2732" w:rsidP="00B411A8">
      <w:pPr>
        <w:jc w:val="both"/>
        <w:rPr>
          <w:rStyle w:val="Hipervnculo"/>
          <w:rFonts w:ascii="Arial" w:hAnsi="Arial" w:cs="Arial"/>
          <w:lang w:val="es-CO"/>
        </w:rPr>
      </w:pPr>
      <w:hyperlink r:id="rId13" w:history="1">
        <w:r w:rsidR="00B411A8" w:rsidRPr="00B118A6">
          <w:rPr>
            <w:rStyle w:val="Hipervnculo"/>
            <w:rFonts w:ascii="Arial" w:hAnsi="Arial" w:cs="Arial"/>
            <w:lang w:val="es-CO"/>
          </w:rPr>
          <w:t>http://speedtest.claro.net.co/</w:t>
        </w:r>
      </w:hyperlink>
    </w:p>
    <w:p w14:paraId="1B27C44E" w14:textId="5D60EA60" w:rsidR="006E73ED" w:rsidRDefault="006E73ED" w:rsidP="00B411A8">
      <w:pPr>
        <w:jc w:val="both"/>
        <w:rPr>
          <w:rStyle w:val="Hipervnculo"/>
          <w:rFonts w:ascii="Arial" w:hAnsi="Arial" w:cs="Arial"/>
          <w:lang w:val="es-CO"/>
        </w:rPr>
      </w:pPr>
    </w:p>
    <w:p w14:paraId="3828B1A6" w14:textId="77777777" w:rsidR="005304F3" w:rsidRDefault="005304F3" w:rsidP="00B411A8">
      <w:pPr>
        <w:jc w:val="both"/>
        <w:rPr>
          <w:rStyle w:val="Hipervnculo"/>
          <w:rFonts w:ascii="Arial" w:hAnsi="Arial" w:cs="Arial"/>
          <w:lang w:val="es-CO"/>
        </w:rPr>
      </w:pPr>
    </w:p>
    <w:p w14:paraId="307AD187" w14:textId="4A2A4DFC" w:rsidR="00EB0FE8" w:rsidRDefault="00EB0FE8" w:rsidP="00B411A8">
      <w:pPr>
        <w:jc w:val="both"/>
        <w:rPr>
          <w:bCs/>
          <w:i/>
          <w:color w:val="A6A6A6" w:themeColor="background1" w:themeShade="A6"/>
        </w:rPr>
      </w:pPr>
      <w:r w:rsidRPr="00EB0FE8">
        <w:rPr>
          <w:bCs/>
          <w:i/>
          <w:color w:val="A6A6A6" w:themeColor="background1" w:themeShade="A6"/>
        </w:rPr>
        <w:t>Prueba por Wifi</w:t>
      </w:r>
    </w:p>
    <w:p w14:paraId="408D6470" w14:textId="77777777" w:rsidR="005304F3" w:rsidRDefault="005304F3" w:rsidP="00B411A8">
      <w:pPr>
        <w:jc w:val="both"/>
        <w:rPr>
          <w:bCs/>
          <w:i/>
          <w:color w:val="A6A6A6" w:themeColor="background1" w:themeShade="A6"/>
        </w:rPr>
      </w:pPr>
    </w:p>
    <w:p w14:paraId="37FA52BB" w14:textId="77777777" w:rsidR="00EB0FE8" w:rsidRPr="00B118A6" w:rsidRDefault="006A2732" w:rsidP="00EB0FE8">
      <w:pPr>
        <w:jc w:val="both"/>
        <w:rPr>
          <w:rStyle w:val="Hipervnculo"/>
          <w:rFonts w:ascii="Arial" w:hAnsi="Arial" w:cs="Arial"/>
          <w:lang w:val="es-CO"/>
        </w:rPr>
      </w:pPr>
      <w:hyperlink r:id="rId14" w:history="1">
        <w:r w:rsidR="00EB0FE8" w:rsidRPr="00B118A6">
          <w:rPr>
            <w:rStyle w:val="Hipervnculo"/>
            <w:rFonts w:ascii="Arial" w:hAnsi="Arial" w:cs="Arial"/>
            <w:lang w:val="es-CO"/>
          </w:rPr>
          <w:t>http://speedtest.claro.net.co/</w:t>
        </w:r>
      </w:hyperlink>
    </w:p>
    <w:p w14:paraId="5CEE2B27" w14:textId="73729CC7" w:rsidR="00EB0FE8" w:rsidRDefault="00EB0FE8" w:rsidP="00B411A8">
      <w:pPr>
        <w:jc w:val="both"/>
        <w:rPr>
          <w:bCs/>
          <w:i/>
          <w:color w:val="A6A6A6" w:themeColor="background1" w:themeShade="A6"/>
        </w:rPr>
      </w:pPr>
    </w:p>
    <w:p w14:paraId="0EF57954" w14:textId="7A3C48E1" w:rsidR="002E5981" w:rsidRDefault="002E5981" w:rsidP="00B411A8">
      <w:pPr>
        <w:jc w:val="both"/>
        <w:rPr>
          <w:bCs/>
          <w:i/>
          <w:color w:val="A6A6A6" w:themeColor="background1" w:themeShade="A6"/>
        </w:rPr>
      </w:pPr>
    </w:p>
    <w:p w14:paraId="75C4D6DF" w14:textId="475CF696" w:rsidR="002E5981" w:rsidRPr="00135052" w:rsidRDefault="002E5981" w:rsidP="00B411A8">
      <w:pPr>
        <w:jc w:val="both"/>
        <w:rPr>
          <w:rFonts w:ascii="Arial" w:hAnsi="Arial" w:cs="Arial"/>
          <w:lang w:val="es-CO"/>
        </w:rPr>
      </w:pPr>
      <w:r w:rsidRPr="00135052">
        <w:rPr>
          <w:rFonts w:ascii="Arial" w:hAnsi="Arial" w:cs="Arial"/>
          <w:lang w:val="es-CO"/>
        </w:rPr>
        <w:t>Foto, pantallazo</w:t>
      </w:r>
    </w:p>
    <w:p w14:paraId="1B27C44F" w14:textId="77777777" w:rsidR="006B18DA" w:rsidRPr="00B118A6" w:rsidRDefault="006B18DA" w:rsidP="003E19AB">
      <w:pPr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1B27C450" w14:textId="77777777" w:rsidR="00287521" w:rsidRPr="00B118A6" w:rsidRDefault="00287521" w:rsidP="00287521">
      <w:pPr>
        <w:rPr>
          <w:rFonts w:ascii="Arial" w:hAnsi="Arial" w:cs="Arial"/>
          <w:b/>
          <w:lang w:val="es-CO"/>
        </w:rPr>
      </w:pPr>
    </w:p>
    <w:p w14:paraId="1B27C451" w14:textId="1B431436" w:rsidR="00826CD5" w:rsidRDefault="00EB0FE8" w:rsidP="007E200F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 w:eastAsia="es-CO"/>
        </w:rPr>
      </w:pPr>
      <w:r w:rsidRPr="00EB0FE8">
        <w:rPr>
          <w:rFonts w:ascii="Arial" w:hAnsi="Arial" w:cs="Arial"/>
          <w:b/>
          <w:bCs/>
          <w:lang w:val="es-CO" w:eastAsia="es-CO"/>
        </w:rPr>
        <w:t xml:space="preserve">Pruebas para ocupación </w:t>
      </w:r>
      <w:r>
        <w:rPr>
          <w:rFonts w:ascii="Arial" w:hAnsi="Arial" w:cs="Arial"/>
          <w:b/>
          <w:bCs/>
          <w:lang w:val="es-CO" w:eastAsia="es-CO"/>
        </w:rPr>
        <w:t xml:space="preserve">canales </w:t>
      </w:r>
      <w:r w:rsidRPr="00EB0FE8">
        <w:rPr>
          <w:rFonts w:ascii="Arial" w:hAnsi="Arial" w:cs="Arial"/>
          <w:b/>
          <w:bCs/>
          <w:lang w:val="es-CO" w:eastAsia="es-CO"/>
        </w:rPr>
        <w:t>de Wifi</w:t>
      </w:r>
      <w:r w:rsidR="005205FC">
        <w:rPr>
          <w:rFonts w:ascii="Arial" w:hAnsi="Arial" w:cs="Arial"/>
          <w:b/>
          <w:bCs/>
          <w:lang w:val="es-CO" w:eastAsia="es-CO"/>
        </w:rPr>
        <w:t xml:space="preserve"> y Mapa de </w:t>
      </w:r>
      <w:r w:rsidR="00E11C2B">
        <w:rPr>
          <w:rFonts w:ascii="Arial" w:hAnsi="Arial" w:cs="Arial"/>
          <w:b/>
          <w:bCs/>
          <w:lang w:val="es-CO" w:eastAsia="es-CO"/>
        </w:rPr>
        <w:t>C</w:t>
      </w:r>
      <w:r w:rsidR="005205FC">
        <w:rPr>
          <w:rFonts w:ascii="Arial" w:hAnsi="Arial" w:cs="Arial"/>
          <w:b/>
          <w:bCs/>
          <w:lang w:val="es-CO" w:eastAsia="es-CO"/>
        </w:rPr>
        <w:t>alor</w:t>
      </w:r>
    </w:p>
    <w:p>
      <w:r>
        <w:t>{internet_mapa_calor_wifi}</w:t>
      </w:r>
    </w:p>
    <w:p w14:paraId="776B2CC3" w14:textId="6021288C" w:rsidR="00B45486" w:rsidRDefault="00B45486" w:rsidP="00B45486">
      <w:pPr>
        <w:pStyle w:val="Prrafodelista"/>
        <w:ind w:left="360"/>
        <w:jc w:val="both"/>
        <w:rPr>
          <w:rFonts w:ascii="Arial" w:hAnsi="Arial" w:cs="Arial"/>
          <w:b/>
          <w:bCs/>
          <w:lang w:val="es-CO" w:eastAsia="es-CO"/>
        </w:rPr>
      </w:pPr>
    </w:p>
    <w:p w14:paraId="731D5CFF" w14:textId="4885902F" w:rsidR="00B45486" w:rsidRDefault="00B45486" w:rsidP="00B45486">
      <w:pPr>
        <w:pStyle w:val="Prrafodelista"/>
        <w:ind w:left="360"/>
        <w:jc w:val="both"/>
        <w:rPr>
          <w:rFonts w:ascii="Arial" w:hAnsi="Arial" w:cs="Arial"/>
          <w:b/>
          <w:bCs/>
          <w:lang w:val="es-CO" w:eastAsia="es-CO"/>
        </w:rPr>
      </w:pPr>
    </w:p>
    <w:p w14:paraId="1A893318" w14:textId="737A60FF" w:rsidR="00B45486" w:rsidRPr="00997625" w:rsidRDefault="00B45486" w:rsidP="00B4548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97625">
        <w:rPr>
          <w:rFonts w:ascii="Arial" w:hAnsi="Arial" w:cs="Arial"/>
          <w:bCs/>
          <w:color w:val="A6A6A6" w:themeColor="background1" w:themeShade="A6"/>
          <w:lang w:val="es-CO"/>
        </w:rPr>
        <w:t>Herramienta para levantar mapa de calor y definir cobertura optima (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  <w:lang w:val="es-CO"/>
        </w:rPr>
        <w:t>Cloudcheck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38E7F98B" w14:textId="77777777" w:rsidR="00B45486" w:rsidRPr="00997625" w:rsidRDefault="00B45486" w:rsidP="00B45486">
      <w:pPr>
        <w:jc w:val="both"/>
        <w:rPr>
          <w:rFonts w:ascii="Arial" w:hAnsi="Arial" w:cs="Arial"/>
          <w:color w:val="A6A6A6" w:themeColor="background1" w:themeShade="A6"/>
          <w:lang w:val="es-CO"/>
        </w:rPr>
      </w:pPr>
    </w:p>
    <w:p w14:paraId="1B27C452" w14:textId="77777777" w:rsidR="00826CD5" w:rsidRPr="00997625" w:rsidRDefault="00826CD5" w:rsidP="00826CD5">
      <w:pPr>
        <w:jc w:val="both"/>
        <w:rPr>
          <w:rFonts w:ascii="Arial" w:hAnsi="Arial" w:cs="Arial"/>
          <w:color w:val="A6A6A6" w:themeColor="background1" w:themeShade="A6"/>
          <w:lang w:val="es-CO"/>
        </w:rPr>
      </w:pPr>
    </w:p>
    <w:p w14:paraId="08A355FA" w14:textId="77777777" w:rsidR="00B45486" w:rsidRPr="00997625" w:rsidRDefault="00B45486" w:rsidP="00B4548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97625">
        <w:rPr>
          <w:rFonts w:ascii="Arial" w:hAnsi="Arial" w:cs="Arial"/>
          <w:bCs/>
          <w:color w:val="A6A6A6" w:themeColor="background1" w:themeShade="A6"/>
          <w:lang w:val="es-CO"/>
        </w:rPr>
        <w:t>Herramienta de verificación Ocupación Canales (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  <w:lang w:val="es-CO"/>
        </w:rPr>
        <w:t>WifiAnalyzer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  <w:lang w:val="es-CO"/>
        </w:rPr>
        <w:t xml:space="preserve">  Open-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  <w:lang w:val="es-CO"/>
        </w:rPr>
        <w:t>source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3C54CEAB" w14:textId="77777777" w:rsidR="005205FC" w:rsidRDefault="005205FC" w:rsidP="00826CD5">
      <w:pPr>
        <w:jc w:val="both"/>
        <w:rPr>
          <w:rFonts w:ascii="Arial" w:hAnsi="Arial" w:cs="Arial"/>
          <w:lang w:val="es-CO"/>
        </w:rPr>
      </w:pPr>
    </w:p>
    <w:p w14:paraId="1C707168" w14:textId="77777777" w:rsidR="005205FC" w:rsidRDefault="005205FC" w:rsidP="00826CD5">
      <w:pPr>
        <w:jc w:val="both"/>
        <w:rPr>
          <w:rFonts w:ascii="Arial" w:hAnsi="Arial" w:cs="Arial"/>
          <w:lang w:val="es-CO"/>
        </w:rPr>
      </w:pPr>
    </w:p>
    <w:p w14:paraId="1329EB27" w14:textId="2FA4BC91" w:rsidR="00EB0FE8" w:rsidRDefault="00FA3C8F" w:rsidP="00826CD5">
      <w:p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Foto, Pantal</w:t>
      </w:r>
      <w:r w:rsidR="007A126F">
        <w:rPr>
          <w:rFonts w:ascii="Arial" w:hAnsi="Arial" w:cs="Arial"/>
          <w:lang w:val="es-CO"/>
        </w:rPr>
        <w:t>l</w:t>
      </w:r>
      <w:r>
        <w:rPr>
          <w:rFonts w:ascii="Arial" w:hAnsi="Arial" w:cs="Arial"/>
          <w:lang w:val="es-CO"/>
        </w:rPr>
        <w:t>azo</w:t>
      </w:r>
    </w:p>
    <w:p w14:paraId="5DE2CC95" w14:textId="60CF5C06" w:rsidR="00B45486" w:rsidRDefault="00B45486" w:rsidP="00826CD5">
      <w:pPr>
        <w:jc w:val="both"/>
        <w:rPr>
          <w:rFonts w:ascii="Arial" w:hAnsi="Arial" w:cs="Arial"/>
          <w:lang w:val="es-CO"/>
        </w:rPr>
      </w:pPr>
    </w:p>
    <w:p w14:paraId="0E0A419A" w14:textId="3A83683E" w:rsidR="00B45486" w:rsidRDefault="00B45486" w:rsidP="00826CD5">
      <w:pPr>
        <w:jc w:val="both"/>
        <w:rPr>
          <w:rFonts w:ascii="Arial" w:hAnsi="Arial" w:cs="Arial"/>
          <w:lang w:val="es-CO"/>
        </w:rPr>
      </w:pPr>
    </w:p>
    <w:p w14:paraId="764A8A64" w14:textId="77777777" w:rsidR="00B45486" w:rsidRPr="00F03416" w:rsidRDefault="00B45486" w:rsidP="00B45486">
      <w:pPr>
        <w:pStyle w:val="Prrafodelista"/>
        <w:numPr>
          <w:ilvl w:val="1"/>
          <w:numId w:val="4"/>
        </w:num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Evidencia de conectividad entre equipo terminal del Cliente por Conexión Wifi y Cableado hacia Internet.</w:t>
      </w:r>
    </w:p>
    <w:p>
      <w:r>
        <w:t>{internet_conectividad_cliente_wifi_cableado}</w:t>
      </w:r>
    </w:p>
    <w:p w14:paraId="28D71137" w14:textId="3B95164E" w:rsidR="00B45486" w:rsidRDefault="00B45486" w:rsidP="00B45486">
      <w:pPr>
        <w:jc w:val="both"/>
        <w:rPr>
          <w:rFonts w:ascii="Arial" w:hAnsi="Arial" w:cs="Arial"/>
          <w:lang w:val="es-CO"/>
        </w:rPr>
      </w:pPr>
    </w:p>
    <w:p w14:paraId="61858241" w14:textId="7BB74EFA" w:rsidR="00B45486" w:rsidRDefault="00B45486" w:rsidP="00B45486">
      <w:p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Foto </w:t>
      </w:r>
    </w:p>
    <w:p w14:paraId="425DD318" w14:textId="12269DF2" w:rsidR="00B45486" w:rsidRPr="00B45486" w:rsidRDefault="00B45486" w:rsidP="00B45486">
      <w:p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Pantallazo</w:t>
      </w:r>
    </w:p>
    <w:p w14:paraId="70CA39CD" w14:textId="77777777" w:rsidR="00597761" w:rsidRDefault="00597761" w:rsidP="00597761">
      <w:pPr>
        <w:jc w:val="both"/>
        <w:rPr>
          <w:rFonts w:ascii="Arial" w:hAnsi="Arial" w:cs="Arial"/>
          <w:lang w:val="es-CO"/>
        </w:rPr>
      </w:pPr>
    </w:p>
    <w:p w14:paraId="157B84F5" w14:textId="77777777" w:rsidR="00597761" w:rsidRDefault="00597761" w:rsidP="00597761">
      <w:pPr>
        <w:jc w:val="both"/>
        <w:rPr>
          <w:rFonts w:ascii="Arial" w:hAnsi="Arial" w:cs="Arial"/>
          <w:lang w:val="es-CO"/>
        </w:rPr>
      </w:pPr>
    </w:p>
    <w:p w14:paraId="1B27C455" w14:textId="77777777" w:rsidR="00684CF0" w:rsidRPr="00B118A6" w:rsidRDefault="00CE20F9" w:rsidP="00B118A6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br w:type="page"/>
      </w:r>
      <w:r w:rsidR="00684CF0" w:rsidRPr="00B118A6">
        <w:rPr>
          <w:rFonts w:ascii="Arial" w:hAnsi="Arial" w:cs="Arial"/>
          <w:b/>
          <w:lang w:val="es-CO"/>
        </w:rPr>
        <w:lastRenderedPageBreak/>
        <w:t>CONEXIONES Y ENTREGA</w:t>
      </w:r>
    </w:p>
    <w:p w14:paraId="1B27C456" w14:textId="77777777" w:rsidR="00287521" w:rsidRPr="00B118A6" w:rsidRDefault="00287521" w:rsidP="00287521">
      <w:pPr>
        <w:rPr>
          <w:rFonts w:ascii="Arial" w:hAnsi="Arial" w:cs="Arial"/>
          <w:b/>
          <w:lang w:val="es-CO"/>
        </w:rPr>
      </w:pPr>
    </w:p>
    <w:p w14:paraId="1B27C457" w14:textId="6CFE0A63" w:rsidR="00AD4411" w:rsidRPr="00B118A6" w:rsidRDefault="00AD4411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Los equipos del cliente quedan conectados a los equipos </w:t>
      </w:r>
      <w:r w:rsidRPr="00135052">
        <w:rPr>
          <w:rFonts w:ascii="Arial" w:hAnsi="Arial" w:cs="Arial"/>
          <w:b/>
          <w:lang w:val="es-CO"/>
        </w:rPr>
        <w:t xml:space="preserve">de </w:t>
      </w:r>
      <w:r w:rsidR="00EB0FE8" w:rsidRPr="00135052">
        <w:rPr>
          <w:rFonts w:ascii="Arial" w:hAnsi="Arial" w:cs="Arial"/>
          <w:b/>
          <w:lang w:val="es-CO"/>
        </w:rPr>
        <w:t>Claro</w:t>
      </w:r>
      <w:r w:rsidR="005A06CF" w:rsidRPr="00135052">
        <w:rPr>
          <w:rFonts w:ascii="Arial" w:hAnsi="Arial" w:cs="Arial"/>
          <w:b/>
          <w:lang w:val="es-CO"/>
        </w:rPr>
        <w:t>, en</w:t>
      </w:r>
      <w:r w:rsidR="005A06CF" w:rsidRPr="00B118A6">
        <w:rPr>
          <w:rFonts w:ascii="Arial" w:hAnsi="Arial" w:cs="Arial"/>
          <w:b/>
          <w:lang w:val="es-CO"/>
        </w:rPr>
        <w:t xml:space="preserve">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B118A6" w14:paraId="1B27C45C" w14:textId="77777777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458" w14:textId="77777777" w:rsidR="00AD4411" w:rsidRPr="00B118A6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{internet_cliente_conectado_claro_si}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45A" w14:textId="77777777" w:rsidR="00AD4411" w:rsidRPr="00B118A6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{internet_cliente_conectado_claro_no}</w:t>
            </w:r>
          </w:p>
        </w:tc>
      </w:tr>
    </w:tbl>
    <w:p w14:paraId="1B27C45D" w14:textId="77777777" w:rsidR="00AD4411" w:rsidRPr="00B118A6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14:paraId="1B27C45E" w14:textId="77777777" w:rsidR="00CE20F9" w:rsidRPr="00B118A6" w:rsidRDefault="00CE20F9" w:rsidP="00AD4411">
      <w:pPr>
        <w:jc w:val="both"/>
        <w:rPr>
          <w:rFonts w:ascii="Arial" w:hAnsi="Arial" w:cs="Arial"/>
          <w:b/>
          <w:bCs/>
          <w:lang w:val="es-CO"/>
        </w:rPr>
      </w:pPr>
    </w:p>
    <w:p w14:paraId="1B27C45F" w14:textId="77777777" w:rsidR="00684CF0" w:rsidRPr="00B118A6" w:rsidRDefault="00684CF0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Los equipos del cliente se encuentran disponibles y configurados adecuadamente</w:t>
      </w:r>
      <w:r w:rsidR="007E4B77" w:rsidRPr="00B118A6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0ED5" w:rsidRPr="00B118A6" w14:paraId="1B27C464" w14:textId="77777777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460" w14:textId="77777777" w:rsidR="00240ED5" w:rsidRPr="00B118A6" w:rsidRDefault="00240ED5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{internet_equipos_disponibles_si}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462" w14:textId="77777777" w:rsidR="00240ED5" w:rsidRPr="00B118A6" w:rsidRDefault="00240ED5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{internet_equipos_disponibles_no}</w:t>
            </w:r>
          </w:p>
        </w:tc>
      </w:tr>
    </w:tbl>
    <w:p w14:paraId="1B27C465" w14:textId="77777777" w:rsidR="00684CF0" w:rsidRDefault="00684CF0" w:rsidP="00684CF0">
      <w:pPr>
        <w:jc w:val="both"/>
        <w:rPr>
          <w:rFonts w:ascii="Arial" w:hAnsi="Arial" w:cs="Arial"/>
          <w:b/>
          <w:bCs/>
          <w:lang w:val="es-CO"/>
        </w:rPr>
      </w:pPr>
    </w:p>
    <w:p w14:paraId="4AFCCAFD" w14:textId="65361C12" w:rsidR="00BE4AD3" w:rsidRDefault="00BE4AD3" w:rsidP="00BE4AD3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Documentar la </w:t>
      </w:r>
      <w:r w:rsidR="00B953B8">
        <w:rPr>
          <w:rFonts w:ascii="Arial" w:hAnsi="Arial" w:cs="Arial"/>
          <w:b/>
          <w:lang w:val="es-CO"/>
        </w:rPr>
        <w:t>solución</w:t>
      </w:r>
      <w:r>
        <w:rPr>
          <w:rFonts w:ascii="Arial" w:hAnsi="Arial" w:cs="Arial"/>
          <w:b/>
          <w:lang w:val="es-CO"/>
        </w:rPr>
        <w:t xml:space="preserve"> </w:t>
      </w:r>
      <w:r w:rsidR="00B953B8">
        <w:rPr>
          <w:rFonts w:ascii="Arial" w:hAnsi="Arial" w:cs="Arial"/>
          <w:b/>
          <w:lang w:val="es-CO"/>
        </w:rPr>
        <w:t xml:space="preserve"> </w:t>
      </w:r>
      <w:r>
        <w:rPr>
          <w:rFonts w:ascii="Arial" w:hAnsi="Arial" w:cs="Arial"/>
          <w:b/>
          <w:lang w:val="es-CO"/>
        </w:rPr>
        <w:t>LAN del cliente</w:t>
      </w:r>
    </w:p>
    <w:p w14:paraId="090DE993" w14:textId="537C5E2F" w:rsidR="00BE4AD3" w:rsidRPr="00BE4AD3" w:rsidRDefault="00B953B8" w:rsidP="00BE4AD3">
      <w:pPr>
        <w:spacing w:after="240"/>
        <w:rPr>
          <w:rFonts w:ascii="Arial" w:hAnsi="Arial" w:cs="Arial"/>
          <w:b/>
          <w:lang w:val="es-CO"/>
        </w:rPr>
      </w:pPr>
      <w:r w:rsidRPr="00BE4AD3">
        <w:rPr>
          <w:rFonts w:ascii="Arial" w:hAnsi="Arial" w:cs="Arial"/>
          <w:b/>
          <w:lang w:val="es-CO"/>
        </w:rPr>
        <w:t>Categoría</w:t>
      </w:r>
      <w:r w:rsidR="00BE4AD3" w:rsidRPr="00BE4AD3">
        <w:rPr>
          <w:rFonts w:ascii="Arial" w:hAnsi="Arial" w:cs="Arial"/>
          <w:b/>
          <w:lang w:val="es-CO"/>
        </w:rPr>
        <w:t xml:space="preserve"> LAN </w:t>
      </w:r>
    </w:p>
    <w:p>
      <w:r>
        <w:t>{categoria_lan_cliente}</w:t>
      </w:r>
    </w:p>
    <w:p w14:paraId="75C65A2E" w14:textId="5B59FC2C" w:rsidR="00BE4AD3" w:rsidRPr="00BE4AD3" w:rsidRDefault="00BE4AD3" w:rsidP="00BE4AD3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 xml:space="preserve">( )   &gt;50 Equipos LAN </w:t>
      </w:r>
    </w:p>
    <w:p w14:paraId="557E963D" w14:textId="0036DF05" w:rsidR="00BE4AD3" w:rsidRPr="00BE4AD3" w:rsidRDefault="00BE4AD3" w:rsidP="00BE4AD3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>( )    &lt;50 y &gt;20 equipos LAN</w:t>
      </w:r>
    </w:p>
    <w:p w14:paraId="745681FE" w14:textId="7B213FCC" w:rsidR="00BE4AD3" w:rsidRPr="00BE4AD3" w:rsidRDefault="00BE4AD3" w:rsidP="00BE4AD3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 xml:space="preserve">( )    &lt;20 equipos </w:t>
      </w:r>
    </w:p>
    <w:p w14:paraId="35C5D354" w14:textId="77777777" w:rsidR="00BE4AD3" w:rsidRPr="00BE4AD3" w:rsidRDefault="00BE4AD3" w:rsidP="00BE4AD3">
      <w:pPr>
        <w:spacing w:after="240"/>
        <w:rPr>
          <w:rFonts w:ascii="Arial" w:hAnsi="Arial" w:cs="Arial"/>
          <w:b/>
          <w:lang w:val="es-CO"/>
        </w:rPr>
      </w:pPr>
    </w:p>
    <w:p w14:paraId="01490048" w14:textId="77777777" w:rsidR="00BE4AD3" w:rsidRPr="00BE4AD3" w:rsidRDefault="00BE4AD3" w:rsidP="00BE4AD3">
      <w:pPr>
        <w:spacing w:after="240"/>
        <w:rPr>
          <w:rFonts w:ascii="Arial" w:hAnsi="Arial" w:cs="Arial"/>
          <w:b/>
          <w:lang w:val="es-CO"/>
        </w:rPr>
      </w:pPr>
      <w:r w:rsidRPr="00BE4AD3">
        <w:rPr>
          <w:rFonts w:ascii="Arial" w:hAnsi="Arial" w:cs="Arial"/>
          <w:b/>
          <w:lang w:val="es-CO"/>
        </w:rPr>
        <w:t xml:space="preserve">Equipos LAN Propiedad Cliente </w:t>
      </w:r>
    </w:p>
    <w:p>
      <w:r>
        <w:t>{equipos_lan_propiedad_cliente}</w:t>
      </w:r>
    </w:p>
    <w:p w14:paraId="5DE936D2" w14:textId="77777777" w:rsidR="0081625F" w:rsidRPr="00BE4AD3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>( )</w:t>
      </w:r>
      <w:r w:rsidRPr="00BE4AD3">
        <w:rPr>
          <w:rFonts w:ascii="Arial" w:hAnsi="Arial" w:cs="Arial"/>
          <w:lang w:val="es-CO"/>
        </w:rPr>
        <w:tab/>
      </w:r>
      <w:proofErr w:type="spellStart"/>
      <w:r w:rsidRPr="00BE4AD3">
        <w:rPr>
          <w:rFonts w:ascii="Arial" w:hAnsi="Arial" w:cs="Arial"/>
          <w:lang w:val="es-CO"/>
        </w:rPr>
        <w:t>Mikrotik</w:t>
      </w:r>
      <w:proofErr w:type="spellEnd"/>
    </w:p>
    <w:p w14:paraId="56E901CF" w14:textId="77777777" w:rsidR="0081625F" w:rsidRPr="00BE4AD3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>( )</w:t>
      </w:r>
      <w:r w:rsidRPr="00BE4AD3">
        <w:rPr>
          <w:rFonts w:ascii="Arial" w:hAnsi="Arial" w:cs="Arial"/>
          <w:lang w:val="es-CO"/>
        </w:rPr>
        <w:tab/>
      </w:r>
      <w:proofErr w:type="spellStart"/>
      <w:r w:rsidRPr="00BE4AD3">
        <w:rPr>
          <w:rFonts w:ascii="Arial" w:hAnsi="Arial" w:cs="Arial"/>
          <w:lang w:val="es-CO"/>
        </w:rPr>
        <w:t>TPLink</w:t>
      </w:r>
      <w:proofErr w:type="spellEnd"/>
    </w:p>
    <w:p w14:paraId="43F75524" w14:textId="77777777" w:rsidR="0081625F" w:rsidRPr="00BE4AD3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>( )</w:t>
      </w:r>
      <w:r w:rsidRPr="00BE4AD3">
        <w:rPr>
          <w:rFonts w:ascii="Arial" w:hAnsi="Arial" w:cs="Arial"/>
          <w:lang w:val="es-CO"/>
        </w:rPr>
        <w:tab/>
        <w:t>Cisco Small Business RV Series</w:t>
      </w:r>
    </w:p>
    <w:p w14:paraId="028A11FC" w14:textId="77777777" w:rsidR="0081625F" w:rsidRPr="00BE4AD3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>( )</w:t>
      </w:r>
      <w:r w:rsidRPr="00BE4AD3">
        <w:rPr>
          <w:rFonts w:ascii="Arial" w:hAnsi="Arial" w:cs="Arial"/>
          <w:lang w:val="es-CO"/>
        </w:rPr>
        <w:tab/>
        <w:t>SW HP</w:t>
      </w:r>
    </w:p>
    <w:p w14:paraId="05E0A41A" w14:textId="77777777" w:rsidR="0081625F" w:rsidRPr="00BE4AD3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 xml:space="preserve">( )   </w:t>
      </w:r>
      <w:r>
        <w:rPr>
          <w:rFonts w:ascii="Arial" w:hAnsi="Arial" w:cs="Arial"/>
          <w:lang w:val="es-CO"/>
        </w:rPr>
        <w:t xml:space="preserve">    </w:t>
      </w:r>
      <w:r w:rsidRPr="00BE4AD3">
        <w:rPr>
          <w:rFonts w:ascii="Arial" w:hAnsi="Arial" w:cs="Arial"/>
          <w:lang w:val="es-CO"/>
        </w:rPr>
        <w:t xml:space="preserve">  </w:t>
      </w:r>
      <w:proofErr w:type="spellStart"/>
      <w:r w:rsidRPr="00BE4AD3">
        <w:rPr>
          <w:rFonts w:ascii="Arial" w:hAnsi="Arial" w:cs="Arial"/>
          <w:lang w:val="es-CO"/>
        </w:rPr>
        <w:t>TrendNet</w:t>
      </w:r>
      <w:proofErr w:type="spellEnd"/>
    </w:p>
    <w:p w14:paraId="16042BBA" w14:textId="77777777" w:rsidR="0081625F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 xml:space="preserve">( )   </w:t>
      </w:r>
      <w:r>
        <w:rPr>
          <w:rFonts w:ascii="Arial" w:hAnsi="Arial" w:cs="Arial"/>
          <w:lang w:val="es-CO"/>
        </w:rPr>
        <w:t xml:space="preserve">    </w:t>
      </w:r>
      <w:r w:rsidRPr="00BE4AD3">
        <w:rPr>
          <w:rFonts w:ascii="Arial" w:hAnsi="Arial" w:cs="Arial"/>
          <w:lang w:val="es-CO"/>
        </w:rPr>
        <w:t xml:space="preserve">  DVR</w:t>
      </w:r>
    </w:p>
    <w:p w14:paraId="390E4478" w14:textId="77777777" w:rsidR="0081625F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 xml:space="preserve">( )   </w:t>
      </w:r>
      <w:r>
        <w:rPr>
          <w:rFonts w:ascii="Arial" w:hAnsi="Arial" w:cs="Arial"/>
          <w:lang w:val="es-CO"/>
        </w:rPr>
        <w:t xml:space="preserve">    </w:t>
      </w:r>
      <w:r w:rsidRPr="00BE4AD3">
        <w:rPr>
          <w:rFonts w:ascii="Arial" w:hAnsi="Arial" w:cs="Arial"/>
          <w:lang w:val="es-CO"/>
        </w:rPr>
        <w:t xml:space="preserve">  </w:t>
      </w:r>
      <w:r>
        <w:rPr>
          <w:rFonts w:ascii="Arial" w:hAnsi="Arial" w:cs="Arial"/>
          <w:lang w:val="es-CO"/>
        </w:rPr>
        <w:t>Firewall</w:t>
      </w:r>
    </w:p>
    <w:p w14:paraId="6E5B504F" w14:textId="77777777" w:rsidR="00BE4AD3" w:rsidRPr="00BE4AD3" w:rsidRDefault="00BE4AD3" w:rsidP="00BE4AD3">
      <w:pPr>
        <w:spacing w:after="240"/>
        <w:rPr>
          <w:rFonts w:ascii="Arial" w:hAnsi="Arial" w:cs="Arial"/>
          <w:b/>
          <w:lang w:val="es-CO"/>
        </w:rPr>
      </w:pPr>
    </w:p>
    <w:p w14:paraId="4024D30C" w14:textId="77777777" w:rsidR="00BE4AD3" w:rsidRPr="00BE4AD3" w:rsidRDefault="00BE4AD3" w:rsidP="00BE4AD3">
      <w:pPr>
        <w:spacing w:after="240"/>
        <w:rPr>
          <w:rFonts w:ascii="Arial" w:hAnsi="Arial" w:cs="Arial"/>
          <w:b/>
          <w:lang w:val="es-CO"/>
        </w:rPr>
      </w:pPr>
      <w:r w:rsidRPr="00BE4AD3">
        <w:rPr>
          <w:rFonts w:ascii="Arial" w:hAnsi="Arial" w:cs="Arial"/>
          <w:b/>
          <w:lang w:val="es-CO"/>
        </w:rPr>
        <w:t xml:space="preserve">Aplicaciones Cliente sobre el @BA </w:t>
      </w:r>
    </w:p>
    <w:p>
      <w:r>
        <w:t>{aplicaciones_cliente_ba}</w:t>
      </w:r>
    </w:p>
    <w:p w14:paraId="52BFE6EB" w14:textId="77777777" w:rsidR="0081625F" w:rsidRPr="00BE4AD3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>( )</w:t>
      </w:r>
      <w:r w:rsidRPr="00BE4AD3">
        <w:rPr>
          <w:rFonts w:ascii="Arial" w:hAnsi="Arial" w:cs="Arial"/>
          <w:lang w:val="es-CO"/>
        </w:rPr>
        <w:tab/>
        <w:t xml:space="preserve">VPN </w:t>
      </w:r>
      <w:proofErr w:type="spellStart"/>
      <w:r w:rsidRPr="00BE4AD3">
        <w:rPr>
          <w:rFonts w:ascii="Arial" w:hAnsi="Arial" w:cs="Arial"/>
          <w:lang w:val="es-CO"/>
        </w:rPr>
        <w:t>IPSec</w:t>
      </w:r>
      <w:proofErr w:type="spellEnd"/>
      <w:r w:rsidRPr="00BE4AD3">
        <w:rPr>
          <w:rFonts w:ascii="Arial" w:hAnsi="Arial" w:cs="Arial"/>
          <w:lang w:val="es-CO"/>
        </w:rPr>
        <w:t xml:space="preserve"> - PPTP  </w:t>
      </w:r>
    </w:p>
    <w:p w14:paraId="270AA698" w14:textId="77777777" w:rsidR="0081625F" w:rsidRPr="00BE4AD3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>( )</w:t>
      </w:r>
      <w:r w:rsidRPr="00BE4AD3">
        <w:rPr>
          <w:rFonts w:ascii="Arial" w:hAnsi="Arial" w:cs="Arial"/>
          <w:lang w:val="es-CO"/>
        </w:rPr>
        <w:tab/>
        <w:t>VoIP</w:t>
      </w:r>
    </w:p>
    <w:p w14:paraId="5EA5CF83" w14:textId="77777777" w:rsidR="0081625F" w:rsidRPr="00BE4AD3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>( )</w:t>
      </w:r>
      <w:r w:rsidRPr="00BE4AD3">
        <w:rPr>
          <w:rFonts w:ascii="Arial" w:hAnsi="Arial" w:cs="Arial"/>
          <w:lang w:val="es-CO"/>
        </w:rPr>
        <w:tab/>
        <w:t xml:space="preserve">Video </w:t>
      </w:r>
      <w:proofErr w:type="spellStart"/>
      <w:r w:rsidRPr="00BE4AD3">
        <w:rPr>
          <w:rFonts w:ascii="Arial" w:hAnsi="Arial" w:cs="Arial"/>
          <w:lang w:val="es-CO"/>
        </w:rPr>
        <w:t>streaming</w:t>
      </w:r>
      <w:proofErr w:type="spellEnd"/>
      <w:r w:rsidRPr="00BE4AD3">
        <w:rPr>
          <w:rFonts w:ascii="Arial" w:hAnsi="Arial" w:cs="Arial"/>
          <w:lang w:val="es-CO"/>
        </w:rPr>
        <w:t xml:space="preserve"> </w:t>
      </w:r>
    </w:p>
    <w:p w14:paraId="1A16BA92" w14:textId="77777777" w:rsidR="0081625F" w:rsidRPr="00BE4AD3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>( )</w:t>
      </w:r>
      <w:r w:rsidRPr="00BE4AD3">
        <w:rPr>
          <w:rFonts w:ascii="Arial" w:hAnsi="Arial" w:cs="Arial"/>
          <w:lang w:val="es-CO"/>
        </w:rPr>
        <w:tab/>
        <w:t xml:space="preserve">Video </w:t>
      </w:r>
      <w:proofErr w:type="spellStart"/>
      <w:r w:rsidRPr="00BE4AD3">
        <w:rPr>
          <w:rFonts w:ascii="Arial" w:hAnsi="Arial" w:cs="Arial"/>
          <w:lang w:val="es-CO"/>
        </w:rPr>
        <w:t>vigilacia</w:t>
      </w:r>
      <w:proofErr w:type="spellEnd"/>
      <w:r w:rsidRPr="00BE4AD3">
        <w:rPr>
          <w:rFonts w:ascii="Arial" w:hAnsi="Arial" w:cs="Arial"/>
          <w:lang w:val="es-CO"/>
        </w:rPr>
        <w:t xml:space="preserve"> DVR - Cantidad de </w:t>
      </w:r>
      <w:proofErr w:type="spellStart"/>
      <w:r w:rsidRPr="00BE4AD3">
        <w:rPr>
          <w:rFonts w:ascii="Arial" w:hAnsi="Arial" w:cs="Arial"/>
          <w:lang w:val="es-CO"/>
        </w:rPr>
        <w:t>camaras</w:t>
      </w:r>
      <w:proofErr w:type="spellEnd"/>
      <w:r w:rsidRPr="00BE4AD3">
        <w:rPr>
          <w:rFonts w:ascii="Arial" w:hAnsi="Arial" w:cs="Arial"/>
          <w:lang w:val="es-CO"/>
        </w:rPr>
        <w:t xml:space="preserve"> </w:t>
      </w:r>
    </w:p>
    <w:p w14:paraId="75002EAE" w14:textId="77777777" w:rsidR="0081625F" w:rsidRPr="00BE4AD3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>( )</w:t>
      </w:r>
      <w:r w:rsidRPr="00BE4AD3">
        <w:rPr>
          <w:rFonts w:ascii="Arial" w:hAnsi="Arial" w:cs="Arial"/>
          <w:lang w:val="es-CO"/>
        </w:rPr>
        <w:tab/>
        <w:t>Grabación de llamadas VoIP</w:t>
      </w:r>
    </w:p>
    <w:p w14:paraId="230BB988" w14:textId="77777777" w:rsidR="0081625F" w:rsidRDefault="0081625F" w:rsidP="0081625F">
      <w:pPr>
        <w:rPr>
          <w:rFonts w:ascii="Arial" w:hAnsi="Arial" w:cs="Arial"/>
          <w:lang w:val="es-CO"/>
        </w:rPr>
      </w:pPr>
      <w:r w:rsidRPr="00BE4AD3">
        <w:rPr>
          <w:rFonts w:ascii="Arial" w:hAnsi="Arial" w:cs="Arial"/>
          <w:lang w:val="es-CO"/>
        </w:rPr>
        <w:t>( )</w:t>
      </w:r>
      <w:r w:rsidRPr="00BE4AD3">
        <w:rPr>
          <w:rFonts w:ascii="Arial" w:hAnsi="Arial" w:cs="Arial"/>
          <w:lang w:val="es-CO"/>
        </w:rPr>
        <w:tab/>
        <w:t>OTRAS: _____________________________</w:t>
      </w:r>
    </w:p>
    <w:p w14:paraId="5DFE43E5" w14:textId="77777777" w:rsidR="00BE4AD3" w:rsidRDefault="00BE4AD3" w:rsidP="00BE4AD3">
      <w:pPr>
        <w:rPr>
          <w:rFonts w:ascii="Arial" w:hAnsi="Arial" w:cs="Arial"/>
          <w:lang w:val="es-CO"/>
        </w:rPr>
      </w:pPr>
    </w:p>
    <w:p w14:paraId="7E7F9702" w14:textId="318EDA5A" w:rsidR="00BE4AD3" w:rsidRDefault="00BE4AD3" w:rsidP="00BE4AD3">
      <w:pPr>
        <w:rPr>
          <w:rFonts w:ascii="Arial" w:hAnsi="Arial" w:cs="Arial"/>
          <w:lang w:val="es-CO"/>
        </w:rPr>
      </w:pPr>
    </w:p>
    <w:p w14:paraId="505B8B75" w14:textId="77777777" w:rsidR="00B45486" w:rsidRPr="00BE4AD3" w:rsidRDefault="00B45486" w:rsidP="00BE4AD3">
      <w:pPr>
        <w:rPr>
          <w:rFonts w:ascii="Arial" w:hAnsi="Arial" w:cs="Arial"/>
          <w:lang w:val="es-CO"/>
        </w:rPr>
      </w:pPr>
    </w:p>
    <w:p w14:paraId="1B27C466" w14:textId="5DB11E97" w:rsidR="00AC5431" w:rsidRPr="00B118A6" w:rsidRDefault="00AC5431" w:rsidP="00AC5431">
      <w:pPr>
        <w:rPr>
          <w:rFonts w:ascii="Arial" w:hAnsi="Arial" w:cs="Arial"/>
          <w:b/>
          <w:lang w:val="es-CO"/>
        </w:rPr>
      </w:pPr>
    </w:p>
    <w:p w14:paraId="1B27C467" w14:textId="77777777" w:rsidR="00AC5431" w:rsidRPr="00B118A6" w:rsidRDefault="00AC5431" w:rsidP="00AC5431">
      <w:pPr>
        <w:numPr>
          <w:ilvl w:val="0"/>
          <w:numId w:val="4"/>
        </w:numPr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PRUEBAS DE SERVICIO TELEFONIA PÚBLICA</w:t>
      </w:r>
      <w:r w:rsidR="00DB2785" w:rsidRPr="00B118A6">
        <w:rPr>
          <w:rFonts w:ascii="Arial" w:hAnsi="Arial" w:cs="Arial"/>
          <w:b/>
          <w:lang w:val="es-CO"/>
        </w:rPr>
        <w:t xml:space="preserve"> (Telefoní</w:t>
      </w:r>
      <w:r w:rsidRPr="00B118A6">
        <w:rPr>
          <w:rFonts w:ascii="Arial" w:hAnsi="Arial" w:cs="Arial"/>
          <w:b/>
          <w:lang w:val="es-CO"/>
        </w:rPr>
        <w:t>a Análoga Básica)</w:t>
      </w:r>
    </w:p>
    <w:p>
      <w:r>
        <w:t>{telefonia_publica_aplica}</w:t>
      </w:r>
    </w:p>
    <w:p w14:paraId="1B27C468" w14:textId="77777777" w:rsidR="00AC5431" w:rsidRPr="00B118A6" w:rsidRDefault="00AC5431" w:rsidP="00AC5431">
      <w:pPr>
        <w:rPr>
          <w:rFonts w:ascii="Arial" w:hAnsi="Arial" w:cs="Arial"/>
          <w:b/>
          <w:lang w:val="es-CO"/>
        </w:rPr>
      </w:pPr>
    </w:p>
    <w:p w14:paraId="1B27C469" w14:textId="2B5CD4A0" w:rsidR="00AC5431" w:rsidRDefault="00AC5431" w:rsidP="00AC543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Evidencia de versión o firmware de los equipos</w:t>
      </w:r>
    </w:p>
    <w:p w14:paraId="2355C370" w14:textId="2C3753D7" w:rsidR="00C81F1F" w:rsidRDefault="00C81F1F" w:rsidP="00C81F1F">
      <w:pPr>
        <w:rPr>
          <w:rFonts w:ascii="Arial" w:hAnsi="Arial" w:cs="Arial"/>
          <w:b/>
          <w:lang w:val="es-CO"/>
        </w:rPr>
      </w:pPr>
    </w:p>
    <w:p w14:paraId="619822C4" w14:textId="715908BC" w:rsidR="00C81F1F" w:rsidRDefault="00C81F1F" w:rsidP="00C81F1F">
      <w:pPr>
        <w:rPr>
          <w:rFonts w:ascii="Arial" w:hAnsi="Arial" w:cs="Arial"/>
          <w:b/>
          <w:lang w:val="es-CO"/>
        </w:rPr>
      </w:pPr>
    </w:p>
    <w:p w14:paraId="45DF9618" w14:textId="77777777" w:rsidR="00C81F1F" w:rsidRPr="00135052" w:rsidRDefault="00C81F1F" w:rsidP="00C81F1F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35052">
        <w:rPr>
          <w:rFonts w:ascii="Arial" w:hAnsi="Arial" w:cs="Arial"/>
          <w:bCs/>
          <w:color w:val="A6A6A6" w:themeColor="background1" w:themeShade="A6"/>
          <w:lang w:val="es-CO"/>
        </w:rPr>
        <w:t>Firmware, Status y Serial de la ONT MA5675, MA5675M</w:t>
      </w:r>
    </w:p>
    <w:p w14:paraId="2D8DF069" w14:textId="77777777" w:rsidR="00C81F1F" w:rsidRPr="00135052" w:rsidRDefault="00C81F1F" w:rsidP="00C81F1F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35052">
        <w:rPr>
          <w:rFonts w:ascii="Arial" w:hAnsi="Arial" w:cs="Arial"/>
          <w:bCs/>
          <w:color w:val="A6A6A6" w:themeColor="background1" w:themeShade="A6"/>
          <w:lang w:val="es-CO"/>
        </w:rPr>
        <w:t xml:space="preserve"> Status &gt; </w:t>
      </w:r>
      <w:proofErr w:type="spellStart"/>
      <w:r w:rsidRPr="00135052">
        <w:rPr>
          <w:rFonts w:ascii="Arial" w:hAnsi="Arial" w:cs="Arial"/>
          <w:bCs/>
          <w:color w:val="A6A6A6" w:themeColor="background1" w:themeShade="A6"/>
          <w:lang w:val="es-CO"/>
        </w:rPr>
        <w:t>Device</w:t>
      </w:r>
      <w:proofErr w:type="spellEnd"/>
      <w:r w:rsidRPr="00135052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proofErr w:type="spellStart"/>
      <w:r w:rsidRPr="00135052">
        <w:rPr>
          <w:rFonts w:ascii="Arial" w:hAnsi="Arial" w:cs="Arial"/>
          <w:bCs/>
          <w:color w:val="A6A6A6" w:themeColor="background1" w:themeShade="A6"/>
          <w:lang w:val="es-CO"/>
        </w:rPr>
        <w:t>Information</w:t>
      </w:r>
      <w:proofErr w:type="spellEnd"/>
    </w:p>
    <w:p w14:paraId="7FB10A28" w14:textId="112705FE" w:rsidR="00C81F1F" w:rsidRPr="00135052" w:rsidRDefault="00C81F1F" w:rsidP="00C81F1F">
      <w:pPr>
        <w:rPr>
          <w:rFonts w:ascii="Arial" w:hAnsi="Arial" w:cs="Arial"/>
          <w:b/>
          <w:color w:val="A6A6A6" w:themeColor="background1" w:themeShade="A6"/>
          <w:lang w:val="es-CO"/>
        </w:rPr>
      </w:pPr>
    </w:p>
    <w:p w14:paraId="211D8DB5" w14:textId="05D22795" w:rsidR="00C81F1F" w:rsidRPr="00135052" w:rsidRDefault="00C81F1F" w:rsidP="00C81F1F">
      <w:pPr>
        <w:rPr>
          <w:rFonts w:ascii="Arial" w:hAnsi="Arial" w:cs="Arial"/>
          <w:b/>
          <w:color w:val="A6A6A6" w:themeColor="background1" w:themeShade="A6"/>
          <w:lang w:val="es-CO"/>
        </w:rPr>
      </w:pPr>
    </w:p>
    <w:p w14:paraId="58533346" w14:textId="77777777" w:rsidR="00C81F1F" w:rsidRPr="00135052" w:rsidRDefault="00C81F1F" w:rsidP="00C81F1F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35052">
        <w:rPr>
          <w:rFonts w:ascii="Arial" w:hAnsi="Arial" w:cs="Arial"/>
          <w:bCs/>
          <w:color w:val="A6A6A6" w:themeColor="background1" w:themeShade="A6"/>
          <w:lang w:val="es-CO"/>
        </w:rPr>
        <w:t>Firmware, Status y Serial de la ONT F660 Y F680</w:t>
      </w:r>
    </w:p>
    <w:p w14:paraId="0AE2DA87" w14:textId="77777777" w:rsidR="00C81F1F" w:rsidRPr="00135052" w:rsidRDefault="00C81F1F" w:rsidP="00C81F1F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35052">
        <w:rPr>
          <w:rFonts w:ascii="Arial" w:hAnsi="Arial" w:cs="Arial"/>
          <w:bCs/>
          <w:color w:val="A6A6A6" w:themeColor="background1" w:themeShade="A6"/>
          <w:lang w:val="es-CO"/>
        </w:rPr>
        <w:t>Status-</w:t>
      </w:r>
      <w:proofErr w:type="spellStart"/>
      <w:r w:rsidRPr="00135052">
        <w:rPr>
          <w:rFonts w:ascii="Arial" w:hAnsi="Arial" w:cs="Arial"/>
          <w:bCs/>
          <w:color w:val="A6A6A6" w:themeColor="background1" w:themeShade="A6"/>
          <w:lang w:val="es-CO"/>
        </w:rPr>
        <w:t>Device</w:t>
      </w:r>
      <w:proofErr w:type="spellEnd"/>
      <w:r w:rsidRPr="00135052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proofErr w:type="spellStart"/>
      <w:r w:rsidRPr="00135052">
        <w:rPr>
          <w:rFonts w:ascii="Arial" w:hAnsi="Arial" w:cs="Arial"/>
          <w:bCs/>
          <w:color w:val="A6A6A6" w:themeColor="background1" w:themeShade="A6"/>
          <w:lang w:val="es-CO"/>
        </w:rPr>
        <w:t>Information</w:t>
      </w:r>
      <w:proofErr w:type="spellEnd"/>
    </w:p>
    <w:p w14:paraId="6A4535E6" w14:textId="042FBA20" w:rsidR="00C81F1F" w:rsidRDefault="00C81F1F" w:rsidP="00C81F1F">
      <w:pPr>
        <w:rPr>
          <w:rFonts w:ascii="Arial" w:hAnsi="Arial" w:cs="Arial"/>
          <w:b/>
          <w:lang w:val="es-CO"/>
        </w:rPr>
      </w:pPr>
    </w:p>
    <w:p w14:paraId="36041EE3" w14:textId="77777777" w:rsidR="00C81F1F" w:rsidRPr="00B118A6" w:rsidRDefault="00C81F1F" w:rsidP="00C81F1F">
      <w:pPr>
        <w:rPr>
          <w:rFonts w:ascii="Arial" w:hAnsi="Arial" w:cs="Arial"/>
          <w:b/>
          <w:lang w:val="es-CO"/>
        </w:rPr>
      </w:pPr>
    </w:p>
    <w:p w14:paraId="3C0DAD5B" w14:textId="77777777" w:rsidR="00C81F1F" w:rsidRPr="00F03416" w:rsidRDefault="00C81F1F" w:rsidP="00C81F1F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Gaoke Serie N(MG600XN, MG600XNF)</w:t>
      </w:r>
    </w:p>
    <w:p w14:paraId="73C03F31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3145316A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MG6002N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468577AA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M66002NF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094C8B87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MG6004N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58917A8E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MG6004NF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6017827C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MG6008N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00F5B447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MG6008NF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6D11CA7A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</w:p>
    <w:p w14:paraId="5E919D7C" w14:textId="77777777" w:rsidR="00C81F1F" w:rsidRPr="00F03416" w:rsidRDefault="00C81F1F" w:rsidP="00C81F1F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Versión</w:t>
      </w:r>
    </w:p>
    <w:p w14:paraId="13538A79" w14:textId="2032AE4C" w:rsidR="00C81F1F" w:rsidRDefault="00C81F1F" w:rsidP="00C81F1F">
      <w:pPr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Show Versión</w:t>
      </w:r>
    </w:p>
    <w:p w14:paraId="5355540D" w14:textId="586B1C35" w:rsidR="00C81F1F" w:rsidRDefault="00C81F1F" w:rsidP="00C81F1F">
      <w:pPr>
        <w:jc w:val="both"/>
        <w:rPr>
          <w:rFonts w:ascii="Arial" w:hAnsi="Arial" w:cs="Arial"/>
          <w:bCs/>
          <w:lang w:val="es-CO"/>
        </w:rPr>
      </w:pPr>
      <w:r>
        <w:rPr>
          <w:rFonts w:ascii="Arial" w:hAnsi="Arial" w:cs="Arial"/>
          <w:bCs/>
          <w:lang w:val="es-CO"/>
        </w:rPr>
        <w:t>Target</w:t>
      </w:r>
    </w:p>
    <w:p w14:paraId="20260A34" w14:textId="6E622469" w:rsidR="00C81F1F" w:rsidRDefault="00C81F1F" w:rsidP="00C81F1F">
      <w:pPr>
        <w:jc w:val="both"/>
        <w:rPr>
          <w:rFonts w:ascii="Arial" w:hAnsi="Arial" w:cs="Arial"/>
          <w:bCs/>
          <w:lang w:val="es-CO"/>
        </w:rPr>
      </w:pPr>
    </w:p>
    <w:p w14:paraId="461BC0D6" w14:textId="5AFED20D" w:rsidR="00C81F1F" w:rsidRDefault="00C81F1F" w:rsidP="00C81F1F">
      <w:pPr>
        <w:jc w:val="both"/>
        <w:rPr>
          <w:rFonts w:ascii="Arial" w:hAnsi="Arial" w:cs="Arial"/>
          <w:bCs/>
          <w:lang w:val="es-CO"/>
        </w:rPr>
      </w:pPr>
    </w:p>
    <w:p w14:paraId="62C7C568" w14:textId="77777777" w:rsidR="00C81F1F" w:rsidRPr="00F03416" w:rsidRDefault="00C81F1F" w:rsidP="00C81F1F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proofErr w:type="spellStart"/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Router</w:t>
      </w:r>
      <w:proofErr w:type="spellEnd"/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 xml:space="preserve"> CISCO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24ED0737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343A9A0E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CISCO 881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4734D318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CICO 867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5093088C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CISCO ISR 4431,4451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33BBD1FB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CISCO ISR 4321, 4331,4351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47734BF8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Cs/>
          <w:sz w:val="20"/>
          <w:szCs w:val="20"/>
          <w:lang w:val="es-ES"/>
        </w:rPr>
      </w:pPr>
    </w:p>
    <w:p w14:paraId="2D36555E" w14:textId="77777777" w:rsidR="00C81F1F" w:rsidRPr="00F03416" w:rsidRDefault="00C81F1F" w:rsidP="00C81F1F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Versión</w:t>
      </w:r>
    </w:p>
    <w:p w14:paraId="1875BCAF" w14:textId="77777777" w:rsidR="00C81F1F" w:rsidRPr="00F03416" w:rsidRDefault="00C81F1F" w:rsidP="00C81F1F">
      <w:pPr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Ruta: Show Versión</w:t>
      </w:r>
    </w:p>
    <w:p w14:paraId="77D44EA0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</w:p>
    <w:p w14:paraId="26D95427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092A3B84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</w:p>
    <w:p w14:paraId="3439F73E" w14:textId="77777777" w:rsidR="00C81F1F" w:rsidRPr="00F03416" w:rsidRDefault="00C81F1F" w:rsidP="00C81F1F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proofErr w:type="spellStart"/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Router</w:t>
      </w:r>
      <w:proofErr w:type="spellEnd"/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 xml:space="preserve"> HUAWEI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2ECED985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507B8E8B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AR129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2F18526C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AR161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531ED09A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normaltextrun"/>
          <w:rFonts w:ascii="Arial" w:hAnsi="Arial" w:cs="Arial"/>
          <w:bCs/>
          <w:sz w:val="20"/>
          <w:szCs w:val="20"/>
          <w:lang w:val="es-ES"/>
        </w:rPr>
        <w:t>AR151</w:t>
      </w: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 </w:t>
      </w:r>
    </w:p>
    <w:p w14:paraId="603575D7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Cs/>
          <w:sz w:val="20"/>
          <w:szCs w:val="20"/>
          <w:lang w:val="es-ES"/>
        </w:rPr>
      </w:pPr>
      <w:r w:rsidRPr="00F03416">
        <w:rPr>
          <w:rStyle w:val="eop"/>
          <w:rFonts w:ascii="Arial" w:hAnsi="Arial" w:cs="Arial"/>
          <w:bCs/>
          <w:sz w:val="20"/>
          <w:szCs w:val="20"/>
          <w:lang w:val="es-ES"/>
        </w:rPr>
        <w:t>AR651C</w:t>
      </w:r>
    </w:p>
    <w:p w14:paraId="7DF6A765" w14:textId="77777777" w:rsidR="00C81F1F" w:rsidRPr="00F03416" w:rsidRDefault="00C81F1F" w:rsidP="00C81F1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Cs/>
          <w:sz w:val="20"/>
          <w:szCs w:val="20"/>
          <w:lang w:val="es-ES"/>
        </w:rPr>
      </w:pPr>
    </w:p>
    <w:p w14:paraId="7A80DC47" w14:textId="77777777" w:rsidR="00C81F1F" w:rsidRPr="00F03416" w:rsidRDefault="00C81F1F" w:rsidP="00C81F1F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Versión</w:t>
      </w:r>
    </w:p>
    <w:p w14:paraId="3C8F831C" w14:textId="77777777" w:rsidR="00C81F1F" w:rsidRPr="00F03416" w:rsidRDefault="00C81F1F" w:rsidP="00C81F1F">
      <w:pPr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Ruta: Display Versión</w:t>
      </w:r>
    </w:p>
    <w:p w14:paraId="7CCD15BC" w14:textId="2B283F80" w:rsidR="00C81F1F" w:rsidRDefault="00C81F1F" w:rsidP="00C81F1F">
      <w:pPr>
        <w:jc w:val="both"/>
        <w:rPr>
          <w:rFonts w:ascii="Arial" w:hAnsi="Arial" w:cs="Arial"/>
          <w:bCs/>
          <w:lang w:val="es-CO"/>
        </w:rPr>
      </w:pPr>
    </w:p>
    <w:p w14:paraId="4218E3EC" w14:textId="77777777" w:rsidR="00C81F1F" w:rsidRDefault="00C81F1F" w:rsidP="00C81F1F">
      <w:pPr>
        <w:jc w:val="both"/>
        <w:rPr>
          <w:rFonts w:ascii="Arial" w:hAnsi="Arial" w:cs="Arial"/>
          <w:bCs/>
          <w:lang w:val="es-CO"/>
        </w:rPr>
      </w:pPr>
    </w:p>
    <w:p w14:paraId="7C71892E" w14:textId="77777777" w:rsidR="00C81F1F" w:rsidRPr="00B118A6" w:rsidRDefault="00C81F1F" w:rsidP="00AC5431">
      <w:pPr>
        <w:jc w:val="both"/>
        <w:rPr>
          <w:rFonts w:ascii="Arial" w:hAnsi="Arial" w:cs="Arial"/>
          <w:b/>
          <w:bCs/>
          <w:lang w:val="es-CO"/>
        </w:rPr>
      </w:pPr>
    </w:p>
    <w:p w14:paraId="1B27C471" w14:textId="599C5201" w:rsidR="00AC5431" w:rsidRDefault="00AC5431" w:rsidP="00AC543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Evidencia de configuración de equipo Router y equipo(s) terminale(s) de voz</w:t>
      </w:r>
    </w:p>
    <w:p>
      <w:r>
        <w:t>{telefonia_configuracion_router_terminales}</w:t>
      </w:r>
    </w:p>
    <w:p w14:paraId="5D02C7A7" w14:textId="4EB242F5" w:rsidR="00B74B88" w:rsidRDefault="00B74B88" w:rsidP="00B74B88">
      <w:pPr>
        <w:rPr>
          <w:rFonts w:ascii="Arial" w:hAnsi="Arial" w:cs="Arial"/>
          <w:b/>
          <w:lang w:val="es-CO"/>
        </w:rPr>
      </w:pPr>
    </w:p>
    <w:p w14:paraId="27BFA36C" w14:textId="062950B6" w:rsidR="00B74B88" w:rsidRDefault="00833AF7" w:rsidP="00B74B88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En este Item se debe evidenciar la configuración del servicio de Telefonía y el estado de las líneas básicas contratadas por el cliente.</w:t>
      </w:r>
    </w:p>
    <w:p w14:paraId="7B314955" w14:textId="2CD739B1" w:rsidR="00E8211E" w:rsidRDefault="00E8211E" w:rsidP="00B74B88">
      <w:pPr>
        <w:rPr>
          <w:rFonts w:ascii="Arial" w:hAnsi="Arial" w:cs="Arial"/>
          <w:b/>
          <w:lang w:val="es-CO"/>
        </w:rPr>
      </w:pPr>
    </w:p>
    <w:p w14:paraId="57CCFFDC" w14:textId="1355C715" w:rsidR="00E8211E" w:rsidRDefault="00E8211E" w:rsidP="00E8211E">
      <w:pPr>
        <w:pStyle w:val="Prrafodelista"/>
        <w:numPr>
          <w:ilvl w:val="0"/>
          <w:numId w:val="33"/>
        </w:num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ONT ZTE</w:t>
      </w:r>
    </w:p>
    <w:p w14:paraId="5CC3327D" w14:textId="6560D84E" w:rsidR="00E8211E" w:rsidRDefault="00E8211E" w:rsidP="00E8211E">
      <w:pPr>
        <w:rPr>
          <w:rFonts w:ascii="Arial" w:hAnsi="Arial" w:cs="Arial"/>
          <w:b/>
          <w:lang w:val="es-CO"/>
        </w:rPr>
      </w:pPr>
    </w:p>
    <w:p w14:paraId="5C7ED607" w14:textId="08E5C342" w:rsidR="00833AF7" w:rsidRDefault="00833AF7" w:rsidP="00833AF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s-ES"/>
        </w:rPr>
      </w:pPr>
      <w:r w:rsidRPr="00894AE9">
        <w:rPr>
          <w:rStyle w:val="normaltextrun"/>
          <w:rFonts w:ascii="Calibri" w:hAnsi="Calibri" w:cs="Calibri"/>
          <w:sz w:val="22"/>
          <w:szCs w:val="22"/>
          <w:lang w:val="es-ES"/>
        </w:rPr>
        <w:t xml:space="preserve">Status-Network Interface-WAN </w:t>
      </w:r>
      <w:proofErr w:type="spellStart"/>
      <w:r w:rsidRPr="00894AE9">
        <w:rPr>
          <w:rStyle w:val="normaltextrun"/>
          <w:rFonts w:ascii="Calibri" w:hAnsi="Calibri" w:cs="Calibri"/>
          <w:sz w:val="22"/>
          <w:szCs w:val="22"/>
          <w:lang w:val="es-ES"/>
        </w:rPr>
        <w:t>Connection</w:t>
      </w:r>
      <w:proofErr w:type="spellEnd"/>
    </w:p>
    <w:p w14:paraId="71805FFD" w14:textId="4EAD1521" w:rsidR="00833AF7" w:rsidRPr="00894AE9" w:rsidRDefault="00833AF7" w:rsidP="00833AF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s-ES"/>
        </w:rPr>
      </w:pPr>
      <w:proofErr w:type="spellStart"/>
      <w:r>
        <w:rPr>
          <w:rFonts w:ascii="Segoe UI" w:hAnsi="Segoe UI" w:cs="Segoe UI"/>
          <w:sz w:val="18"/>
          <w:szCs w:val="18"/>
        </w:rPr>
        <w:t>Application</w:t>
      </w:r>
      <w:proofErr w:type="spellEnd"/>
      <w:r>
        <w:rPr>
          <w:rFonts w:ascii="Segoe UI" w:hAnsi="Segoe UI" w:cs="Segoe UI"/>
          <w:sz w:val="18"/>
          <w:szCs w:val="18"/>
        </w:rPr>
        <w:t>-</w:t>
      </w:r>
      <w:proofErr w:type="spellStart"/>
      <w:r>
        <w:rPr>
          <w:rFonts w:ascii="Segoe UI" w:hAnsi="Segoe UI" w:cs="Segoe UI"/>
          <w:sz w:val="18"/>
          <w:szCs w:val="18"/>
        </w:rPr>
        <w:t>VoIP</w:t>
      </w:r>
      <w:proofErr w:type="spellEnd"/>
      <w:r>
        <w:rPr>
          <w:rFonts w:ascii="Segoe UI" w:hAnsi="Segoe UI" w:cs="Segoe UI"/>
          <w:sz w:val="18"/>
          <w:szCs w:val="18"/>
        </w:rPr>
        <w:t>-SIP</w:t>
      </w:r>
    </w:p>
    <w:p w14:paraId="133F22E1" w14:textId="6A9FD93F" w:rsidR="00833AF7" w:rsidRDefault="00833AF7" w:rsidP="00833AF7">
      <w:pPr>
        <w:jc w:val="both"/>
        <w:rPr>
          <w:rFonts w:ascii="Segoe UI" w:hAnsi="Segoe UI" w:cs="Segoe UI"/>
          <w:sz w:val="18"/>
          <w:szCs w:val="18"/>
          <w:lang w:eastAsia="es-CO"/>
        </w:rPr>
      </w:pPr>
      <w:proofErr w:type="spellStart"/>
      <w:r>
        <w:rPr>
          <w:rFonts w:ascii="Segoe UI" w:hAnsi="Segoe UI" w:cs="Segoe UI"/>
          <w:sz w:val="18"/>
          <w:szCs w:val="18"/>
          <w:lang w:eastAsia="es-CO"/>
        </w:rPr>
        <w:lastRenderedPageBreak/>
        <w:t>Application</w:t>
      </w:r>
      <w:proofErr w:type="spellEnd"/>
      <w:r>
        <w:rPr>
          <w:rFonts w:ascii="Segoe UI" w:hAnsi="Segoe UI" w:cs="Segoe UI"/>
          <w:sz w:val="18"/>
          <w:szCs w:val="18"/>
          <w:lang w:eastAsia="es-CO"/>
        </w:rPr>
        <w:t>-</w:t>
      </w:r>
      <w:proofErr w:type="spellStart"/>
      <w:r>
        <w:rPr>
          <w:rFonts w:ascii="Segoe UI" w:hAnsi="Segoe UI" w:cs="Segoe UI"/>
          <w:sz w:val="18"/>
          <w:szCs w:val="18"/>
          <w:lang w:eastAsia="es-CO"/>
        </w:rPr>
        <w:t>VoIP</w:t>
      </w:r>
      <w:proofErr w:type="spellEnd"/>
      <w:r>
        <w:rPr>
          <w:rFonts w:ascii="Segoe UI" w:hAnsi="Segoe UI" w:cs="Segoe UI"/>
          <w:sz w:val="18"/>
          <w:szCs w:val="18"/>
          <w:lang w:eastAsia="es-CO"/>
        </w:rPr>
        <w:t>-SIP-</w:t>
      </w:r>
      <w:proofErr w:type="spellStart"/>
      <w:r>
        <w:rPr>
          <w:rFonts w:ascii="Segoe UI" w:hAnsi="Segoe UI" w:cs="Segoe UI"/>
          <w:sz w:val="18"/>
          <w:szCs w:val="18"/>
          <w:lang w:eastAsia="es-CO"/>
        </w:rPr>
        <w:t>Accounts</w:t>
      </w:r>
      <w:proofErr w:type="spellEnd"/>
    </w:p>
    <w:p w14:paraId="1E77480A" w14:textId="61E8D5B7" w:rsidR="00833AF7" w:rsidRDefault="00833AF7" w:rsidP="00833AF7">
      <w:pPr>
        <w:jc w:val="both"/>
        <w:rPr>
          <w:rFonts w:ascii="Segoe UI" w:hAnsi="Segoe UI" w:cs="Segoe UI"/>
          <w:sz w:val="18"/>
          <w:szCs w:val="18"/>
          <w:lang w:eastAsia="es-CO"/>
        </w:rPr>
      </w:pPr>
      <w:r>
        <w:rPr>
          <w:rFonts w:ascii="Segoe UI" w:hAnsi="Segoe UI" w:cs="Segoe UI"/>
          <w:sz w:val="18"/>
          <w:szCs w:val="18"/>
          <w:lang w:eastAsia="es-CO"/>
        </w:rPr>
        <w:t>Status-VoIP</w:t>
      </w:r>
      <w:r w:rsidRPr="00894AE9">
        <w:rPr>
          <w:rFonts w:ascii="Segoe UI" w:hAnsi="Segoe UI" w:cs="Segoe UI"/>
          <w:sz w:val="18"/>
          <w:szCs w:val="18"/>
          <w:lang w:eastAsia="es-CO"/>
        </w:rPr>
        <w:t xml:space="preserve"> </w:t>
      </w:r>
      <w:r>
        <w:rPr>
          <w:rFonts w:ascii="Segoe UI" w:hAnsi="Segoe UI" w:cs="Segoe UI"/>
          <w:sz w:val="18"/>
          <w:szCs w:val="18"/>
          <w:lang w:eastAsia="es-CO"/>
        </w:rPr>
        <w:t>Status</w:t>
      </w:r>
    </w:p>
    <w:p w14:paraId="5A5DE999" w14:textId="65094C1F" w:rsidR="00E8211E" w:rsidRDefault="00E8211E" w:rsidP="00E8211E">
      <w:pPr>
        <w:rPr>
          <w:rFonts w:ascii="Arial" w:hAnsi="Arial" w:cs="Arial"/>
          <w:b/>
          <w:lang w:val="es-CO"/>
        </w:rPr>
      </w:pPr>
    </w:p>
    <w:p w14:paraId="30BA3421" w14:textId="77777777" w:rsidR="00E8211E" w:rsidRDefault="00E8211E" w:rsidP="00E8211E">
      <w:pPr>
        <w:rPr>
          <w:rFonts w:ascii="Arial" w:hAnsi="Arial" w:cs="Arial"/>
          <w:b/>
          <w:lang w:val="es-CO"/>
        </w:rPr>
      </w:pPr>
    </w:p>
    <w:p w14:paraId="66B1F98B" w14:textId="326EE707" w:rsidR="00E8211E" w:rsidRDefault="00E8211E" w:rsidP="00E8211E">
      <w:pPr>
        <w:pStyle w:val="Prrafodelista"/>
        <w:numPr>
          <w:ilvl w:val="0"/>
          <w:numId w:val="33"/>
        </w:num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ONT HUAWEI</w:t>
      </w:r>
    </w:p>
    <w:p w14:paraId="63A1C970" w14:textId="4BCBAFA0" w:rsidR="00E8211E" w:rsidRDefault="00E8211E" w:rsidP="00E8211E">
      <w:pPr>
        <w:rPr>
          <w:rFonts w:ascii="Arial" w:hAnsi="Arial" w:cs="Arial"/>
          <w:b/>
          <w:lang w:val="es-CO"/>
        </w:rPr>
      </w:pPr>
    </w:p>
    <w:p w14:paraId="601D7473" w14:textId="183A2DC6" w:rsidR="00E8211E" w:rsidRDefault="00E8211E" w:rsidP="00E8211E">
      <w:pPr>
        <w:rPr>
          <w:rFonts w:ascii="Arial" w:hAnsi="Arial" w:cs="Arial"/>
          <w:b/>
          <w:lang w:val="es-CO"/>
        </w:rPr>
      </w:pPr>
    </w:p>
    <w:p w14:paraId="4F47C20A" w14:textId="772F426A" w:rsidR="00E8211E" w:rsidRDefault="00E8211E" w:rsidP="00E8211E">
      <w:pPr>
        <w:jc w:val="both"/>
        <w:rPr>
          <w:rFonts w:ascii="Segoe UI" w:hAnsi="Segoe UI" w:cs="Segoe UI"/>
          <w:sz w:val="18"/>
          <w:szCs w:val="18"/>
          <w:lang w:eastAsia="es-CO"/>
        </w:rPr>
      </w:pPr>
      <w:r>
        <w:rPr>
          <w:rFonts w:ascii="Segoe UI" w:hAnsi="Segoe UI" w:cs="Segoe UI"/>
          <w:sz w:val="18"/>
          <w:szCs w:val="18"/>
          <w:lang w:eastAsia="es-CO"/>
        </w:rPr>
        <w:t>Status</w:t>
      </w:r>
      <w:r w:rsidRPr="00894AE9">
        <w:rPr>
          <w:rFonts w:ascii="Segoe UI" w:hAnsi="Segoe UI" w:cs="Segoe UI"/>
          <w:sz w:val="18"/>
          <w:szCs w:val="18"/>
          <w:lang w:eastAsia="es-CO"/>
        </w:rPr>
        <w:t xml:space="preserve"> &gt; WAN </w:t>
      </w:r>
      <w:proofErr w:type="spellStart"/>
      <w:r w:rsidR="00833AF7">
        <w:rPr>
          <w:rFonts w:ascii="Segoe UI" w:hAnsi="Segoe UI" w:cs="Segoe UI"/>
          <w:sz w:val="18"/>
          <w:szCs w:val="18"/>
          <w:lang w:eastAsia="es-CO"/>
        </w:rPr>
        <w:t>Information</w:t>
      </w:r>
      <w:proofErr w:type="spellEnd"/>
    </w:p>
    <w:p w14:paraId="6B13D5D0" w14:textId="11E43500" w:rsidR="00833AF7" w:rsidRPr="00894AE9" w:rsidRDefault="00833AF7" w:rsidP="00E8211E">
      <w:pPr>
        <w:jc w:val="both"/>
        <w:rPr>
          <w:rFonts w:ascii="Segoe UI" w:hAnsi="Segoe UI" w:cs="Segoe UI"/>
          <w:sz w:val="18"/>
          <w:szCs w:val="18"/>
          <w:lang w:eastAsia="es-CO"/>
        </w:rPr>
      </w:pPr>
      <w:proofErr w:type="spellStart"/>
      <w:r>
        <w:rPr>
          <w:rFonts w:ascii="Segoe UI" w:hAnsi="Segoe UI" w:cs="Segoe UI"/>
          <w:sz w:val="18"/>
          <w:szCs w:val="18"/>
          <w:lang w:eastAsia="es-CO"/>
        </w:rPr>
        <w:t>Voice</w:t>
      </w:r>
      <w:proofErr w:type="spellEnd"/>
      <w:r>
        <w:rPr>
          <w:rFonts w:ascii="Segoe UI" w:hAnsi="Segoe UI" w:cs="Segoe UI"/>
          <w:sz w:val="18"/>
          <w:szCs w:val="18"/>
          <w:lang w:eastAsia="es-CO"/>
        </w:rPr>
        <w:t xml:space="preserve"> </w:t>
      </w:r>
      <w:r w:rsidRPr="00894AE9">
        <w:rPr>
          <w:rFonts w:ascii="Segoe UI" w:hAnsi="Segoe UI" w:cs="Segoe UI"/>
          <w:sz w:val="18"/>
          <w:szCs w:val="18"/>
          <w:lang w:eastAsia="es-CO"/>
        </w:rPr>
        <w:t>&gt; </w:t>
      </w:r>
      <w:proofErr w:type="spellStart"/>
      <w:r>
        <w:rPr>
          <w:rFonts w:ascii="Segoe UI" w:hAnsi="Segoe UI" w:cs="Segoe UI"/>
          <w:sz w:val="18"/>
          <w:szCs w:val="18"/>
          <w:lang w:eastAsia="es-CO"/>
        </w:rPr>
        <w:t>VoIP</w:t>
      </w:r>
      <w:proofErr w:type="spellEnd"/>
      <w:r>
        <w:rPr>
          <w:rFonts w:ascii="Segoe UI" w:hAnsi="Segoe UI" w:cs="Segoe UI"/>
          <w:sz w:val="18"/>
          <w:szCs w:val="18"/>
          <w:lang w:eastAsia="es-CO"/>
        </w:rPr>
        <w:t xml:space="preserve"> Basic </w:t>
      </w:r>
      <w:r w:rsidRPr="00894AE9">
        <w:rPr>
          <w:rFonts w:ascii="Segoe UI" w:hAnsi="Segoe UI" w:cs="Segoe UI"/>
          <w:sz w:val="18"/>
          <w:szCs w:val="18"/>
          <w:lang w:eastAsia="es-CO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  <w:lang w:eastAsia="es-CO"/>
        </w:rPr>
        <w:t>Configuration</w:t>
      </w:r>
      <w:proofErr w:type="spellEnd"/>
    </w:p>
    <w:p w14:paraId="269FD50A" w14:textId="268E6B18" w:rsidR="00833AF7" w:rsidRDefault="00833AF7" w:rsidP="00833AF7">
      <w:pPr>
        <w:jc w:val="both"/>
        <w:rPr>
          <w:rFonts w:ascii="Segoe UI" w:hAnsi="Segoe UI" w:cs="Segoe UI"/>
          <w:sz w:val="18"/>
          <w:szCs w:val="18"/>
          <w:lang w:eastAsia="es-CO"/>
        </w:rPr>
      </w:pPr>
      <w:r>
        <w:rPr>
          <w:rFonts w:ascii="Segoe UI" w:hAnsi="Segoe UI" w:cs="Segoe UI"/>
          <w:sz w:val="18"/>
          <w:szCs w:val="18"/>
          <w:lang w:eastAsia="es-CO"/>
        </w:rPr>
        <w:t>Status</w:t>
      </w:r>
      <w:r w:rsidRPr="00894AE9">
        <w:rPr>
          <w:rFonts w:ascii="Segoe UI" w:hAnsi="Segoe UI" w:cs="Segoe UI"/>
          <w:sz w:val="18"/>
          <w:szCs w:val="18"/>
          <w:lang w:eastAsia="es-CO"/>
        </w:rPr>
        <w:t> &gt; </w:t>
      </w:r>
      <w:proofErr w:type="spellStart"/>
      <w:r>
        <w:rPr>
          <w:rFonts w:ascii="Segoe UI" w:hAnsi="Segoe UI" w:cs="Segoe UI"/>
          <w:sz w:val="18"/>
          <w:szCs w:val="18"/>
          <w:lang w:eastAsia="es-CO"/>
        </w:rPr>
        <w:t>VoIP</w:t>
      </w:r>
      <w:proofErr w:type="spellEnd"/>
      <w:r w:rsidRPr="00894AE9">
        <w:rPr>
          <w:rFonts w:ascii="Segoe UI" w:hAnsi="Segoe UI" w:cs="Segoe UI"/>
          <w:sz w:val="18"/>
          <w:szCs w:val="18"/>
          <w:lang w:eastAsia="es-CO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  <w:lang w:eastAsia="es-CO"/>
        </w:rPr>
        <w:t>Information</w:t>
      </w:r>
      <w:proofErr w:type="spellEnd"/>
    </w:p>
    <w:p w14:paraId="0AFAB6E9" w14:textId="0EEBD8B8" w:rsidR="00E8211E" w:rsidRDefault="00E8211E" w:rsidP="00E8211E">
      <w:pPr>
        <w:rPr>
          <w:rFonts w:ascii="Arial" w:hAnsi="Arial" w:cs="Arial"/>
          <w:b/>
          <w:lang w:val="es-CO"/>
        </w:rPr>
      </w:pPr>
    </w:p>
    <w:p w14:paraId="08E5D194" w14:textId="77777777" w:rsidR="00E8211E" w:rsidRPr="00E8211E" w:rsidRDefault="00E8211E" w:rsidP="00E8211E">
      <w:pPr>
        <w:rPr>
          <w:rFonts w:ascii="Arial" w:hAnsi="Arial" w:cs="Arial"/>
          <w:b/>
          <w:lang w:val="es-CO"/>
        </w:rPr>
      </w:pPr>
    </w:p>
    <w:p w14:paraId="2E30B2C3" w14:textId="77777777" w:rsidR="00E8211E" w:rsidRDefault="00E8211E" w:rsidP="00E8211E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</w:pPr>
      <w:r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Gaoke Serie N(MG600XN, MG600XNF)</w:t>
      </w:r>
    </w:p>
    <w:p w14:paraId="53278546" w14:textId="77777777" w:rsidR="00E8211E" w:rsidRDefault="00E8211E" w:rsidP="00B74B88">
      <w:pPr>
        <w:rPr>
          <w:rFonts w:ascii="Arial" w:hAnsi="Arial" w:cs="Arial"/>
          <w:b/>
          <w:lang w:val="es-CO"/>
        </w:rPr>
      </w:pPr>
    </w:p>
    <w:p w14:paraId="74D84F30" w14:textId="2962DD4C" w:rsidR="00E8211E" w:rsidRDefault="00E8211E" w:rsidP="00B74B88">
      <w:pPr>
        <w:rPr>
          <w:rFonts w:ascii="Arial" w:hAnsi="Arial" w:cs="Arial"/>
          <w:b/>
          <w:lang w:val="es-CO"/>
        </w:rPr>
      </w:pPr>
    </w:p>
    <w:p w14:paraId="33E9501B" w14:textId="1D469EA3" w:rsidR="00E8211E" w:rsidRDefault="00E8211E" w:rsidP="00B74B88">
      <w:pPr>
        <w:rPr>
          <w:rFonts w:ascii="Arial" w:hAnsi="Arial" w:cs="Arial"/>
          <w:bCs/>
          <w:lang w:val="es-CO"/>
        </w:rPr>
      </w:pPr>
      <w:proofErr w:type="gramStart"/>
      <w:r w:rsidRPr="00F03416">
        <w:rPr>
          <w:rFonts w:ascii="Arial" w:hAnsi="Arial" w:cs="Arial"/>
          <w:bCs/>
          <w:lang w:val="es-CO"/>
        </w:rPr>
        <w:t>show</w:t>
      </w:r>
      <w:proofErr w:type="gramEnd"/>
      <w:r w:rsidRPr="00F03416">
        <w:rPr>
          <w:rFonts w:ascii="Arial" w:hAnsi="Arial" w:cs="Arial"/>
          <w:bCs/>
          <w:lang w:val="es-CO"/>
        </w:rPr>
        <w:t xml:space="preserve"> </w:t>
      </w:r>
      <w:proofErr w:type="spellStart"/>
      <w:r w:rsidRPr="00F03416">
        <w:rPr>
          <w:rFonts w:ascii="Arial" w:hAnsi="Arial" w:cs="Arial"/>
          <w:bCs/>
          <w:lang w:val="es-CO"/>
        </w:rPr>
        <w:t>wan</w:t>
      </w:r>
      <w:proofErr w:type="spellEnd"/>
      <w:r>
        <w:rPr>
          <w:rFonts w:ascii="Arial" w:hAnsi="Arial" w:cs="Arial"/>
          <w:bCs/>
          <w:lang w:val="es-CO"/>
        </w:rPr>
        <w:t>(</w:t>
      </w:r>
      <w:proofErr w:type="spellStart"/>
      <w:r>
        <w:rPr>
          <w:rFonts w:ascii="Arial" w:hAnsi="Arial" w:cs="Arial"/>
          <w:bCs/>
          <w:lang w:val="es-CO"/>
        </w:rPr>
        <w:t>Opcion</w:t>
      </w:r>
      <w:proofErr w:type="spellEnd"/>
      <w:r>
        <w:rPr>
          <w:rFonts w:ascii="Arial" w:hAnsi="Arial" w:cs="Arial"/>
          <w:bCs/>
          <w:lang w:val="es-CO"/>
        </w:rPr>
        <w:t xml:space="preserve"> 2)</w:t>
      </w:r>
    </w:p>
    <w:p w14:paraId="24F10E32" w14:textId="58949EBF" w:rsidR="00E8211E" w:rsidRDefault="00E8211E" w:rsidP="00B74B88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 xml:space="preserve">show </w:t>
      </w:r>
      <w:proofErr w:type="spellStart"/>
      <w:r w:rsidRPr="00F03416">
        <w:rPr>
          <w:rFonts w:ascii="Arial" w:hAnsi="Arial" w:cs="Arial"/>
          <w:bCs/>
          <w:lang w:val="es-CO"/>
        </w:rPr>
        <w:t>sip</w:t>
      </w:r>
      <w:proofErr w:type="spellEnd"/>
    </w:p>
    <w:p w14:paraId="589AE106" w14:textId="59E913E7" w:rsidR="00E8211E" w:rsidRDefault="00E8211E" w:rsidP="00B74B88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 xml:space="preserve">show </w:t>
      </w:r>
      <w:proofErr w:type="spellStart"/>
      <w:r w:rsidRPr="00F03416">
        <w:rPr>
          <w:rFonts w:ascii="Arial" w:hAnsi="Arial" w:cs="Arial"/>
          <w:bCs/>
          <w:lang w:val="es-CO"/>
        </w:rPr>
        <w:t>sipuser</w:t>
      </w:r>
      <w:proofErr w:type="spellEnd"/>
    </w:p>
    <w:p w14:paraId="5DAD7B74" w14:textId="2594645A" w:rsidR="00E8211E" w:rsidRDefault="00E8211E" w:rsidP="00B74B88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 xml:space="preserve">show </w:t>
      </w:r>
      <w:proofErr w:type="spellStart"/>
      <w:r w:rsidRPr="00F03416">
        <w:rPr>
          <w:rFonts w:ascii="Arial" w:hAnsi="Arial" w:cs="Arial"/>
          <w:bCs/>
          <w:lang w:val="es-CO"/>
        </w:rPr>
        <w:t>dsp</w:t>
      </w:r>
      <w:proofErr w:type="spellEnd"/>
    </w:p>
    <w:p w14:paraId="48DA86DE" w14:textId="4CD9FB3F" w:rsidR="00E8211E" w:rsidRDefault="00E8211E" w:rsidP="00B74B88">
      <w:pPr>
        <w:rPr>
          <w:rFonts w:ascii="Arial" w:hAnsi="Arial" w:cs="Arial"/>
          <w:bCs/>
          <w:lang w:val="es-CO" w:eastAsia="es-CO"/>
        </w:rPr>
      </w:pPr>
      <w:r w:rsidRPr="00F03416">
        <w:rPr>
          <w:rFonts w:ascii="Arial" w:hAnsi="Arial" w:cs="Arial"/>
          <w:bCs/>
          <w:lang w:val="es-CO" w:eastAsia="es-CO"/>
        </w:rPr>
        <w:t xml:space="preserve">show </w:t>
      </w:r>
      <w:proofErr w:type="spellStart"/>
      <w:r w:rsidRPr="00F03416">
        <w:rPr>
          <w:rFonts w:ascii="Arial" w:hAnsi="Arial" w:cs="Arial"/>
          <w:bCs/>
          <w:lang w:val="es-CO" w:eastAsia="es-CO"/>
        </w:rPr>
        <w:t>codec</w:t>
      </w:r>
      <w:proofErr w:type="spellEnd"/>
    </w:p>
    <w:p w14:paraId="61887E12" w14:textId="2E6A50F4" w:rsidR="00E8211E" w:rsidRDefault="00E8211E" w:rsidP="00B74B88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show tr069</w:t>
      </w:r>
    </w:p>
    <w:p w14:paraId="3933C9E2" w14:textId="63D13AAB" w:rsidR="00E8211E" w:rsidRDefault="00E8211E" w:rsidP="00B74B88">
      <w:pPr>
        <w:rPr>
          <w:rFonts w:ascii="Arial" w:hAnsi="Arial" w:cs="Arial"/>
          <w:bCs/>
          <w:lang w:val="es-CO"/>
        </w:rPr>
      </w:pPr>
    </w:p>
    <w:p w14:paraId="6CC4AD3A" w14:textId="5036749E" w:rsidR="00833AF7" w:rsidRDefault="00833AF7" w:rsidP="00B74B88">
      <w:pPr>
        <w:rPr>
          <w:rFonts w:ascii="Arial" w:hAnsi="Arial" w:cs="Arial"/>
          <w:bCs/>
          <w:lang w:val="es-CO"/>
        </w:rPr>
      </w:pPr>
    </w:p>
    <w:p w14:paraId="1F7F012D" w14:textId="77777777" w:rsidR="00833AF7" w:rsidRDefault="00833AF7" w:rsidP="00833AF7">
      <w:pPr>
        <w:rPr>
          <w:rFonts w:ascii="Arial" w:hAnsi="Arial" w:cs="Arial"/>
          <w:b/>
          <w:lang w:val="es-CO"/>
        </w:rPr>
      </w:pPr>
    </w:p>
    <w:p w14:paraId="665CE826" w14:textId="77777777" w:rsidR="00833AF7" w:rsidRPr="007B0E6E" w:rsidRDefault="00833AF7" w:rsidP="00833AF7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b/>
          <w:bCs/>
          <w:sz w:val="18"/>
          <w:szCs w:val="18"/>
          <w:lang w:val="es-ES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Router</w:t>
      </w:r>
      <w:proofErr w:type="spellEnd"/>
      <w:r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 xml:space="preserve"> </w:t>
      </w:r>
      <w:r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CISCO</w:t>
      </w:r>
      <w:r w:rsidRPr="00165EFC">
        <w:rPr>
          <w:rStyle w:val="eop"/>
          <w:rFonts w:ascii="Calibri" w:hAnsi="Calibri" w:cs="Calibri"/>
          <w:b/>
          <w:bCs/>
          <w:sz w:val="22"/>
          <w:szCs w:val="22"/>
          <w:lang w:val="es-ES"/>
        </w:rPr>
        <w:t> </w:t>
      </w:r>
    </w:p>
    <w:p w14:paraId="1542DA9D" w14:textId="77777777" w:rsidR="00833AF7" w:rsidRDefault="00833AF7" w:rsidP="00833AF7">
      <w:pPr>
        <w:pStyle w:val="Prrafodelista"/>
        <w:rPr>
          <w:rFonts w:ascii="Segoe UI" w:hAnsi="Segoe UI" w:cs="Segoe UI"/>
          <w:b/>
          <w:bCs/>
          <w:sz w:val="18"/>
          <w:szCs w:val="18"/>
        </w:rPr>
      </w:pPr>
    </w:p>
    <w:p w14:paraId="40C98696" w14:textId="77777777" w:rsidR="00833AF7" w:rsidRPr="007B0E6E" w:rsidRDefault="00833AF7" w:rsidP="00833AF7">
      <w:pPr>
        <w:jc w:val="both"/>
        <w:rPr>
          <w:rFonts w:ascii="Arial" w:hAnsi="Arial" w:cs="Arial"/>
          <w:b/>
          <w:lang w:val="es-CO"/>
        </w:rPr>
      </w:pPr>
      <w:r w:rsidRPr="007B0E6E">
        <w:rPr>
          <w:rFonts w:ascii="Arial" w:hAnsi="Arial" w:cs="Arial"/>
          <w:b/>
          <w:lang w:val="es-CO"/>
        </w:rPr>
        <w:t xml:space="preserve">show </w:t>
      </w:r>
      <w:proofErr w:type="spellStart"/>
      <w:r w:rsidRPr="007B0E6E">
        <w:rPr>
          <w:rFonts w:ascii="Arial" w:hAnsi="Arial" w:cs="Arial"/>
          <w:b/>
          <w:lang w:val="es-CO"/>
        </w:rPr>
        <w:t>startup-config</w:t>
      </w:r>
      <w:proofErr w:type="spellEnd"/>
    </w:p>
    <w:p w14:paraId="0E3D0242" w14:textId="77777777" w:rsidR="00833AF7" w:rsidRPr="00165EFC" w:rsidRDefault="00833AF7" w:rsidP="00833AF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  <w:lang w:val="es-ES"/>
        </w:rPr>
      </w:pPr>
    </w:p>
    <w:p w14:paraId="558C68AE" w14:textId="77777777" w:rsidR="00833AF7" w:rsidRDefault="00833AF7" w:rsidP="00833AF7">
      <w:pPr>
        <w:rPr>
          <w:rFonts w:ascii="Arial" w:hAnsi="Arial" w:cs="Arial"/>
          <w:b/>
          <w:lang w:val="es-CO"/>
        </w:rPr>
      </w:pPr>
    </w:p>
    <w:p w14:paraId="1500A428" w14:textId="77777777" w:rsidR="00BF0E8D" w:rsidRPr="00BF0E8D" w:rsidRDefault="00BF0E8D" w:rsidP="00BF0E8D">
      <w:pPr>
        <w:rPr>
          <w:lang w:val="es-MX"/>
        </w:rPr>
      </w:pPr>
      <w:r w:rsidRPr="00BF0E8D">
        <w:rPr>
          <w:lang w:val="es-MX"/>
        </w:rPr>
        <w:t>Configuración Interfaz WAN Telefonía</w:t>
      </w:r>
    </w:p>
    <w:p w14:paraId="2BF35F0F" w14:textId="3C50AAE7" w:rsidR="00833AF7" w:rsidRPr="008A5390" w:rsidRDefault="00BF0E8D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</w:t>
      </w:r>
      <w:r w:rsidR="00833AF7" w:rsidRPr="008A5390">
        <w:rPr>
          <w:rFonts w:ascii="Arial" w:hAnsi="Arial" w:cs="Arial"/>
          <w:bCs/>
          <w:lang w:val="es-CO"/>
        </w:rPr>
        <w:t xml:space="preserve"> </w:t>
      </w:r>
      <w:proofErr w:type="spellStart"/>
      <w:r w:rsidR="00833AF7" w:rsidRPr="008A5390">
        <w:rPr>
          <w:rFonts w:ascii="Arial" w:hAnsi="Arial" w:cs="Arial"/>
          <w:bCs/>
          <w:lang w:val="es-CO"/>
        </w:rPr>
        <w:t>Subinterfaz</w:t>
      </w:r>
      <w:proofErr w:type="spellEnd"/>
      <w:r w:rsidR="00833AF7" w:rsidRPr="008A5390">
        <w:rPr>
          <w:rFonts w:ascii="Arial" w:hAnsi="Arial" w:cs="Arial"/>
          <w:bCs/>
          <w:lang w:val="es-CO"/>
        </w:rPr>
        <w:t xml:space="preserve"> WA</w:t>
      </w:r>
      <w:r w:rsidR="00833AF7">
        <w:rPr>
          <w:rFonts w:ascii="Arial" w:hAnsi="Arial" w:cs="Arial"/>
          <w:bCs/>
          <w:lang w:val="es-CO"/>
        </w:rPr>
        <w:t>N</w:t>
      </w:r>
      <w:r w:rsidR="00833AF7" w:rsidRPr="008A5390">
        <w:rPr>
          <w:rFonts w:ascii="Arial" w:hAnsi="Arial" w:cs="Arial"/>
          <w:bCs/>
          <w:lang w:val="es-CO"/>
        </w:rPr>
        <w:t xml:space="preserve"> </w:t>
      </w:r>
      <w:proofErr w:type="spellStart"/>
      <w:r>
        <w:rPr>
          <w:rFonts w:ascii="Arial" w:hAnsi="Arial" w:cs="Arial"/>
          <w:bCs/>
          <w:lang w:val="es-CO"/>
        </w:rPr>
        <w:t>Telefonia</w:t>
      </w:r>
      <w:proofErr w:type="spellEnd"/>
    </w:p>
    <w:p w14:paraId="329291B9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Interfaz LAN</w:t>
      </w:r>
    </w:p>
    <w:p w14:paraId="18C19265" w14:textId="6F9A3884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Ruta Estática</w:t>
      </w:r>
      <w:r w:rsidR="00BF0E8D">
        <w:rPr>
          <w:rFonts w:ascii="Arial" w:hAnsi="Arial" w:cs="Arial"/>
          <w:bCs/>
          <w:lang w:val="es-CO"/>
        </w:rPr>
        <w:t xml:space="preserve"> IMS</w:t>
      </w:r>
    </w:p>
    <w:p w14:paraId="5519EC74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NAT de Salida a Internet</w:t>
      </w:r>
    </w:p>
    <w:p w14:paraId="5E910E15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proofErr w:type="spellStart"/>
      <w:r w:rsidRPr="008A5390">
        <w:rPr>
          <w:rFonts w:ascii="Arial" w:hAnsi="Arial" w:cs="Arial"/>
          <w:bCs/>
          <w:lang w:val="es-CO"/>
        </w:rPr>
        <w:t>Configuracion</w:t>
      </w:r>
      <w:proofErr w:type="spellEnd"/>
      <w:r w:rsidRPr="008A5390">
        <w:rPr>
          <w:rFonts w:ascii="Arial" w:hAnsi="Arial" w:cs="Arial"/>
          <w:bCs/>
          <w:lang w:val="es-CO"/>
        </w:rPr>
        <w:t xml:space="preserve"> Comunidad SNMP</w:t>
      </w:r>
    </w:p>
    <w:p w14:paraId="1B2495B2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Configuraciones Básicas</w:t>
      </w:r>
    </w:p>
    <w:p w14:paraId="658F9751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Restricción de Acceso por WEB</w:t>
      </w:r>
    </w:p>
    <w:p w14:paraId="50ACED78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Acceso al Equipo CPE y Configuración Listas de Acceso</w:t>
      </w:r>
    </w:p>
    <w:p w14:paraId="151EF5C7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banner del equipo</w:t>
      </w:r>
    </w:p>
    <w:p w14:paraId="5FC79D52" w14:textId="77777777" w:rsidR="00833AF7" w:rsidRDefault="00833AF7" w:rsidP="00833AF7">
      <w:pPr>
        <w:jc w:val="both"/>
        <w:rPr>
          <w:rFonts w:ascii="Arial" w:hAnsi="Arial" w:cs="Arial"/>
          <w:bCs/>
          <w:lang w:val="es-CO"/>
        </w:rPr>
      </w:pPr>
    </w:p>
    <w:p w14:paraId="07EB3E51" w14:textId="77777777" w:rsidR="00833AF7" w:rsidRDefault="00833AF7" w:rsidP="00833AF7">
      <w:pPr>
        <w:jc w:val="both"/>
        <w:rPr>
          <w:rFonts w:ascii="Arial" w:hAnsi="Arial" w:cs="Arial"/>
          <w:bCs/>
          <w:lang w:val="es-CO"/>
        </w:rPr>
      </w:pPr>
      <w:proofErr w:type="spellStart"/>
      <w:r>
        <w:rPr>
          <w:rFonts w:ascii="Arial" w:hAnsi="Arial" w:cs="Arial"/>
          <w:bCs/>
          <w:lang w:val="es-CO"/>
        </w:rPr>
        <w:t>Linea</w:t>
      </w:r>
      <w:proofErr w:type="spellEnd"/>
      <w:r>
        <w:rPr>
          <w:rFonts w:ascii="Arial" w:hAnsi="Arial" w:cs="Arial"/>
          <w:bCs/>
          <w:lang w:val="es-CO"/>
        </w:rPr>
        <w:t xml:space="preserve"> base de Seguridad</w:t>
      </w:r>
    </w:p>
    <w:p w14:paraId="66C24FA3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</w:p>
    <w:p w14:paraId="4776127B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CONTRA DENEGACION DE SERVICIO Y DICCIONARIO DE ATAQUE (ATAQUES DE FUERZA BRUTA).</w:t>
      </w:r>
    </w:p>
    <w:p w14:paraId="17AFD29A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POR PUERTOS VULNERABLES HTTP Y HTTPS.</w:t>
      </w:r>
    </w:p>
    <w:p w14:paraId="4F2F1039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CONTRA LOGEO Y CONTROL DESDE REDES NO PERMITIDAS</w:t>
      </w:r>
    </w:p>
    <w:p w14:paraId="5B8E2FF9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DE ACCESO SEGURO CONFIGURANDO SSH</w:t>
      </w:r>
    </w:p>
    <w:p w14:paraId="78D3586B" w14:textId="77777777" w:rsidR="00833AF7" w:rsidRDefault="00833AF7" w:rsidP="00833AF7">
      <w:pPr>
        <w:rPr>
          <w:rFonts w:ascii="Arial" w:hAnsi="Arial" w:cs="Arial"/>
          <w:b/>
          <w:lang w:val="es-CO"/>
        </w:rPr>
      </w:pPr>
    </w:p>
    <w:p w14:paraId="5EF3EF77" w14:textId="77777777" w:rsidR="00833AF7" w:rsidRDefault="00833AF7" w:rsidP="00833AF7">
      <w:pPr>
        <w:rPr>
          <w:rFonts w:ascii="Arial" w:hAnsi="Arial" w:cs="Arial"/>
          <w:b/>
          <w:lang w:val="es-CO"/>
        </w:rPr>
      </w:pPr>
    </w:p>
    <w:p w14:paraId="4F3685F7" w14:textId="77777777" w:rsidR="00833AF7" w:rsidRPr="00165EFC" w:rsidRDefault="00833AF7" w:rsidP="00833AF7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  <w:lang w:val="es-ES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Router</w:t>
      </w:r>
      <w:proofErr w:type="spellEnd"/>
      <w:r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 xml:space="preserve"> </w:t>
      </w:r>
      <w:r w:rsidRPr="00165EFC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HUAWEI</w:t>
      </w:r>
      <w:r w:rsidRPr="00165EFC">
        <w:rPr>
          <w:rStyle w:val="eop"/>
          <w:rFonts w:ascii="Calibri" w:hAnsi="Calibri" w:cs="Calibri"/>
          <w:b/>
          <w:bCs/>
          <w:sz w:val="22"/>
          <w:szCs w:val="22"/>
          <w:lang w:val="es-ES"/>
        </w:rPr>
        <w:t> </w:t>
      </w:r>
    </w:p>
    <w:p w14:paraId="79BE377C" w14:textId="77777777" w:rsidR="00833AF7" w:rsidRDefault="00833AF7" w:rsidP="00833AF7">
      <w:pPr>
        <w:rPr>
          <w:rFonts w:ascii="Arial" w:hAnsi="Arial" w:cs="Arial"/>
          <w:b/>
          <w:lang w:val="es-CO"/>
        </w:rPr>
      </w:pPr>
    </w:p>
    <w:p w14:paraId="11637953" w14:textId="77777777" w:rsidR="00833AF7" w:rsidRDefault="00833AF7" w:rsidP="00833AF7">
      <w:pPr>
        <w:rPr>
          <w:rFonts w:ascii="Arial" w:hAnsi="Arial" w:cs="Arial"/>
          <w:b/>
          <w:lang w:val="es-CO"/>
        </w:rPr>
      </w:pPr>
      <w:proofErr w:type="spellStart"/>
      <w:r w:rsidRPr="0081544A">
        <w:rPr>
          <w:rFonts w:ascii="Arial" w:hAnsi="Arial" w:cs="Arial"/>
          <w:b/>
          <w:lang w:val="es-CO"/>
        </w:rPr>
        <w:t>display</w:t>
      </w:r>
      <w:proofErr w:type="spellEnd"/>
      <w:r w:rsidRPr="0081544A">
        <w:rPr>
          <w:rFonts w:ascii="Arial" w:hAnsi="Arial" w:cs="Arial"/>
          <w:b/>
          <w:lang w:val="es-CO"/>
        </w:rPr>
        <w:t xml:space="preserve"> </w:t>
      </w:r>
      <w:proofErr w:type="spellStart"/>
      <w:r w:rsidRPr="0081544A">
        <w:rPr>
          <w:rFonts w:ascii="Arial" w:hAnsi="Arial" w:cs="Arial"/>
          <w:b/>
          <w:lang w:val="es-CO"/>
        </w:rPr>
        <w:t>current-config</w:t>
      </w:r>
      <w:proofErr w:type="spellEnd"/>
    </w:p>
    <w:p w14:paraId="30322092" w14:textId="77777777" w:rsidR="00833AF7" w:rsidRDefault="00833AF7" w:rsidP="00833AF7">
      <w:pPr>
        <w:rPr>
          <w:rFonts w:ascii="Arial" w:hAnsi="Arial" w:cs="Arial"/>
          <w:b/>
          <w:lang w:val="es-CO"/>
        </w:rPr>
      </w:pPr>
    </w:p>
    <w:p w14:paraId="0E185C74" w14:textId="2CD8BD52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 xml:space="preserve">Configuración Interfaz WAN </w:t>
      </w:r>
      <w:r w:rsidR="00BF0E8D">
        <w:rPr>
          <w:rFonts w:ascii="Arial" w:hAnsi="Arial" w:cs="Arial"/>
          <w:bCs/>
          <w:lang w:val="es-CO"/>
        </w:rPr>
        <w:t>Telefonía</w:t>
      </w:r>
    </w:p>
    <w:p w14:paraId="579F98B1" w14:textId="2FA23731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Subinterfaz WA</w:t>
      </w:r>
      <w:r>
        <w:rPr>
          <w:rFonts w:ascii="Arial" w:hAnsi="Arial" w:cs="Arial"/>
          <w:bCs/>
          <w:lang w:val="es-CO"/>
        </w:rPr>
        <w:t>N</w:t>
      </w:r>
      <w:r w:rsidRPr="008A5390">
        <w:rPr>
          <w:rFonts w:ascii="Arial" w:hAnsi="Arial" w:cs="Arial"/>
          <w:bCs/>
          <w:lang w:val="es-CO"/>
        </w:rPr>
        <w:t xml:space="preserve"> </w:t>
      </w:r>
      <w:r w:rsidR="00BF0E8D">
        <w:rPr>
          <w:rFonts w:ascii="Arial" w:hAnsi="Arial" w:cs="Arial"/>
          <w:bCs/>
          <w:lang w:val="es-CO"/>
        </w:rPr>
        <w:t>Telefonía</w:t>
      </w:r>
    </w:p>
    <w:p w14:paraId="20B1B43D" w14:textId="218E6EB4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Interfaz LAN</w:t>
      </w:r>
      <w:r w:rsidR="00BF0E8D">
        <w:rPr>
          <w:rFonts w:ascii="Arial" w:hAnsi="Arial" w:cs="Arial"/>
          <w:bCs/>
          <w:lang w:val="es-CO"/>
        </w:rPr>
        <w:t xml:space="preserve"> Telefonía</w:t>
      </w:r>
    </w:p>
    <w:p w14:paraId="5E98B223" w14:textId="4894EAC9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Ruta Estática</w:t>
      </w:r>
      <w:r w:rsidR="00BF0E8D">
        <w:rPr>
          <w:rFonts w:ascii="Arial" w:hAnsi="Arial" w:cs="Arial"/>
          <w:bCs/>
          <w:lang w:val="es-CO"/>
        </w:rPr>
        <w:t xml:space="preserve"> IMS</w:t>
      </w:r>
    </w:p>
    <w:p w14:paraId="22F6D058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NAT de Salida a Internet</w:t>
      </w:r>
    </w:p>
    <w:p w14:paraId="71A37B76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Comunidad SNMP</w:t>
      </w:r>
    </w:p>
    <w:p w14:paraId="2EE19DC2" w14:textId="77777777" w:rsidR="00833AF7" w:rsidRPr="00463EF9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463EF9">
        <w:rPr>
          <w:rFonts w:ascii="Arial" w:hAnsi="Arial" w:cs="Arial"/>
          <w:bCs/>
          <w:lang w:val="es-CO"/>
        </w:rPr>
        <w:t>Restricción de Acceso por WEB</w:t>
      </w:r>
    </w:p>
    <w:p w14:paraId="206DF265" w14:textId="77777777" w:rsidR="00833AF7" w:rsidRPr="00463EF9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463EF9">
        <w:rPr>
          <w:rFonts w:ascii="Arial" w:hAnsi="Arial" w:cs="Arial"/>
          <w:bCs/>
          <w:lang w:val="es-CO"/>
        </w:rPr>
        <w:t>Configuración de Listas de Acceso</w:t>
      </w:r>
    </w:p>
    <w:p w14:paraId="34F8DB24" w14:textId="77777777" w:rsidR="00833AF7" w:rsidRPr="00463EF9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463EF9">
        <w:rPr>
          <w:rFonts w:ascii="Arial" w:hAnsi="Arial" w:cs="Arial"/>
          <w:bCs/>
          <w:lang w:val="es-CO"/>
        </w:rPr>
        <w:t>Configuración de la interfaz de consola y VTY</w:t>
      </w:r>
    </w:p>
    <w:p w14:paraId="49FBD4BC" w14:textId="77777777" w:rsidR="00833AF7" w:rsidRPr="00463EF9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463EF9">
        <w:rPr>
          <w:rFonts w:ascii="Arial" w:hAnsi="Arial" w:cs="Arial"/>
          <w:bCs/>
          <w:lang w:val="es-CO"/>
        </w:rPr>
        <w:t xml:space="preserve">Configuración de Usuario para el ingreso al Router por SSH </w:t>
      </w:r>
    </w:p>
    <w:p w14:paraId="5D1D1646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Configuración banner del equipo</w:t>
      </w:r>
    </w:p>
    <w:p w14:paraId="3FEC5D70" w14:textId="77777777" w:rsidR="00833AF7" w:rsidRDefault="00833AF7" w:rsidP="00833AF7">
      <w:pPr>
        <w:jc w:val="both"/>
        <w:rPr>
          <w:rFonts w:ascii="Arial" w:hAnsi="Arial" w:cs="Arial"/>
          <w:bCs/>
          <w:lang w:val="es-CO"/>
        </w:rPr>
      </w:pPr>
    </w:p>
    <w:p w14:paraId="69C95BA4" w14:textId="77777777" w:rsidR="00833AF7" w:rsidRDefault="00833AF7" w:rsidP="00833AF7">
      <w:pPr>
        <w:jc w:val="both"/>
        <w:rPr>
          <w:rFonts w:ascii="Arial" w:hAnsi="Arial" w:cs="Arial"/>
          <w:bCs/>
          <w:lang w:val="es-CO"/>
        </w:rPr>
      </w:pPr>
    </w:p>
    <w:p w14:paraId="6CCD8721" w14:textId="77777777" w:rsidR="00833AF7" w:rsidRDefault="00833AF7" w:rsidP="00833AF7">
      <w:pPr>
        <w:jc w:val="both"/>
        <w:rPr>
          <w:rFonts w:ascii="Arial" w:hAnsi="Arial" w:cs="Arial"/>
          <w:bCs/>
          <w:lang w:val="es-CO"/>
        </w:rPr>
      </w:pPr>
      <w:proofErr w:type="spellStart"/>
      <w:r>
        <w:rPr>
          <w:rFonts w:ascii="Arial" w:hAnsi="Arial" w:cs="Arial"/>
          <w:bCs/>
          <w:lang w:val="es-CO"/>
        </w:rPr>
        <w:t>Linea</w:t>
      </w:r>
      <w:proofErr w:type="spellEnd"/>
      <w:r>
        <w:rPr>
          <w:rFonts w:ascii="Arial" w:hAnsi="Arial" w:cs="Arial"/>
          <w:bCs/>
          <w:lang w:val="es-CO"/>
        </w:rPr>
        <w:t xml:space="preserve"> base de Seguridad</w:t>
      </w:r>
    </w:p>
    <w:p w14:paraId="23C5F40D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</w:p>
    <w:p w14:paraId="7C306252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CONTRA DENEGACION DE SERVICIO Y DICCIONARIO DE ATAQUE (ATAQUES DE FUERZA BRUTA).</w:t>
      </w:r>
    </w:p>
    <w:p w14:paraId="6738EE8E" w14:textId="77777777" w:rsidR="00833AF7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POR PUERTOS VULNERABLES HTTP Y HTTPS.</w:t>
      </w:r>
    </w:p>
    <w:p w14:paraId="0E24A6B7" w14:textId="77777777" w:rsidR="00833AF7" w:rsidRPr="008A5390" w:rsidRDefault="00833AF7" w:rsidP="00833AF7">
      <w:pPr>
        <w:ind w:right="74"/>
        <w:rPr>
          <w:rFonts w:ascii="Arial" w:hAnsi="Arial" w:cs="Arial"/>
          <w:bCs/>
          <w:lang w:val="es-CO"/>
        </w:rPr>
      </w:pPr>
      <w:r w:rsidRPr="00463EF9">
        <w:rPr>
          <w:rFonts w:ascii="Arial" w:eastAsia="Arial" w:hAnsi="Arial" w:cs="Arial"/>
        </w:rPr>
        <w:t>ACTIVCION DE PROTECCIONES DE PROCESAMIENTO</w:t>
      </w:r>
    </w:p>
    <w:p w14:paraId="2F1C67E3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CONTRA LOGEO Y CONTROL DESDE REDES NO PERMITIDAS</w:t>
      </w:r>
    </w:p>
    <w:p w14:paraId="6FCA4C26" w14:textId="77777777" w:rsidR="00833AF7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8A5390">
        <w:rPr>
          <w:rFonts w:ascii="Arial" w:hAnsi="Arial" w:cs="Arial"/>
          <w:bCs/>
          <w:lang w:val="es-CO"/>
        </w:rPr>
        <w:t>PROTECCION DE ACCESO SEGURO CONFIGURANDO SSH</w:t>
      </w:r>
    </w:p>
    <w:p w14:paraId="3ED84218" w14:textId="77777777" w:rsidR="00833AF7" w:rsidRPr="00463EF9" w:rsidRDefault="00833AF7" w:rsidP="00833AF7">
      <w:pPr>
        <w:jc w:val="both"/>
        <w:rPr>
          <w:rFonts w:ascii="Arial" w:hAnsi="Arial" w:cs="Arial"/>
          <w:bCs/>
          <w:lang w:val="es-CO"/>
        </w:rPr>
      </w:pPr>
      <w:r w:rsidRPr="00463EF9">
        <w:rPr>
          <w:rFonts w:ascii="Arial" w:hAnsi="Arial" w:cs="Arial"/>
          <w:bCs/>
          <w:lang w:val="es-CO"/>
        </w:rPr>
        <w:t>DESHABILITAR CAMBIO DE CONTRASEÑA</w:t>
      </w:r>
    </w:p>
    <w:p w14:paraId="096C68F7" w14:textId="77777777" w:rsidR="00833AF7" w:rsidRPr="008A5390" w:rsidRDefault="00833AF7" w:rsidP="00833AF7">
      <w:pPr>
        <w:jc w:val="both"/>
        <w:rPr>
          <w:rFonts w:ascii="Arial" w:hAnsi="Arial" w:cs="Arial"/>
          <w:bCs/>
          <w:lang w:val="es-CO"/>
        </w:rPr>
      </w:pPr>
    </w:p>
    <w:p w14:paraId="5424B6A0" w14:textId="64988166" w:rsidR="00833AF7" w:rsidRDefault="00833AF7" w:rsidP="00B74B88">
      <w:pPr>
        <w:rPr>
          <w:rFonts w:ascii="Arial" w:hAnsi="Arial" w:cs="Arial"/>
          <w:bCs/>
          <w:lang w:val="es-CO"/>
        </w:rPr>
      </w:pPr>
    </w:p>
    <w:p w14:paraId="1B27C47F" w14:textId="77777777" w:rsidR="00AC5431" w:rsidRPr="00B118A6" w:rsidRDefault="00AC5431" w:rsidP="00AC543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14:paraId="1B27C480" w14:textId="7978846A" w:rsidR="00AC5431" w:rsidRPr="00B118A6" w:rsidRDefault="00AC5431" w:rsidP="00AC543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Evidencia de conectividad entre el equipo terminal de voz hacia el </w:t>
      </w:r>
      <w:proofErr w:type="spellStart"/>
      <w:r w:rsidRPr="00B118A6">
        <w:rPr>
          <w:rFonts w:ascii="Arial" w:hAnsi="Arial" w:cs="Arial"/>
          <w:b/>
          <w:lang w:val="es-CO"/>
        </w:rPr>
        <w:t>router</w:t>
      </w:r>
      <w:proofErr w:type="spellEnd"/>
      <w:r w:rsidRPr="00B118A6">
        <w:rPr>
          <w:rFonts w:ascii="Arial" w:hAnsi="Arial" w:cs="Arial"/>
          <w:b/>
          <w:lang w:val="es-CO"/>
        </w:rPr>
        <w:t xml:space="preserve"> (</w:t>
      </w:r>
      <w:proofErr w:type="spellStart"/>
      <w:r w:rsidR="0000041C">
        <w:rPr>
          <w:rFonts w:ascii="Arial" w:hAnsi="Arial" w:cs="Arial"/>
          <w:b/>
          <w:lang w:val="es-CO"/>
        </w:rPr>
        <w:t>Gaoke</w:t>
      </w:r>
      <w:r w:rsidRPr="00B118A6">
        <w:rPr>
          <w:rFonts w:ascii="Arial" w:hAnsi="Arial" w:cs="Arial"/>
          <w:b/>
          <w:lang w:val="es-CO"/>
        </w:rPr>
        <w:t>,</w:t>
      </w:r>
      <w:r w:rsidR="0000041C">
        <w:rPr>
          <w:rFonts w:ascii="Arial" w:hAnsi="Arial" w:cs="Arial"/>
          <w:b/>
          <w:lang w:val="es-CO"/>
        </w:rPr>
        <w:t>H</w:t>
      </w:r>
      <w:r w:rsidRPr="00B118A6">
        <w:rPr>
          <w:rFonts w:ascii="Arial" w:hAnsi="Arial" w:cs="Arial"/>
          <w:b/>
          <w:lang w:val="es-CO"/>
        </w:rPr>
        <w:t>uawei,</w:t>
      </w:r>
      <w:r w:rsidR="0000041C">
        <w:rPr>
          <w:rFonts w:ascii="Arial" w:hAnsi="Arial" w:cs="Arial"/>
          <w:b/>
          <w:lang w:val="es-CO"/>
        </w:rPr>
        <w:t>C</w:t>
      </w:r>
      <w:r w:rsidRPr="00B118A6">
        <w:rPr>
          <w:rFonts w:ascii="Arial" w:hAnsi="Arial" w:cs="Arial"/>
          <w:b/>
          <w:lang w:val="es-CO"/>
        </w:rPr>
        <w:t>isco</w:t>
      </w:r>
      <w:proofErr w:type="spellEnd"/>
      <w:r w:rsidRPr="00B118A6">
        <w:rPr>
          <w:rFonts w:ascii="Arial" w:hAnsi="Arial" w:cs="Arial"/>
          <w:b/>
          <w:lang w:val="es-CO"/>
        </w:rPr>
        <w:t>)</w:t>
      </w:r>
    </w:p>
    <w:p>
      <w:r>
        <w:t>{telefonia_conectividad_terminal_router}</w:t>
      </w:r>
    </w:p>
    <w:p w14:paraId="1B27C481" w14:textId="77777777" w:rsidR="00AC5431" w:rsidRPr="00B118A6" w:rsidRDefault="00AC5431" w:rsidP="00AC5431">
      <w:pPr>
        <w:tabs>
          <w:tab w:val="left" w:pos="1377"/>
        </w:tabs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Para cualquier equipo:</w:t>
      </w:r>
    </w:p>
    <w:p w14:paraId="1B27C482" w14:textId="77777777" w:rsidR="00AC5431" w:rsidRPr="00B118A6" w:rsidRDefault="00AC5431" w:rsidP="00AC5431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>ping</w:t>
      </w:r>
    </w:p>
    <w:p w14:paraId="1B27C483" w14:textId="77777777" w:rsidR="00AC5431" w:rsidRPr="00B118A6" w:rsidRDefault="00AC5431" w:rsidP="00AC543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14:paraId="1B27C484" w14:textId="77777777" w:rsidR="00AC5431" w:rsidRPr="00B118A6" w:rsidRDefault="00AC5431" w:rsidP="00AC543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Evidencia de conectividad entre equipo terminal de voz hacia plataforma de voz</w:t>
      </w:r>
    </w:p>
    <w:p>
      <w:r>
        <w:t>{telefonia_conectividad_plataforma_voz}</w:t>
      </w:r>
    </w:p>
    <w:p w14:paraId="1B27C485" w14:textId="5F542BBF" w:rsidR="00AC5431" w:rsidRPr="00B118A6" w:rsidRDefault="00AC5431" w:rsidP="00AC543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>Hacia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SOFTSWITCH</w:t>
      </w:r>
      <w:r w:rsidR="0000041C">
        <w:rPr>
          <w:rFonts w:ascii="Arial" w:hAnsi="Arial" w:cs="Arial"/>
          <w:bCs/>
          <w:color w:val="A6A6A6" w:themeColor="background1" w:themeShade="A6"/>
          <w:lang w:val="en-US"/>
        </w:rPr>
        <w:t>(NGN)</w:t>
      </w:r>
    </w:p>
    <w:p w14:paraId="1B27C486" w14:textId="77777777" w:rsidR="00AC5431" w:rsidRPr="00B118A6" w:rsidRDefault="00AC5431" w:rsidP="00AC5431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ping 172.31.239.100</w:t>
      </w:r>
    </w:p>
    <w:p w14:paraId="1B27C487" w14:textId="77777777" w:rsidR="00AC5431" w:rsidRPr="00B118A6" w:rsidRDefault="00AC5431" w:rsidP="00AC543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>Hacia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IMS</w:t>
      </w:r>
    </w:p>
    <w:p w14:paraId="1B27C488" w14:textId="77777777" w:rsidR="00AC5431" w:rsidRPr="00B118A6" w:rsidRDefault="00AC5431" w:rsidP="00AC5431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ping 10.11.0.9</w:t>
      </w:r>
    </w:p>
    <w:p w14:paraId="1B27C489" w14:textId="3B1F1AEC" w:rsidR="00AC5431" w:rsidRDefault="00AC5431" w:rsidP="00AC5431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</w:t>
      </w:r>
      <w:r w:rsidRPr="00B118A6">
        <w:rPr>
          <w:rFonts w:ascii="Arial" w:hAnsi="Arial" w:cs="Arial"/>
          <w:bCs/>
          <w:i/>
          <w:color w:val="A6A6A6" w:themeColor="background1" w:themeShade="A6"/>
        </w:rPr>
        <w:t>ping 10.11.200.9</w:t>
      </w:r>
    </w:p>
    <w:p w14:paraId="3358B616" w14:textId="64945A20" w:rsidR="0000041C" w:rsidRDefault="0000041C" w:rsidP="00AC5431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  <w:r>
        <w:rPr>
          <w:rFonts w:ascii="Arial" w:hAnsi="Arial" w:cs="Arial"/>
          <w:bCs/>
          <w:i/>
          <w:color w:val="A6A6A6" w:themeColor="background1" w:themeShade="A6"/>
        </w:rPr>
        <w:t>Hacia HST</w:t>
      </w:r>
    </w:p>
    <w:p w14:paraId="2A526ED8" w14:textId="3773198E" w:rsidR="0000041C" w:rsidRDefault="0000041C" w:rsidP="00AC5431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</w:p>
    <w:p w14:paraId="55A82231" w14:textId="1EEE0097" w:rsidR="0000041C" w:rsidRPr="0000041C" w:rsidRDefault="0000041C" w:rsidP="00AC5431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00041C">
        <w:rPr>
          <w:rFonts w:ascii="Segoe UI" w:hAnsi="Segoe UI" w:cs="Segoe UI"/>
          <w:sz w:val="18"/>
          <w:szCs w:val="18"/>
          <w:lang w:eastAsia="es-CO"/>
        </w:rPr>
        <w:t>ONT HUAWEI</w:t>
      </w:r>
    </w:p>
    <w:p w14:paraId="2B995F0C" w14:textId="35E0200F" w:rsidR="0000041C" w:rsidRPr="0000041C" w:rsidRDefault="0000041C" w:rsidP="00AC5431">
      <w:pPr>
        <w:jc w:val="both"/>
        <w:rPr>
          <w:rFonts w:ascii="Segoe UI" w:hAnsi="Segoe UI" w:cs="Segoe UI"/>
          <w:sz w:val="18"/>
          <w:szCs w:val="18"/>
          <w:lang w:eastAsia="es-CO"/>
        </w:rPr>
      </w:pPr>
    </w:p>
    <w:p w14:paraId="723AAAF9" w14:textId="53704BB9" w:rsidR="0000041C" w:rsidRPr="0000041C" w:rsidRDefault="0000041C" w:rsidP="00AC5431">
      <w:pPr>
        <w:jc w:val="both"/>
        <w:rPr>
          <w:rFonts w:ascii="Segoe UI" w:hAnsi="Segoe UI" w:cs="Segoe UI"/>
          <w:sz w:val="18"/>
          <w:szCs w:val="18"/>
          <w:lang w:eastAsia="es-CO"/>
        </w:rPr>
      </w:pPr>
      <w:proofErr w:type="spellStart"/>
      <w:r w:rsidRPr="0000041C">
        <w:rPr>
          <w:rFonts w:ascii="Segoe UI" w:hAnsi="Segoe UI" w:cs="Segoe UI"/>
          <w:sz w:val="18"/>
          <w:szCs w:val="18"/>
          <w:lang w:eastAsia="es-CO"/>
        </w:rPr>
        <w:t>System</w:t>
      </w:r>
      <w:proofErr w:type="spellEnd"/>
      <w:r w:rsidRPr="0000041C">
        <w:rPr>
          <w:rFonts w:ascii="Segoe UI" w:hAnsi="Segoe UI" w:cs="Segoe UI"/>
          <w:sz w:val="18"/>
          <w:szCs w:val="18"/>
          <w:lang w:eastAsia="es-CO"/>
        </w:rPr>
        <w:t xml:space="preserve"> Tools </w:t>
      </w:r>
      <w:r w:rsidRPr="00894AE9">
        <w:rPr>
          <w:rFonts w:ascii="Segoe UI" w:hAnsi="Segoe UI" w:cs="Segoe UI"/>
          <w:sz w:val="18"/>
          <w:szCs w:val="18"/>
          <w:lang w:eastAsia="es-CO"/>
        </w:rPr>
        <w:t>&gt;</w:t>
      </w:r>
      <w:r>
        <w:rPr>
          <w:rFonts w:ascii="Segoe UI" w:hAnsi="Segoe UI" w:cs="Segoe UI"/>
          <w:sz w:val="18"/>
          <w:szCs w:val="18"/>
          <w:lang w:eastAsia="es-CO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  <w:lang w:eastAsia="es-CO"/>
        </w:rPr>
        <w:t>Maintenance</w:t>
      </w:r>
      <w:proofErr w:type="spellEnd"/>
    </w:p>
    <w:p w14:paraId="1B27C48A" w14:textId="5D9320A2" w:rsidR="00AC5431" w:rsidRDefault="00AC5431" w:rsidP="00AC5431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14:paraId="7057DECF" w14:textId="760BA3FB" w:rsidR="0000041C" w:rsidRDefault="0000041C" w:rsidP="00AC5431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14:paraId="379ECCE5" w14:textId="0652C7D5" w:rsidR="0000041C" w:rsidRPr="0000041C" w:rsidRDefault="0000041C" w:rsidP="00AC5431">
      <w:pPr>
        <w:jc w:val="both"/>
        <w:rPr>
          <w:rFonts w:ascii="Segoe UI" w:hAnsi="Segoe UI" w:cs="Segoe UI"/>
          <w:sz w:val="18"/>
          <w:szCs w:val="18"/>
          <w:lang w:eastAsia="es-CO"/>
        </w:rPr>
      </w:pPr>
      <w:r w:rsidRPr="0000041C">
        <w:rPr>
          <w:rFonts w:ascii="Segoe UI" w:hAnsi="Segoe UI" w:cs="Segoe UI"/>
          <w:sz w:val="18"/>
          <w:szCs w:val="18"/>
          <w:lang w:eastAsia="es-CO"/>
        </w:rPr>
        <w:t>ONT ZTE</w:t>
      </w:r>
    </w:p>
    <w:p w14:paraId="7420A853" w14:textId="3016C078" w:rsidR="0000041C" w:rsidRDefault="0000041C" w:rsidP="00AC5431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14:paraId="73E2973A" w14:textId="31C81B05" w:rsidR="0000041C" w:rsidRDefault="0000041C" w:rsidP="00AC5431">
      <w:pPr>
        <w:jc w:val="both"/>
        <w:rPr>
          <w:rFonts w:ascii="Arial" w:hAnsi="Arial" w:cs="Arial"/>
          <w:bCs/>
          <w:color w:val="A6A6A6" w:themeColor="background1" w:themeShade="A6"/>
        </w:rPr>
      </w:pPr>
      <w:proofErr w:type="spellStart"/>
      <w:r>
        <w:rPr>
          <w:rFonts w:ascii="Arial" w:hAnsi="Arial" w:cs="Arial"/>
          <w:bCs/>
          <w:color w:val="A6A6A6" w:themeColor="background1" w:themeShade="A6"/>
        </w:rPr>
        <w:t>Administration</w:t>
      </w:r>
      <w:proofErr w:type="spellEnd"/>
      <w:r>
        <w:rPr>
          <w:rFonts w:ascii="Arial" w:hAnsi="Arial" w:cs="Arial"/>
          <w:bCs/>
          <w:color w:val="A6A6A6" w:themeColor="background1" w:themeShade="A6"/>
        </w:rPr>
        <w:t>-Diagnosis-Ping Diagnosis</w:t>
      </w:r>
    </w:p>
    <w:p w14:paraId="656943F0" w14:textId="77777777" w:rsidR="0000041C" w:rsidRPr="00B118A6" w:rsidRDefault="0000041C" w:rsidP="00AC5431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14:paraId="1B27C48B" w14:textId="77777777" w:rsidR="00AC5431" w:rsidRPr="00B118A6" w:rsidRDefault="00AC5431" w:rsidP="00AC543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Registro correcto hacia la plataforma de telefonía</w:t>
      </w:r>
    </w:p>
    <w:p>
      <w:r>
        <w:t>{telefonia_registro_plataforma}</w:t>
      </w:r>
    </w:p>
    <w:p w14:paraId="1B27C48C" w14:textId="64C15493" w:rsidR="00AC5431" w:rsidRDefault="00AC5431" w:rsidP="00AC543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Hacia SOFTSWITCH e IMS</w:t>
      </w:r>
    </w:p>
    <w:p w14:paraId="67D6695C" w14:textId="2794E616" w:rsidR="0000041C" w:rsidRDefault="0000041C" w:rsidP="00AC543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64B908B" w14:textId="77777777" w:rsidR="0000041C" w:rsidRDefault="0000041C" w:rsidP="00AC543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5F89AACC" w14:textId="77777777" w:rsidR="00135052" w:rsidRPr="00B118A6" w:rsidRDefault="00135052" w:rsidP="00AC543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48D" w14:textId="6BF4E0F6" w:rsidR="00AC5431" w:rsidRPr="00C52222" w:rsidRDefault="00AC5431" w:rsidP="00AC5431">
      <w:pPr>
        <w:jc w:val="both"/>
        <w:rPr>
          <w:rFonts w:ascii="Arial" w:hAnsi="Arial" w:cs="Arial"/>
          <w:bCs/>
        </w:rPr>
      </w:pPr>
      <w:r w:rsidRPr="00C52222">
        <w:rPr>
          <w:rFonts w:ascii="Arial" w:hAnsi="Arial" w:cs="Arial"/>
          <w:bCs/>
        </w:rPr>
        <w:lastRenderedPageBreak/>
        <w:t>GAOKE</w:t>
      </w:r>
    </w:p>
    <w:p w14:paraId="1B27C48E" w14:textId="2C672D9C" w:rsidR="00AC5431" w:rsidRPr="00C52222" w:rsidRDefault="00AC5431" w:rsidP="00AC5431">
      <w:pPr>
        <w:jc w:val="both"/>
        <w:rPr>
          <w:rFonts w:ascii="Arial" w:hAnsi="Arial" w:cs="Arial"/>
          <w:bCs/>
        </w:rPr>
      </w:pPr>
      <w:r w:rsidRPr="00C52222">
        <w:rPr>
          <w:rFonts w:ascii="Arial" w:hAnsi="Arial" w:cs="Arial"/>
          <w:bCs/>
        </w:rPr>
        <w:t xml:space="preserve">   show </w:t>
      </w:r>
      <w:proofErr w:type="spellStart"/>
      <w:r w:rsidRPr="00C52222">
        <w:rPr>
          <w:rFonts w:ascii="Arial" w:hAnsi="Arial" w:cs="Arial"/>
          <w:bCs/>
        </w:rPr>
        <w:t>pots</w:t>
      </w:r>
      <w:proofErr w:type="spellEnd"/>
      <w:r w:rsidRPr="00C52222">
        <w:rPr>
          <w:rFonts w:ascii="Arial" w:hAnsi="Arial" w:cs="Arial"/>
          <w:bCs/>
        </w:rPr>
        <w:t>-status</w:t>
      </w:r>
    </w:p>
    <w:p w14:paraId="1B27C491" w14:textId="76214CAC" w:rsidR="00AC5431" w:rsidRPr="00C52222" w:rsidRDefault="00AC5431" w:rsidP="00AC5431">
      <w:pPr>
        <w:jc w:val="both"/>
        <w:rPr>
          <w:rFonts w:ascii="Arial" w:hAnsi="Arial" w:cs="Arial"/>
          <w:bCs/>
        </w:rPr>
      </w:pPr>
    </w:p>
    <w:p w14:paraId="16172EC8" w14:textId="77777777" w:rsidR="00C52222" w:rsidRDefault="00C52222" w:rsidP="00C52222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ONT HUAWEI</w:t>
      </w:r>
    </w:p>
    <w:p w14:paraId="76874B4E" w14:textId="2161654E" w:rsidR="00C52222" w:rsidRPr="00C52222" w:rsidRDefault="00C52222" w:rsidP="00AC5431">
      <w:pPr>
        <w:jc w:val="both"/>
        <w:rPr>
          <w:rFonts w:ascii="Arial" w:hAnsi="Arial" w:cs="Arial"/>
          <w:bCs/>
        </w:rPr>
      </w:pPr>
      <w:r w:rsidRPr="00C52222">
        <w:rPr>
          <w:rFonts w:ascii="Arial" w:hAnsi="Arial" w:cs="Arial"/>
          <w:bCs/>
        </w:rPr>
        <w:t xml:space="preserve">Status &gt; </w:t>
      </w:r>
      <w:proofErr w:type="spellStart"/>
      <w:r w:rsidRPr="00C52222">
        <w:rPr>
          <w:rFonts w:ascii="Arial" w:hAnsi="Arial" w:cs="Arial"/>
          <w:bCs/>
        </w:rPr>
        <w:t>VoIP</w:t>
      </w:r>
      <w:proofErr w:type="spellEnd"/>
      <w:r w:rsidRPr="00C52222">
        <w:rPr>
          <w:rFonts w:ascii="Arial" w:hAnsi="Arial" w:cs="Arial"/>
          <w:bCs/>
        </w:rPr>
        <w:t xml:space="preserve"> </w:t>
      </w:r>
      <w:proofErr w:type="spellStart"/>
      <w:r w:rsidRPr="00C52222">
        <w:rPr>
          <w:rFonts w:ascii="Arial" w:hAnsi="Arial" w:cs="Arial"/>
          <w:bCs/>
        </w:rPr>
        <w:t>Information</w:t>
      </w:r>
      <w:proofErr w:type="spellEnd"/>
    </w:p>
    <w:p w14:paraId="188E3A61" w14:textId="2362505D" w:rsidR="00C52222" w:rsidRPr="00C52222" w:rsidRDefault="00C52222" w:rsidP="00AC5431">
      <w:pPr>
        <w:jc w:val="both"/>
        <w:rPr>
          <w:rFonts w:ascii="Arial" w:hAnsi="Arial" w:cs="Arial"/>
          <w:bCs/>
        </w:rPr>
      </w:pPr>
    </w:p>
    <w:p w14:paraId="11FBA1A3" w14:textId="6895CE85" w:rsidR="00C52222" w:rsidRDefault="00C52222" w:rsidP="00C52222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ONT ZTE</w:t>
      </w:r>
    </w:p>
    <w:p w14:paraId="0DB1D14F" w14:textId="7DC252BF" w:rsidR="00C52222" w:rsidRDefault="00C52222" w:rsidP="00AC543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C52222">
        <w:rPr>
          <w:rFonts w:ascii="Arial" w:hAnsi="Arial" w:cs="Arial"/>
          <w:bCs/>
        </w:rPr>
        <w:t>Status</w:t>
      </w:r>
      <w:r>
        <w:rPr>
          <w:rFonts w:ascii="Arial" w:hAnsi="Arial" w:cs="Arial"/>
          <w:bCs/>
        </w:rPr>
        <w:t>-</w:t>
      </w:r>
      <w:proofErr w:type="spellStart"/>
      <w:r>
        <w:rPr>
          <w:rFonts w:ascii="Arial" w:hAnsi="Arial" w:cs="Arial"/>
          <w:bCs/>
        </w:rPr>
        <w:t>V</w:t>
      </w:r>
      <w:r w:rsidRPr="00C52222">
        <w:rPr>
          <w:rFonts w:ascii="Arial" w:hAnsi="Arial" w:cs="Arial"/>
          <w:bCs/>
        </w:rPr>
        <w:t>oIP</w:t>
      </w:r>
      <w:r>
        <w:rPr>
          <w:rFonts w:ascii="Arial" w:hAnsi="Arial" w:cs="Arial"/>
          <w:bCs/>
        </w:rPr>
        <w:t>Status</w:t>
      </w:r>
      <w:proofErr w:type="spellEnd"/>
    </w:p>
    <w:p w14:paraId="3BC257E0" w14:textId="77777777" w:rsidR="00C52222" w:rsidRDefault="00C52222" w:rsidP="00AC543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057ECB20" w14:textId="77777777" w:rsidR="00C52222" w:rsidRPr="00B118A6" w:rsidRDefault="00C52222" w:rsidP="00AC543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492" w14:textId="77777777" w:rsidR="00FF0D37" w:rsidRPr="00B118A6" w:rsidRDefault="00FF0D37" w:rsidP="00B118A6">
      <w:pPr>
        <w:numPr>
          <w:ilvl w:val="0"/>
          <w:numId w:val="4"/>
        </w:numPr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PRUEBAS DE CALIDAD DE VOZ</w:t>
      </w:r>
    </w:p>
    <w:p w14:paraId="1B27C493" w14:textId="77777777" w:rsidR="00FF0D37" w:rsidRPr="00B118A6" w:rsidRDefault="00FF0D37" w:rsidP="00AC543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494" w14:textId="77777777" w:rsidR="00FF0D37" w:rsidRPr="00B118A6" w:rsidRDefault="00FF0D37" w:rsidP="00FF0D37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Establecimiento de llamadas [desde y  hacia la PSTN (Para telefonía con CENTREX anteponer el dígito 9 para marcación)]:</w:t>
      </w:r>
    </w:p>
    <w:p>
      <w:r>
        <w:t>{telefonia_pruebas_llamadas_pstn}</w:t>
      </w:r>
    </w:p>
    <w:p w14:paraId="1B27C495" w14:textId="77777777" w:rsidR="00FF0D37" w:rsidRPr="00B118A6" w:rsidRDefault="00FF0D37" w:rsidP="00FF0D37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14:paraId="1B27C496" w14:textId="77777777" w:rsidR="00FF0D37" w:rsidRPr="00B118A6" w:rsidRDefault="00FF0D37" w:rsidP="00FF0D37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14:paraId="1B27C497" w14:textId="77777777" w:rsidR="00FF0D37" w:rsidRPr="00B118A6" w:rsidRDefault="00FF0D37" w:rsidP="00FF0D37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De acuerdo a las restricciones definidas</w:t>
      </w:r>
    </w:p>
    <w:p w14:paraId="1B27C498" w14:textId="77777777" w:rsidR="00FF0D37" w:rsidRPr="00B118A6" w:rsidRDefault="00FF0D37" w:rsidP="00FF0D37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14:paraId="1B27C499" w14:textId="77777777" w:rsidR="00FF0D37" w:rsidRPr="00B118A6" w:rsidRDefault="00FF0D37" w:rsidP="00FF0D37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1B27C49A" w14:textId="77777777" w:rsidR="00FF0D37" w:rsidRPr="00B118A6" w:rsidRDefault="00FF0D37" w:rsidP="00FF0D37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134"/>
        <w:gridCol w:w="1559"/>
        <w:gridCol w:w="1560"/>
        <w:gridCol w:w="708"/>
        <w:gridCol w:w="851"/>
        <w:gridCol w:w="709"/>
        <w:gridCol w:w="992"/>
      </w:tblGrid>
      <w:tr w:rsidR="00FF0D37" w:rsidRPr="00B118A6" w14:paraId="1B27C4A3" w14:textId="77777777" w:rsidTr="00266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shd w:val="clear" w:color="auto" w:fill="C00000"/>
            <w:noWrap/>
            <w:vAlign w:val="center"/>
            <w:hideMark/>
          </w:tcPr>
          <w:p w14:paraId="1B27C49B" w14:textId="77777777" w:rsidR="00FF0D37" w:rsidRPr="00B118A6" w:rsidRDefault="00FF0D37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1B27C49C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1B27C49D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entrante</w:t>
            </w:r>
          </w:p>
        </w:tc>
        <w:tc>
          <w:tcPr>
            <w:tcW w:w="1560" w:type="dxa"/>
            <w:shd w:val="clear" w:color="auto" w:fill="C00000"/>
            <w:noWrap/>
            <w:vAlign w:val="center"/>
            <w:hideMark/>
          </w:tcPr>
          <w:p w14:paraId="1B27C49E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saliente</w:t>
            </w:r>
          </w:p>
        </w:tc>
        <w:tc>
          <w:tcPr>
            <w:tcW w:w="708" w:type="dxa"/>
            <w:shd w:val="clear" w:color="auto" w:fill="C00000"/>
            <w:noWrap/>
            <w:vAlign w:val="center"/>
            <w:hideMark/>
          </w:tcPr>
          <w:p w14:paraId="1B27C49F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14:paraId="1B27C4A0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1B27C4A1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14:paraId="1B27C4A2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Reconoce Tonos DTMF</w:t>
            </w:r>
          </w:p>
        </w:tc>
      </w:tr>
      <w:tr w:rsidR="00FF0D37" w:rsidRPr="00B118A6" w14:paraId="1B27C4AC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  <w:hideMark/>
          </w:tcPr>
          <w:p w14:paraId="1B27C4A4" w14:textId="77777777" w:rsidR="00FF0D37" w:rsidRPr="00B118A6" w:rsidRDefault="00FF0D37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14:paraId="1B27C4A5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14:paraId="1B27C4A6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560" w:type="dxa"/>
            <w:noWrap/>
            <w:vAlign w:val="center"/>
            <w:hideMark/>
          </w:tcPr>
          <w:p w14:paraId="1B27C4A7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8" w:type="dxa"/>
            <w:noWrap/>
            <w:vAlign w:val="center"/>
            <w:hideMark/>
          </w:tcPr>
          <w:p w14:paraId="1B27C4A8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14:paraId="1B27C4A9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1B27C4AA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92" w:type="dxa"/>
            <w:vAlign w:val="center"/>
          </w:tcPr>
          <w:p w14:paraId="1B27C4AB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FF0D37" w:rsidRPr="00B118A6" w14:paraId="1B27C4B5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1B27C4AD" w14:textId="77777777" w:rsidR="00FF0D37" w:rsidRPr="00B118A6" w:rsidRDefault="00FF0D37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4AE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4AF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noWrap/>
            <w:vAlign w:val="center"/>
          </w:tcPr>
          <w:p w14:paraId="1B27C4B0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noWrap/>
            <w:vAlign w:val="center"/>
          </w:tcPr>
          <w:p w14:paraId="1B27C4B1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1B27C4B2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4B3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4B4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FF0D37" w:rsidRPr="00B118A6" w14:paraId="1B27C4BE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1B27C4B6" w14:textId="77777777" w:rsidR="00FF0D37" w:rsidRPr="00B118A6" w:rsidRDefault="00FF0D37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4B7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4B8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noWrap/>
            <w:vAlign w:val="center"/>
          </w:tcPr>
          <w:p w14:paraId="1B27C4B9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noWrap/>
            <w:vAlign w:val="center"/>
          </w:tcPr>
          <w:p w14:paraId="1B27C4BA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1B27C4BB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4BC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4BD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1B27C4BF" w14:textId="77777777" w:rsidR="00FF0D37" w:rsidRPr="00B118A6" w:rsidRDefault="00FF0D37" w:rsidP="00FF0D3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4C0" w14:textId="77777777" w:rsidR="00FF0D37" w:rsidRPr="00B118A6" w:rsidRDefault="00FF0D37" w:rsidP="00FF0D37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Para telefonía con CENTREX Establecimiento de llamadas [conforme al plan de marcación (extensiones)]:</w:t>
      </w:r>
    </w:p>
    <w:p w14:paraId="1B27C4C1" w14:textId="77777777" w:rsidR="00FF0D37" w:rsidRPr="00B118A6" w:rsidRDefault="00FF0D37" w:rsidP="00FF0D37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14:paraId="1B27C4C2" w14:textId="77777777" w:rsidR="00FF0D37" w:rsidRPr="00B118A6" w:rsidRDefault="00FF0D37" w:rsidP="00FF0D37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14:paraId="1B27C4C3" w14:textId="77777777" w:rsidR="00FF0D37" w:rsidRPr="00B118A6" w:rsidRDefault="00FF0D37" w:rsidP="00FF0D3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4C4" w14:textId="77777777" w:rsidR="00FF0D37" w:rsidRPr="00B118A6" w:rsidRDefault="00FF0D37" w:rsidP="00FF0D37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134"/>
        <w:gridCol w:w="1559"/>
        <w:gridCol w:w="1560"/>
        <w:gridCol w:w="708"/>
        <w:gridCol w:w="851"/>
        <w:gridCol w:w="709"/>
        <w:gridCol w:w="992"/>
      </w:tblGrid>
      <w:tr w:rsidR="00FF0D37" w:rsidRPr="00B118A6" w14:paraId="1B27C4CD" w14:textId="77777777" w:rsidTr="00266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shd w:val="clear" w:color="auto" w:fill="C00000"/>
            <w:noWrap/>
            <w:vAlign w:val="center"/>
            <w:hideMark/>
          </w:tcPr>
          <w:p w14:paraId="1B27C4C5" w14:textId="77777777" w:rsidR="00FF0D37" w:rsidRPr="00B118A6" w:rsidRDefault="00FF0D37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EXTENSIÓN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1B27C4C6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NUMERO ASOCIADO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1B27C4C7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entrante</w:t>
            </w:r>
          </w:p>
        </w:tc>
        <w:tc>
          <w:tcPr>
            <w:tcW w:w="1560" w:type="dxa"/>
            <w:shd w:val="clear" w:color="auto" w:fill="C00000"/>
            <w:noWrap/>
            <w:vAlign w:val="center"/>
            <w:hideMark/>
          </w:tcPr>
          <w:p w14:paraId="1B27C4C8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saliente</w:t>
            </w:r>
          </w:p>
        </w:tc>
        <w:tc>
          <w:tcPr>
            <w:tcW w:w="708" w:type="dxa"/>
            <w:shd w:val="clear" w:color="auto" w:fill="C00000"/>
            <w:noWrap/>
            <w:vAlign w:val="center"/>
            <w:hideMark/>
          </w:tcPr>
          <w:p w14:paraId="1B27C4C9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14:paraId="1B27C4CA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1B27C4CB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14:paraId="1B27C4CC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Reconoce Tonos DTMF</w:t>
            </w:r>
          </w:p>
        </w:tc>
      </w:tr>
      <w:tr w:rsidR="00FF0D37" w:rsidRPr="00B118A6" w14:paraId="1B27C4D6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  <w:hideMark/>
          </w:tcPr>
          <w:p w14:paraId="1B27C4CE" w14:textId="77777777" w:rsidR="00FF0D37" w:rsidRPr="00B118A6" w:rsidRDefault="00FF0D37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Ext1</w:t>
            </w:r>
          </w:p>
        </w:tc>
        <w:tc>
          <w:tcPr>
            <w:tcW w:w="1134" w:type="dxa"/>
            <w:noWrap/>
            <w:vAlign w:val="center"/>
          </w:tcPr>
          <w:p w14:paraId="1B27C4CF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B27C4D0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560" w:type="dxa"/>
            <w:noWrap/>
            <w:vAlign w:val="center"/>
            <w:hideMark/>
          </w:tcPr>
          <w:p w14:paraId="1B27C4D1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8" w:type="dxa"/>
            <w:noWrap/>
            <w:vAlign w:val="center"/>
            <w:hideMark/>
          </w:tcPr>
          <w:p w14:paraId="1B27C4D2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14:paraId="1B27C4D3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1B27C4D4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92" w:type="dxa"/>
            <w:vAlign w:val="center"/>
          </w:tcPr>
          <w:p w14:paraId="1B27C4D5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FF0D37" w:rsidRPr="00B118A6" w14:paraId="1B27C4DF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1B27C4D7" w14:textId="77777777" w:rsidR="00FF0D37" w:rsidRPr="00B118A6" w:rsidRDefault="00FF0D37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Ext2</w:t>
            </w:r>
          </w:p>
        </w:tc>
        <w:tc>
          <w:tcPr>
            <w:tcW w:w="1134" w:type="dxa"/>
            <w:noWrap/>
            <w:vAlign w:val="center"/>
          </w:tcPr>
          <w:p w14:paraId="1B27C4D8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4D9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noWrap/>
            <w:vAlign w:val="center"/>
          </w:tcPr>
          <w:p w14:paraId="1B27C4DA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noWrap/>
            <w:vAlign w:val="center"/>
          </w:tcPr>
          <w:p w14:paraId="1B27C4DB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1B27C4DC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4DD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4DE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FF0D37" w:rsidRPr="00B118A6" w14:paraId="1B27C4E8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1B27C4E0" w14:textId="77777777" w:rsidR="00FF0D37" w:rsidRPr="00B118A6" w:rsidRDefault="00FF0D37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Ext3</w:t>
            </w:r>
          </w:p>
        </w:tc>
        <w:tc>
          <w:tcPr>
            <w:tcW w:w="1134" w:type="dxa"/>
            <w:noWrap/>
            <w:vAlign w:val="center"/>
          </w:tcPr>
          <w:p w14:paraId="1B27C4E1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4E2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noWrap/>
            <w:vAlign w:val="center"/>
          </w:tcPr>
          <w:p w14:paraId="1B27C4E3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noWrap/>
            <w:vAlign w:val="center"/>
          </w:tcPr>
          <w:p w14:paraId="1B27C4E4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1B27C4E5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4E6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4E7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1B27C4E9" w14:textId="77777777" w:rsidR="00FF0D37" w:rsidRPr="00B118A6" w:rsidRDefault="00FF0D37" w:rsidP="00FF0D3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4EA" w14:textId="77777777" w:rsidR="00FF0D37" w:rsidRPr="00B118A6" w:rsidRDefault="00FF0D37" w:rsidP="00FF0D37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Pruebas servicios suplementarios</w:t>
      </w:r>
    </w:p>
    <w:p>
      <w:r>
        <w:t>{telefonia_servicios_suplementarios}</w:t>
      </w:r>
    </w:p>
    <w:p w14:paraId="1B27C4EB" w14:textId="77777777" w:rsidR="00FF0D37" w:rsidRPr="00B118A6" w:rsidRDefault="00FF0D37" w:rsidP="00FF0D3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(Incluir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check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box para seleccionar los servicios suplementarios  habilitados)</w:t>
      </w:r>
    </w:p>
    <w:p w14:paraId="1B27C4EC" w14:textId="77777777" w:rsidR="00FF0D37" w:rsidRDefault="00FF0D37" w:rsidP="00FF0D3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44D4129F" w14:textId="77777777" w:rsidR="00944532" w:rsidRDefault="00944532" w:rsidP="00FF0D3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6DB4803" w14:textId="77777777" w:rsidR="00944532" w:rsidRDefault="00944532" w:rsidP="00FF0D3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7566644B" w14:textId="77777777" w:rsidR="00944532" w:rsidRDefault="00944532" w:rsidP="00FF0D3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74227CD7" w14:textId="77777777" w:rsidR="00944532" w:rsidRDefault="00944532" w:rsidP="00FF0D3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6A1C3E03" w14:textId="77777777" w:rsidR="00944532" w:rsidRPr="00B118A6" w:rsidRDefault="00944532" w:rsidP="00FF0D3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4ED" w14:textId="0237118D" w:rsidR="00FF0D37" w:rsidRPr="00B118A6" w:rsidRDefault="00FF0D37" w:rsidP="00FF0D37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lastRenderedPageBreak/>
        <w:t>Pruebas de Fax</w:t>
      </w:r>
      <w:r w:rsidR="000A45D6">
        <w:rPr>
          <w:rFonts w:ascii="Arial" w:hAnsi="Arial" w:cs="Arial"/>
          <w:b/>
          <w:lang w:val="es-CO"/>
        </w:rPr>
        <w:t>(Si Aplica)</w:t>
      </w:r>
    </w:p>
    <w:p>
      <w:r>
        <w:t>{telefonia_pruebas_fax}</w:t>
      </w:r>
    </w:p>
    <w:tbl>
      <w:tblPr>
        <w:tblStyle w:val="Cuadrculamedia1"/>
        <w:tblW w:w="6283" w:type="dxa"/>
        <w:jc w:val="center"/>
        <w:tblLayout w:type="fixed"/>
        <w:tblLook w:val="04A0" w:firstRow="1" w:lastRow="0" w:firstColumn="1" w:lastColumn="0" w:noHBand="0" w:noVBand="1"/>
      </w:tblPr>
      <w:tblGrid>
        <w:gridCol w:w="992"/>
        <w:gridCol w:w="1417"/>
        <w:gridCol w:w="1418"/>
        <w:gridCol w:w="2456"/>
      </w:tblGrid>
      <w:tr w:rsidR="00FF0D37" w:rsidRPr="00B118A6" w14:paraId="1B27C4F2" w14:textId="77777777" w:rsidTr="00B11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shd w:val="clear" w:color="auto" w:fill="C00000"/>
            <w:noWrap/>
            <w:vAlign w:val="center"/>
            <w:hideMark/>
          </w:tcPr>
          <w:p w14:paraId="1B27C4EE" w14:textId="77777777" w:rsidR="00FF0D37" w:rsidRPr="00B118A6" w:rsidRDefault="00FF0D37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NUMERO DESTINO</w:t>
            </w:r>
          </w:p>
        </w:tc>
        <w:tc>
          <w:tcPr>
            <w:tcW w:w="1417" w:type="dxa"/>
            <w:shd w:val="clear" w:color="auto" w:fill="C00000"/>
            <w:noWrap/>
            <w:vAlign w:val="center"/>
            <w:hideMark/>
          </w:tcPr>
          <w:p w14:paraId="1B27C4EF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Se recibió el Fax de prueba</w:t>
            </w:r>
          </w:p>
        </w:tc>
        <w:tc>
          <w:tcPr>
            <w:tcW w:w="1418" w:type="dxa"/>
            <w:shd w:val="clear" w:color="auto" w:fill="C00000"/>
            <w:noWrap/>
            <w:vAlign w:val="center"/>
            <w:hideMark/>
          </w:tcPr>
          <w:p w14:paraId="1B27C4F0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Se entregó el Fax de Prueba</w:t>
            </w:r>
          </w:p>
        </w:tc>
        <w:tc>
          <w:tcPr>
            <w:tcW w:w="2456" w:type="dxa"/>
            <w:shd w:val="clear" w:color="auto" w:fill="C00000"/>
            <w:vAlign w:val="center"/>
          </w:tcPr>
          <w:p w14:paraId="1B27C4F1" w14:textId="77777777" w:rsidR="00FF0D37" w:rsidRPr="00B118A6" w:rsidRDefault="00FF0D37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Observaciones</w:t>
            </w:r>
          </w:p>
        </w:tc>
      </w:tr>
      <w:tr w:rsidR="00FF0D37" w:rsidRPr="00B118A6" w14:paraId="1B27C4F7" w14:textId="77777777" w:rsidTr="00B11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  <w:hideMark/>
          </w:tcPr>
          <w:p w14:paraId="1B27C4F3" w14:textId="77777777" w:rsidR="00FF0D37" w:rsidRPr="00B118A6" w:rsidRDefault="00FF0D37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7480000</w:t>
            </w:r>
          </w:p>
        </w:tc>
        <w:tc>
          <w:tcPr>
            <w:tcW w:w="1417" w:type="dxa"/>
            <w:noWrap/>
            <w:vAlign w:val="center"/>
            <w:hideMark/>
          </w:tcPr>
          <w:p w14:paraId="1B27C4F4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418" w:type="dxa"/>
            <w:noWrap/>
            <w:vAlign w:val="center"/>
            <w:hideMark/>
          </w:tcPr>
          <w:p w14:paraId="1B27C4F5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2456" w:type="dxa"/>
            <w:vAlign w:val="center"/>
          </w:tcPr>
          <w:p w14:paraId="1B27C4F6" w14:textId="77777777" w:rsidR="00FF0D37" w:rsidRPr="00B118A6" w:rsidRDefault="00FF0D37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FF0D37" w:rsidRPr="00B118A6" w14:paraId="1B27C4FC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</w:tcPr>
          <w:p w14:paraId="1B27C4F8" w14:textId="77777777" w:rsidR="00FF0D37" w:rsidRPr="00B118A6" w:rsidRDefault="00FF0D37" w:rsidP="00266CC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1B27C4F9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418" w:type="dxa"/>
            <w:noWrap/>
            <w:vAlign w:val="center"/>
          </w:tcPr>
          <w:p w14:paraId="1B27C4FA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456" w:type="dxa"/>
            <w:vAlign w:val="center"/>
          </w:tcPr>
          <w:p w14:paraId="1B27C4FB" w14:textId="77777777" w:rsidR="00FF0D37" w:rsidRPr="00B118A6" w:rsidRDefault="00FF0D37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3DD37BBF" w14:textId="77777777" w:rsidR="00944532" w:rsidRDefault="00944532" w:rsidP="00944532">
      <w:pPr>
        <w:ind w:left="360"/>
        <w:rPr>
          <w:rFonts w:ascii="Arial" w:hAnsi="Arial" w:cs="Arial"/>
          <w:b/>
          <w:lang w:val="es-CO"/>
        </w:rPr>
      </w:pPr>
    </w:p>
    <w:p w14:paraId="753F1EA2" w14:textId="77777777" w:rsidR="00944532" w:rsidRDefault="00944532" w:rsidP="00944532">
      <w:pPr>
        <w:ind w:left="360"/>
        <w:rPr>
          <w:rFonts w:ascii="Arial" w:hAnsi="Arial" w:cs="Arial"/>
          <w:b/>
          <w:lang w:val="es-CO"/>
        </w:rPr>
      </w:pPr>
    </w:p>
    <w:p w14:paraId="1B27C4FD" w14:textId="77777777" w:rsidR="00846DEA" w:rsidRPr="00B118A6" w:rsidRDefault="00846DEA" w:rsidP="00B118A6">
      <w:pPr>
        <w:numPr>
          <w:ilvl w:val="0"/>
          <w:numId w:val="4"/>
        </w:numPr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CONEXIONES Y ENTREGA</w:t>
      </w:r>
    </w:p>
    <w:p w14:paraId="1B27C4FE" w14:textId="77777777" w:rsidR="00B118A6" w:rsidRPr="00B118A6" w:rsidRDefault="00B118A6" w:rsidP="00B118A6">
      <w:pPr>
        <w:rPr>
          <w:rFonts w:ascii="Arial" w:hAnsi="Arial" w:cs="Arial"/>
          <w:b/>
          <w:lang w:val="es-CO"/>
        </w:rPr>
      </w:pPr>
    </w:p>
    <w:p w14:paraId="1B27C4FF" w14:textId="51D03724" w:rsidR="00FF0D37" w:rsidRPr="00B118A6" w:rsidRDefault="00FF0D37" w:rsidP="00FF0D37">
      <w:pPr>
        <w:pStyle w:val="Prrafodelista"/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Los equipos del cliente quedan conectados a los equipos de </w:t>
      </w:r>
      <w:r w:rsidR="000A45D6" w:rsidRPr="000A45D6">
        <w:rPr>
          <w:rFonts w:ascii="Arial" w:hAnsi="Arial" w:cs="Arial"/>
          <w:b/>
          <w:highlight w:val="red"/>
          <w:lang w:val="es-CO"/>
        </w:rPr>
        <w:t>Claro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FF0D37" w:rsidRPr="00B118A6" w14:paraId="1B27C504" w14:textId="77777777" w:rsidTr="00266CC8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500" w14:textId="77777777" w:rsidR="00FF0D37" w:rsidRPr="00B118A6" w:rsidRDefault="00FF0D37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s-CO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{telefonia_cliente_conectado_claro_si}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502" w14:textId="77777777" w:rsidR="00FF0D37" w:rsidRPr="00B118A6" w:rsidRDefault="00FF0D37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s-CO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{telefonia_cliente_conectado_claro_no}</w:t>
            </w:r>
          </w:p>
        </w:tc>
      </w:tr>
    </w:tbl>
    <w:p w14:paraId="1B27C505" w14:textId="77777777" w:rsidR="00AC5431" w:rsidRPr="00B118A6" w:rsidRDefault="00AC5431" w:rsidP="00FF0D37">
      <w:pPr>
        <w:rPr>
          <w:rFonts w:ascii="Arial" w:hAnsi="Arial" w:cs="Arial"/>
          <w:b/>
          <w:lang w:val="es-CO"/>
        </w:rPr>
      </w:pPr>
    </w:p>
    <w:p w14:paraId="1B27C506" w14:textId="77777777" w:rsidR="00AC5431" w:rsidRPr="00B118A6" w:rsidRDefault="00AC5431" w:rsidP="00AC5431">
      <w:pPr>
        <w:rPr>
          <w:rFonts w:ascii="Arial" w:hAnsi="Arial" w:cs="Arial"/>
          <w:b/>
          <w:lang w:val="es-CO"/>
        </w:rPr>
      </w:pPr>
    </w:p>
    <w:p w14:paraId="1B27C507" w14:textId="77777777" w:rsidR="00AC5431" w:rsidRPr="00B118A6" w:rsidRDefault="00AC5431" w:rsidP="00AC5431">
      <w:pPr>
        <w:rPr>
          <w:rFonts w:ascii="Arial" w:hAnsi="Arial" w:cs="Arial"/>
          <w:b/>
          <w:lang w:val="es-CO"/>
        </w:rPr>
      </w:pPr>
    </w:p>
    <w:p w14:paraId="1B27C508" w14:textId="77777777" w:rsidR="00AC5431" w:rsidRPr="00B118A6" w:rsidRDefault="00AC5431" w:rsidP="00AC5431">
      <w:pPr>
        <w:rPr>
          <w:rFonts w:ascii="Arial" w:hAnsi="Arial" w:cs="Arial"/>
          <w:b/>
          <w:lang w:val="es-CO"/>
        </w:rPr>
      </w:pPr>
    </w:p>
    <w:p w14:paraId="1B27C509" w14:textId="77777777" w:rsidR="00FF0D37" w:rsidRPr="00B118A6" w:rsidRDefault="00FF0D37" w:rsidP="00FF0D37">
      <w:pPr>
        <w:pStyle w:val="Prrafodelista"/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Los equipos del cliente se encuentran disponibles y configurados adecuadamente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FF0D37" w:rsidRPr="00B118A6" w14:paraId="1B27C50E" w14:textId="77777777" w:rsidTr="00266CC8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50A" w14:textId="77777777" w:rsidR="00FF0D37" w:rsidRPr="00B118A6" w:rsidRDefault="00FF0D37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s-CO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{telefonia_equipos_disponibles_si}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50C" w14:textId="77777777" w:rsidR="00FF0D37" w:rsidRPr="00B118A6" w:rsidRDefault="00FF0D37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s-CO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{telefonia_equipos_disponibles_no}</w:t>
            </w:r>
          </w:p>
        </w:tc>
      </w:tr>
    </w:tbl>
    <w:p w14:paraId="1B27C50F" w14:textId="77777777" w:rsidR="002975BE" w:rsidRPr="00B118A6" w:rsidRDefault="002975BE" w:rsidP="002975BE">
      <w:pPr>
        <w:rPr>
          <w:rFonts w:ascii="Arial" w:hAnsi="Arial" w:cs="Arial"/>
          <w:b/>
          <w:bCs/>
          <w:lang w:val="es-CO"/>
        </w:rPr>
      </w:pPr>
    </w:p>
    <w:p w14:paraId="1B27C510" w14:textId="77777777" w:rsidR="00743413" w:rsidRPr="00B118A6" w:rsidRDefault="00743413" w:rsidP="002975BE">
      <w:pPr>
        <w:rPr>
          <w:rFonts w:ascii="Arial" w:hAnsi="Arial" w:cs="Arial"/>
          <w:b/>
          <w:bCs/>
          <w:lang w:val="es-CO"/>
        </w:rPr>
      </w:pPr>
    </w:p>
    <w:p w14:paraId="1B27C511" w14:textId="77777777" w:rsidR="00743413" w:rsidRPr="00B118A6" w:rsidRDefault="00743413" w:rsidP="00743413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bookmarkStart w:id="14" w:name="_Hlk49121037"/>
      <w:r w:rsidRPr="00B118A6">
        <w:rPr>
          <w:rFonts w:ascii="Arial" w:hAnsi="Arial" w:cs="Arial"/>
          <w:b/>
          <w:bCs/>
          <w:lang w:val="es-CO"/>
        </w:rPr>
        <w:t>PRUEBAS DE SERVICIO DE TELEFONIA TK SIP GATEWAY Y CENTRALIZADA</w:t>
      </w:r>
    </w:p>
    <w:p>
      <w:r>
        <w:t>{tk_sip_gateway_aplica}</w:t>
      </w:r>
    </w:p>
    <w:bookmarkEnd w:id="14"/>
    <w:p w14:paraId="1B27C512" w14:textId="77777777" w:rsidR="00743413" w:rsidRPr="00B118A6" w:rsidRDefault="00743413" w:rsidP="00743413">
      <w:pPr>
        <w:jc w:val="center"/>
        <w:rPr>
          <w:rFonts w:ascii="Arial" w:hAnsi="Arial" w:cs="Arial"/>
          <w:b/>
          <w:bCs/>
          <w:lang w:val="es-CO"/>
        </w:rPr>
      </w:pPr>
    </w:p>
    <w:p w14:paraId="1B27C513" w14:textId="77777777" w:rsidR="00743413" w:rsidRPr="00B118A6" w:rsidRDefault="00743413" w:rsidP="0074341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bookmarkStart w:id="15" w:name="_Hlk49121206"/>
      <w:r w:rsidRPr="00B118A6">
        <w:rPr>
          <w:rFonts w:ascii="Arial" w:hAnsi="Arial" w:cs="Arial"/>
          <w:b/>
          <w:lang w:val="es-CO"/>
        </w:rPr>
        <w:t>Evidencia de versión o firmware de los equipos</w:t>
      </w:r>
    </w:p>
    <w:p w14:paraId="1B27C514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1B27C515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Gateway, Troncal SIP con Gateway con </w:t>
      </w:r>
      <w:proofErr w:type="spellStart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Troncal SIP con Gateway tipo PBX Distribuido</w:t>
      </w:r>
    </w:p>
    <w:p w14:paraId="1B27C516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Para CISCO (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print-screen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del resultado del comando)</w:t>
      </w:r>
    </w:p>
    <w:p w14:paraId="1B27C517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version</w:t>
      </w:r>
      <w:proofErr w:type="spellEnd"/>
    </w:p>
    <w:p w14:paraId="1B27C518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flash</w:t>
      </w:r>
    </w:p>
    <w:p w14:paraId="1B27C519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Para AUDIOCODEC (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print-screen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de la consulta gráfica)</w:t>
      </w:r>
    </w:p>
    <w:p w14:paraId="1B27C51A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//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Maintenance</w:t>
      </w:r>
      <w:proofErr w:type="spellEnd"/>
    </w:p>
    <w:p w14:paraId="1B27C51B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  //Software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Upgrade</w:t>
      </w:r>
      <w:proofErr w:type="spellEnd"/>
    </w:p>
    <w:p w14:paraId="1B27C51C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    //Software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Upgrade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Key {verificar el control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protocols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SBC=X}</w:t>
      </w:r>
    </w:p>
    <w:p w14:paraId="1B27C51D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lang w:val="es-CO"/>
        </w:rPr>
      </w:pPr>
    </w:p>
    <w:p w14:paraId="1B27C51E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Centralizada y Troncal SIP Centralizada tipo PBX Distribuido</w:t>
      </w:r>
    </w:p>
    <w:p w14:paraId="1B27C51F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Para CISCO (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print-screen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del resultado del comando)</w:t>
      </w:r>
    </w:p>
    <w:p w14:paraId="1B27C520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version</w:t>
      </w:r>
      <w:proofErr w:type="spellEnd"/>
    </w:p>
    <w:p w14:paraId="1B27C521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flash</w:t>
      </w:r>
    </w:p>
    <w:p w14:paraId="1B27C522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Para AUDIOCODEC [SOLUCIÓN NO ESTÁNDAR (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print-screen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de la consulta gráfica)]</w:t>
      </w:r>
    </w:p>
    <w:p w14:paraId="1B27C523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>//Maintenance</w:t>
      </w:r>
    </w:p>
    <w:p w14:paraId="1B27C524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  //Software Upgrade</w:t>
      </w:r>
    </w:p>
    <w:p w14:paraId="1B27C525" w14:textId="77777777" w:rsidR="00743413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    //Software Upgrade Key {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>verificar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el control protocols SBC=X}</w:t>
      </w:r>
    </w:p>
    <w:p w14:paraId="08FF1BC7" w14:textId="77777777" w:rsidR="006053D6" w:rsidRDefault="006053D6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</w:p>
    <w:p w14:paraId="3DD9531F" w14:textId="77777777" w:rsidR="006053D6" w:rsidRDefault="006053D6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</w:p>
    <w:p w14:paraId="187591B9" w14:textId="77777777" w:rsidR="006053D6" w:rsidRDefault="006053D6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</w:p>
    <w:p w14:paraId="76FB72F4" w14:textId="77777777" w:rsidR="006053D6" w:rsidRDefault="006053D6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</w:p>
    <w:p w14:paraId="2775E6FD" w14:textId="77777777" w:rsidR="006053D6" w:rsidRPr="00B118A6" w:rsidRDefault="006053D6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</w:p>
    <w:p w14:paraId="1B27C526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lang w:val="en-US"/>
        </w:rPr>
      </w:pPr>
    </w:p>
    <w:p w14:paraId="1B27C527" w14:textId="77777777" w:rsidR="00743413" w:rsidRPr="00B118A6" w:rsidRDefault="00743413" w:rsidP="0074341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lastRenderedPageBreak/>
        <w:t>Evidencia de configuración de equipo Router y equipo(s) terminale(s) de voz</w:t>
      </w:r>
    </w:p>
    <w:p w14:paraId="1B27C528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529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Gateway, Troncal SIP con Gateway con </w:t>
      </w:r>
      <w:proofErr w:type="spellStart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Troncal SIP con Gateway tipo PBX Distribuido</w:t>
      </w:r>
    </w:p>
    <w:p w14:paraId="1B27C52A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Para CISCO (con/sin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1B27C52B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show startup-config</w:t>
      </w:r>
    </w:p>
    <w:p w14:paraId="1B27C52C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Para HUAWEI (con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1B27C52D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display current-config</w:t>
      </w:r>
    </w:p>
    <w:p w14:paraId="1B27C52E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Para JUNIPER (con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1B27C52F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show | display set</w:t>
      </w:r>
    </w:p>
    <w:p w14:paraId="1B27C530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Para AUDIOCODEC</w:t>
      </w:r>
    </w:p>
    <w:p w14:paraId="1B27C531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archivo .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ini</w:t>
      </w:r>
      <w:proofErr w:type="spellEnd"/>
    </w:p>
    <w:p w14:paraId="1B27C532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533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Centralizada y Troncal SIP Centralizada tipo PBX Distribuido</w:t>
      </w:r>
    </w:p>
    <w:p w14:paraId="1B27C534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Para CISCO (con/sin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1B27C535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show startup-config</w:t>
      </w:r>
    </w:p>
    <w:p w14:paraId="1B27C536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Para HUAWEI (con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1B27C537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display current-config</w:t>
      </w:r>
    </w:p>
    <w:p w14:paraId="1B27C538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Para JUNIPER (con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1B27C539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show | display set</w:t>
      </w:r>
    </w:p>
    <w:p w14:paraId="1B27C53A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Para AUDIOCODEC [SOLUCIÓN NO ESTÁNDAR]</w:t>
      </w:r>
    </w:p>
    <w:p w14:paraId="1B27C53B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archivo .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ini</w:t>
      </w:r>
      <w:proofErr w:type="spellEnd"/>
    </w:p>
    <w:p w14:paraId="1B27C53C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53D" w14:textId="77777777" w:rsidR="00743413" w:rsidRPr="00B118A6" w:rsidRDefault="00743413" w:rsidP="0074341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Evidencia de conectividad entre el equipo interconexión (</w:t>
      </w:r>
      <w:proofErr w:type="spellStart"/>
      <w:r w:rsidRPr="00B118A6">
        <w:rPr>
          <w:rFonts w:ascii="Arial" w:hAnsi="Arial" w:cs="Arial"/>
          <w:b/>
          <w:lang w:val="es-CO"/>
        </w:rPr>
        <w:t>juniper</w:t>
      </w:r>
      <w:proofErr w:type="spellEnd"/>
      <w:r w:rsidRPr="00B118A6">
        <w:rPr>
          <w:rFonts w:ascii="Arial" w:hAnsi="Arial" w:cs="Arial"/>
          <w:b/>
          <w:lang w:val="es-CO"/>
        </w:rPr>
        <w:t xml:space="preserve">, </w:t>
      </w:r>
      <w:proofErr w:type="spellStart"/>
      <w:r w:rsidRPr="00B118A6">
        <w:rPr>
          <w:rFonts w:ascii="Arial" w:hAnsi="Arial" w:cs="Arial"/>
          <w:b/>
          <w:lang w:val="es-CO"/>
        </w:rPr>
        <w:t>huawei,cisco</w:t>
      </w:r>
      <w:proofErr w:type="spellEnd"/>
      <w:r w:rsidRPr="00B118A6">
        <w:rPr>
          <w:rFonts w:ascii="Arial" w:hAnsi="Arial" w:cs="Arial"/>
          <w:b/>
          <w:lang w:val="es-CO"/>
        </w:rPr>
        <w:t>) hacia plataforma de voz</w:t>
      </w:r>
    </w:p>
    <w:p w14:paraId="1B27C53E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53F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y Troncal SIP con Gateway con </w:t>
      </w:r>
      <w:proofErr w:type="spellStart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</w:p>
    <w:p w14:paraId="1B27C540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Hacia SOFTSWITCH</w:t>
      </w: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ab/>
      </w:r>
    </w:p>
    <w:p w14:paraId="1B27C541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ping 172.31.239.100</w:t>
      </w:r>
    </w:p>
    <w:p w14:paraId="1B27C542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Hacia IMS</w:t>
      </w:r>
    </w:p>
    <w:p w14:paraId="1B27C543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ping 10.11.0.9</w:t>
      </w:r>
    </w:p>
    <w:p w14:paraId="1B27C544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ping 10.11.200.9</w:t>
      </w:r>
    </w:p>
    <w:p w14:paraId="1B27C545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546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con Gateway tipo PBX Distribuido</w:t>
      </w:r>
    </w:p>
    <w:p w14:paraId="1B27C547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Hacia SOFTSWITCH</w:t>
      </w: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ab/>
      </w:r>
    </w:p>
    <w:p w14:paraId="1B27C548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ping 172.31.239.100</w:t>
      </w:r>
    </w:p>
    <w:p w14:paraId="1B27C549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54A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Centralizada y Troncal SIP Centralizada tipo PBX Distribuido</w:t>
      </w:r>
    </w:p>
    <w:p w14:paraId="1B27C54B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>Hacia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HST</w:t>
      </w: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ab/>
      </w:r>
    </w:p>
    <w:p w14:paraId="1B27C54C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 ping 10.7.224.11</w:t>
      </w:r>
    </w:p>
    <w:p w14:paraId="1B27C54D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 ping 10.7.224.27</w:t>
      </w:r>
    </w:p>
    <w:p w14:paraId="1B27C54E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>Hacia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IMS</w:t>
      </w:r>
    </w:p>
    <w:p w14:paraId="1B27C54F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 </w:t>
      </w: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ping 10.11.0.9</w:t>
      </w:r>
    </w:p>
    <w:p w14:paraId="1B27C550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ping 10.11.200.9</w:t>
      </w:r>
    </w:p>
    <w:p w14:paraId="1B27C551" w14:textId="77777777" w:rsidR="00743413" w:rsidRPr="00B118A6" w:rsidRDefault="00743413" w:rsidP="00743413">
      <w:pPr>
        <w:tabs>
          <w:tab w:val="left" w:pos="1377"/>
        </w:tabs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14:paraId="1B27C552" w14:textId="77777777" w:rsidR="00743413" w:rsidRPr="00B118A6" w:rsidRDefault="00743413" w:rsidP="0074341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Evidencia de conectividad entre equipo de interconexión (</w:t>
      </w:r>
      <w:proofErr w:type="spellStart"/>
      <w:r w:rsidRPr="00B118A6">
        <w:rPr>
          <w:rFonts w:ascii="Arial" w:hAnsi="Arial" w:cs="Arial"/>
          <w:b/>
          <w:lang w:val="es-CO"/>
        </w:rPr>
        <w:t>juniper,huawei,cisco</w:t>
      </w:r>
      <w:proofErr w:type="spellEnd"/>
      <w:r w:rsidRPr="00B118A6">
        <w:rPr>
          <w:rFonts w:ascii="Arial" w:hAnsi="Arial" w:cs="Arial"/>
          <w:b/>
          <w:lang w:val="es-CO"/>
        </w:rPr>
        <w:t xml:space="preserve">) hacia </w:t>
      </w:r>
      <w:proofErr w:type="spellStart"/>
      <w:r w:rsidRPr="00B118A6">
        <w:rPr>
          <w:rFonts w:ascii="Arial" w:hAnsi="Arial" w:cs="Arial"/>
          <w:b/>
          <w:lang w:val="es-CO"/>
        </w:rPr>
        <w:t>audiocodec</w:t>
      </w:r>
      <w:proofErr w:type="spellEnd"/>
    </w:p>
    <w:p>
      <w:r>
        <w:t>{tk_sip_conectividad_audiocodec}</w:t>
      </w:r>
    </w:p>
    <w:p w14:paraId="1B27C553" w14:textId="77777777" w:rsidR="00743413" w:rsidRPr="00B118A6" w:rsidRDefault="00743413" w:rsidP="00743413">
      <w:pPr>
        <w:ind w:left="708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14:paraId="1B27C554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y Troncal SIP con Gateway con </w:t>
      </w:r>
      <w:proofErr w:type="spellStart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</w:p>
    <w:p w14:paraId="1B27C555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Si es cisco solo ping hacia el peer de voz [SOFTSWITCH e IMS]</w:t>
      </w:r>
    </w:p>
    <w:p w14:paraId="1B27C556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557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con Gateway tipo PBX Distribuido</w:t>
      </w:r>
    </w:p>
    <w:p w14:paraId="1B27C558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Si es cisco solo ping hacia el peer de voz [SOFTSWITCH]</w:t>
      </w:r>
    </w:p>
    <w:p w14:paraId="1B27C559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</w:p>
    <w:p w14:paraId="1B27C55A" w14:textId="77777777" w:rsidR="00743413" w:rsidRPr="00B118A6" w:rsidRDefault="00743413" w:rsidP="00743413">
      <w:pPr>
        <w:ind w:left="792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Evidencia de conectividad entre equipo de interconexión (</w:t>
      </w:r>
      <w:proofErr w:type="spellStart"/>
      <w:r w:rsidRPr="00B118A6">
        <w:rPr>
          <w:rFonts w:ascii="Arial" w:hAnsi="Arial" w:cs="Arial"/>
          <w:b/>
          <w:lang w:val="es-CO"/>
        </w:rPr>
        <w:t>juniper</w:t>
      </w:r>
      <w:proofErr w:type="gramStart"/>
      <w:r w:rsidRPr="00B118A6">
        <w:rPr>
          <w:rFonts w:ascii="Arial" w:hAnsi="Arial" w:cs="Arial"/>
          <w:b/>
          <w:lang w:val="es-CO"/>
        </w:rPr>
        <w:t>,huawei,cisco</w:t>
      </w:r>
      <w:proofErr w:type="spellEnd"/>
      <w:proofErr w:type="gramEnd"/>
      <w:r w:rsidRPr="00B118A6">
        <w:rPr>
          <w:rFonts w:ascii="Arial" w:hAnsi="Arial" w:cs="Arial"/>
          <w:b/>
          <w:lang w:val="es-CO"/>
        </w:rPr>
        <w:t xml:space="preserve">) hacia </w:t>
      </w:r>
      <w:proofErr w:type="spellStart"/>
      <w:r w:rsidRPr="00B118A6">
        <w:rPr>
          <w:rFonts w:ascii="Arial" w:hAnsi="Arial" w:cs="Arial"/>
          <w:b/>
          <w:lang w:val="es-CO"/>
        </w:rPr>
        <w:t>audiocodec</w:t>
      </w:r>
      <w:proofErr w:type="spellEnd"/>
      <w:r w:rsidRPr="00B118A6">
        <w:rPr>
          <w:rFonts w:ascii="Arial" w:hAnsi="Arial" w:cs="Arial"/>
          <w:b/>
          <w:lang w:val="es-CO"/>
        </w:rPr>
        <w:t xml:space="preserve"> [SOLUCIÓN NO ESTÁNDAR]</w:t>
      </w:r>
    </w:p>
    <w:p w14:paraId="1B27C55B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1B27C55C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Centralizada y Troncal SIP Centralizada tipo PBX Distribuido</w:t>
      </w:r>
    </w:p>
    <w:p w14:paraId="1B27C55D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Si es cisco solo ping hacia el peer de voz [HST e IMS]</w:t>
      </w:r>
    </w:p>
    <w:p w14:paraId="1B27C55E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</w:p>
    <w:p w14:paraId="1B27C55F" w14:textId="77777777" w:rsidR="00743413" w:rsidRPr="00B118A6" w:rsidRDefault="00743413" w:rsidP="00743413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</w:p>
    <w:p w14:paraId="1B27C560" w14:textId="77777777" w:rsidR="00743413" w:rsidRPr="00B118A6" w:rsidRDefault="00743413" w:rsidP="0074341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Registro correcto hacia la plataforma de telefonía desde la planta del PIM</w:t>
      </w:r>
    </w:p>
    <w:p>
      <w:r>
        <w:t>{tk_sip_registro_plataforma_pim}</w:t>
      </w:r>
    </w:p>
    <w:p w14:paraId="1B27C561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562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Gateway, Troncal SIP con Gateway con </w:t>
      </w:r>
      <w:proofErr w:type="spellStart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Troncal SIP con Gateway tipo PBX Distribuido</w:t>
      </w:r>
    </w:p>
    <w:p w14:paraId="1B27C563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Hacia SOFTSWITCH e IMS (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print-screen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de la consulta por comando)</w:t>
      </w:r>
    </w:p>
    <w:p w14:paraId="1B27C564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Para la PLANTA DEL PIM</w:t>
      </w:r>
    </w:p>
    <w:p w14:paraId="1B27C565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  Desde la gestión CLI del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asterisk</w:t>
      </w:r>
      <w:proofErr w:type="spellEnd"/>
    </w:p>
    <w:p w14:paraId="1B27C566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   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sip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show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peers</w:t>
      </w:r>
      <w:proofErr w:type="spellEnd"/>
    </w:p>
    <w:p w14:paraId="1B27C567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Centralizada y Troncal SIP Centralizada tipo PBX Distribuido</w:t>
      </w:r>
    </w:p>
    <w:p w14:paraId="1B27C568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Hacia HST e IMS (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print-screen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de la consulta por comando)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Ó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AUDIOCODEC [SOLUCIÓN NO ESTÁNDAR]</w:t>
      </w:r>
    </w:p>
    <w:p w14:paraId="1B27C569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Para la PLANTA DEL PIM</w:t>
      </w:r>
    </w:p>
    <w:p w14:paraId="1B27C56A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  Desde la gestión CLI del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asterisk</w:t>
      </w:r>
      <w:proofErr w:type="spellEnd"/>
    </w:p>
    <w:p w14:paraId="1B27C56B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   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sip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show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peers</w:t>
      </w:r>
      <w:proofErr w:type="spellEnd"/>
    </w:p>
    <w:p w14:paraId="1B27C56C" w14:textId="77777777" w:rsidR="00743413" w:rsidRPr="00B118A6" w:rsidRDefault="00743413" w:rsidP="00743413">
      <w:pPr>
        <w:jc w:val="center"/>
        <w:rPr>
          <w:rFonts w:ascii="Arial" w:hAnsi="Arial" w:cs="Arial"/>
          <w:b/>
          <w:bCs/>
          <w:lang w:val="es-CO"/>
        </w:rPr>
      </w:pPr>
    </w:p>
    <w:p w14:paraId="1B27C56D" w14:textId="77777777" w:rsidR="00743413" w:rsidRPr="00B118A6" w:rsidRDefault="00743413" w:rsidP="00743413">
      <w:pPr>
        <w:jc w:val="center"/>
        <w:rPr>
          <w:rFonts w:ascii="Arial" w:hAnsi="Arial" w:cs="Arial"/>
          <w:b/>
          <w:bCs/>
          <w:lang w:val="es-CO"/>
        </w:rPr>
      </w:pPr>
    </w:p>
    <w:p w14:paraId="1B27C56E" w14:textId="77777777" w:rsidR="00743413" w:rsidRPr="00B118A6" w:rsidRDefault="00743413" w:rsidP="00B118A6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PRUEBAS DE CALIDAD DE VOZ</w:t>
      </w:r>
    </w:p>
    <w:p w14:paraId="1B27C56F" w14:textId="77777777" w:rsidR="00743413" w:rsidRPr="00B118A6" w:rsidRDefault="00743413" w:rsidP="00743413">
      <w:pPr>
        <w:pStyle w:val="Prrafodelista"/>
        <w:spacing w:after="240"/>
        <w:ind w:left="360"/>
        <w:jc w:val="center"/>
        <w:rPr>
          <w:rFonts w:ascii="Arial" w:hAnsi="Arial" w:cs="Arial"/>
          <w:b/>
          <w:lang w:val="es-CO"/>
        </w:rPr>
      </w:pPr>
    </w:p>
    <w:p w14:paraId="1B27C570" w14:textId="77777777" w:rsidR="00743413" w:rsidRPr="00B118A6" w:rsidRDefault="00743413" w:rsidP="00743413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 Establecimiento de llamadas [desde y  hacia la PSTN]</w:t>
      </w:r>
    </w:p>
    <w:p w14:paraId="1B27C571" w14:textId="77777777" w:rsidR="00743413" w:rsidRPr="00B118A6" w:rsidRDefault="00743413" w:rsidP="00743413">
      <w:pPr>
        <w:ind w:left="792"/>
        <w:rPr>
          <w:rFonts w:ascii="Arial" w:hAnsi="Arial" w:cs="Arial"/>
          <w:b/>
          <w:lang w:val="es-CO"/>
        </w:rPr>
      </w:pPr>
    </w:p>
    <w:p w14:paraId="1B27C572" w14:textId="77777777" w:rsidR="00743413" w:rsidRPr="00B118A6" w:rsidRDefault="00743413" w:rsidP="00743413">
      <w:pPr>
        <w:ind w:left="708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Gateway, Troncal SIP con Gateway con </w:t>
      </w:r>
      <w:proofErr w:type="spellStart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Troncal SIP Centralizada</w:t>
      </w:r>
    </w:p>
    <w:p w14:paraId="1B27C573" w14:textId="77777777" w:rsidR="00743413" w:rsidRPr="00B118A6" w:rsidRDefault="00743413" w:rsidP="00743413">
      <w:p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ab/>
      </w:r>
    </w:p>
    <w:p w14:paraId="1B27C574" w14:textId="77777777" w:rsidR="00743413" w:rsidRPr="00B118A6" w:rsidRDefault="00743413" w:rsidP="00743413">
      <w:pPr>
        <w:ind w:firstLine="708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14:paraId="1B27C575" w14:textId="77777777" w:rsidR="00743413" w:rsidRPr="00B118A6" w:rsidRDefault="00743413" w:rsidP="00743413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14:paraId="1B27C576" w14:textId="77777777" w:rsidR="00743413" w:rsidRPr="00B118A6" w:rsidRDefault="00743413" w:rsidP="00743413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De acuerdo a las restricciones definidas</w:t>
      </w:r>
    </w:p>
    <w:p w14:paraId="1B27C577" w14:textId="77777777" w:rsidR="00743413" w:rsidRPr="00B118A6" w:rsidRDefault="00743413" w:rsidP="00743413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14:paraId="1B27C578" w14:textId="77777777" w:rsidR="00743413" w:rsidRPr="00B118A6" w:rsidRDefault="00743413" w:rsidP="00743413">
      <w:pPr>
        <w:ind w:left="708"/>
        <w:jc w:val="both"/>
        <w:rPr>
          <w:rFonts w:ascii="Arial" w:hAnsi="Arial" w:cs="Arial"/>
          <w:highlight w:val="cyan"/>
          <w:lang w:val="es-CO"/>
        </w:rPr>
      </w:pPr>
    </w:p>
    <w:p w14:paraId="1B27C579" w14:textId="77777777" w:rsidR="00743413" w:rsidRPr="00B118A6" w:rsidRDefault="00743413" w:rsidP="00743413">
      <w:pPr>
        <w:ind w:left="708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lang w:val="es-CO"/>
        </w:rPr>
        <w:t>Nota:</w:t>
      </w:r>
      <w:r w:rsidRPr="00B118A6">
        <w:rPr>
          <w:rFonts w:ascii="Arial" w:hAnsi="Arial" w:cs="Arial"/>
          <w:lang w:val="es-CO"/>
        </w:rPr>
        <w:t xml:space="preserve"> Para telefonía Troncal SIP con Gateway con CENTREX anteponer el dígito 9 para marcación.</w:t>
      </w:r>
    </w:p>
    <w:p w14:paraId="1B27C57A" w14:textId="77777777" w:rsidR="00743413" w:rsidRPr="00B118A6" w:rsidRDefault="00743413" w:rsidP="00743413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1B27C57B" w14:textId="77777777" w:rsidR="00743413" w:rsidRPr="00B118A6" w:rsidRDefault="00743413" w:rsidP="00743413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134"/>
        <w:gridCol w:w="1559"/>
        <w:gridCol w:w="1560"/>
        <w:gridCol w:w="708"/>
        <w:gridCol w:w="851"/>
        <w:gridCol w:w="709"/>
        <w:gridCol w:w="992"/>
      </w:tblGrid>
      <w:tr w:rsidR="00743413" w:rsidRPr="00B118A6" w14:paraId="1B27C584" w14:textId="77777777" w:rsidTr="00266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shd w:val="clear" w:color="auto" w:fill="C00000"/>
            <w:noWrap/>
            <w:vAlign w:val="center"/>
            <w:hideMark/>
          </w:tcPr>
          <w:p w14:paraId="1B27C57C" w14:textId="77777777" w:rsidR="00743413" w:rsidRPr="00B118A6" w:rsidRDefault="00743413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1B27C57D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1B27C57E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entrante</w:t>
            </w:r>
          </w:p>
        </w:tc>
        <w:tc>
          <w:tcPr>
            <w:tcW w:w="1560" w:type="dxa"/>
            <w:shd w:val="clear" w:color="auto" w:fill="C00000"/>
            <w:noWrap/>
            <w:vAlign w:val="center"/>
            <w:hideMark/>
          </w:tcPr>
          <w:p w14:paraId="1B27C57F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saliente</w:t>
            </w:r>
          </w:p>
        </w:tc>
        <w:tc>
          <w:tcPr>
            <w:tcW w:w="708" w:type="dxa"/>
            <w:shd w:val="clear" w:color="auto" w:fill="C00000"/>
            <w:noWrap/>
            <w:vAlign w:val="center"/>
            <w:hideMark/>
          </w:tcPr>
          <w:p w14:paraId="1B27C580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14:paraId="1B27C581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1B27C582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14:paraId="1B27C583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Reconoce Tonos DTMF</w:t>
            </w:r>
          </w:p>
        </w:tc>
      </w:tr>
      <w:tr w:rsidR="00743413" w:rsidRPr="00B118A6" w14:paraId="1B27C58D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  <w:hideMark/>
          </w:tcPr>
          <w:p w14:paraId="1B27C585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14:paraId="1B27C586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14:paraId="1B27C587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560" w:type="dxa"/>
            <w:noWrap/>
            <w:vAlign w:val="center"/>
            <w:hideMark/>
          </w:tcPr>
          <w:p w14:paraId="1B27C588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8" w:type="dxa"/>
            <w:noWrap/>
            <w:vAlign w:val="center"/>
            <w:hideMark/>
          </w:tcPr>
          <w:p w14:paraId="1B27C589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14:paraId="1B27C58A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1B27C58B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92" w:type="dxa"/>
            <w:vAlign w:val="center"/>
          </w:tcPr>
          <w:p w14:paraId="1B27C58C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743413" w:rsidRPr="00B118A6" w14:paraId="1B27C596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1B27C58E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58F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590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noWrap/>
            <w:vAlign w:val="center"/>
          </w:tcPr>
          <w:p w14:paraId="1B27C591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noWrap/>
            <w:vAlign w:val="center"/>
          </w:tcPr>
          <w:p w14:paraId="1B27C592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1B27C593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594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595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743413" w:rsidRPr="00B118A6" w14:paraId="1B27C59F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1B27C597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598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599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noWrap/>
            <w:vAlign w:val="center"/>
          </w:tcPr>
          <w:p w14:paraId="1B27C59A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noWrap/>
            <w:vAlign w:val="center"/>
          </w:tcPr>
          <w:p w14:paraId="1B27C59B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1B27C59C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59D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59E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1B27C5A0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5A1" w14:textId="77777777" w:rsidR="00743413" w:rsidRPr="00B118A6" w:rsidRDefault="00743413" w:rsidP="00743413">
      <w:pPr>
        <w:ind w:firstLine="708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con Gateway tipo PBX Distribuido</w:t>
      </w:r>
    </w:p>
    <w:p w14:paraId="1B27C5A2" w14:textId="77777777" w:rsidR="00743413" w:rsidRPr="00B118A6" w:rsidRDefault="00743413" w:rsidP="00743413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14:paraId="1B27C5A3" w14:textId="77777777" w:rsidR="00743413" w:rsidRPr="00B118A6" w:rsidRDefault="00743413" w:rsidP="00743413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14:paraId="1B27C5A4" w14:textId="77777777" w:rsidR="00743413" w:rsidRPr="00B118A6" w:rsidRDefault="00743413" w:rsidP="00743413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Locales, anteponiendo el prefijo definido en el manual</w:t>
      </w:r>
    </w:p>
    <w:p w14:paraId="1B27C5A5" w14:textId="77777777" w:rsidR="00743413" w:rsidRPr="00B118A6" w:rsidRDefault="00743413" w:rsidP="00743413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lastRenderedPageBreak/>
        <w:t>Para cada una de las ciudades donde se halla asignado numeración</w:t>
      </w:r>
    </w:p>
    <w:p w14:paraId="1B27C5A6" w14:textId="77777777" w:rsidR="00743413" w:rsidRPr="00B118A6" w:rsidRDefault="00743413" w:rsidP="00743413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14:paraId="1B27C5A7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lang w:val="es-CO"/>
        </w:rPr>
      </w:pPr>
    </w:p>
    <w:p w14:paraId="1B27C5A8" w14:textId="77777777" w:rsidR="00743413" w:rsidRPr="00B118A6" w:rsidRDefault="00743413" w:rsidP="00743413">
      <w:pPr>
        <w:ind w:firstLine="708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Centralizada tipo PBX Distribuido</w:t>
      </w:r>
    </w:p>
    <w:p w14:paraId="1B27C5A9" w14:textId="77777777" w:rsidR="00743413" w:rsidRPr="00B118A6" w:rsidRDefault="00743413" w:rsidP="00743413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Locales, anteponiendo el prefijo definido por el usuario en sus equipos terminales</w:t>
      </w:r>
    </w:p>
    <w:p w14:paraId="1B27C5AA" w14:textId="77777777" w:rsidR="00743413" w:rsidRPr="00B118A6" w:rsidRDefault="00743413" w:rsidP="00743413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Para cada una de las ciudades donde se halla asignado numeración</w:t>
      </w:r>
    </w:p>
    <w:p w14:paraId="1B27C5AB" w14:textId="77777777" w:rsidR="00743413" w:rsidRPr="00B118A6" w:rsidRDefault="00743413" w:rsidP="00743413">
      <w:pPr>
        <w:ind w:left="711" w:firstLine="282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14:paraId="1B27C5AC" w14:textId="77777777" w:rsidR="00743413" w:rsidRPr="00B118A6" w:rsidRDefault="00743413" w:rsidP="00743413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1B27C5AD" w14:textId="77777777" w:rsidR="00743413" w:rsidRPr="00B118A6" w:rsidRDefault="00743413" w:rsidP="00743413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Resultado</w:t>
      </w:r>
    </w:p>
    <w:p w14:paraId="1B27C5AE" w14:textId="77777777" w:rsidR="00743413" w:rsidRPr="00B118A6" w:rsidRDefault="00743413" w:rsidP="00743413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1B27C5AF" w14:textId="072F0290" w:rsidR="00743413" w:rsidRPr="00B118A6" w:rsidRDefault="00743413" w:rsidP="00743413">
      <w:pPr>
        <w:ind w:left="708"/>
        <w:jc w:val="both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Nota:</w:t>
      </w:r>
      <w:r w:rsidR="00944532">
        <w:rPr>
          <w:rFonts w:ascii="Arial" w:hAnsi="Arial" w:cs="Arial"/>
          <w:b/>
          <w:lang w:val="es-CO"/>
        </w:rPr>
        <w:t xml:space="preserve"> </w:t>
      </w:r>
      <w:r w:rsidRPr="00B118A6">
        <w:rPr>
          <w:rFonts w:ascii="Arial" w:hAnsi="Arial" w:cs="Arial"/>
          <w:lang w:val="es-CO"/>
        </w:rPr>
        <w:t>Realizar muestreo para cada una de las ciudades donde se haya asignado numeración.</w:t>
      </w:r>
    </w:p>
    <w:p w14:paraId="1B27C5B0" w14:textId="77777777" w:rsidR="00743413" w:rsidRDefault="00743413" w:rsidP="00743413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1B27C5B1" w14:textId="77777777" w:rsidR="00B118A6" w:rsidRDefault="00B118A6" w:rsidP="00743413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1B27C5B2" w14:textId="77777777" w:rsidR="00B118A6" w:rsidRDefault="00B118A6" w:rsidP="00743413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1B27C5B3" w14:textId="77777777" w:rsidR="00B118A6" w:rsidRPr="00B118A6" w:rsidRDefault="00B118A6" w:rsidP="00743413">
      <w:pPr>
        <w:ind w:left="426"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Cuadrculamedia1"/>
        <w:tblW w:w="8673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1134"/>
        <w:gridCol w:w="1559"/>
        <w:gridCol w:w="1483"/>
        <w:gridCol w:w="643"/>
        <w:gridCol w:w="65"/>
        <w:gridCol w:w="851"/>
        <w:gridCol w:w="709"/>
        <w:gridCol w:w="992"/>
      </w:tblGrid>
      <w:tr w:rsidR="00743413" w:rsidRPr="00B118A6" w14:paraId="1B27C5B6" w14:textId="77777777" w:rsidTr="00266CC8">
        <w:trPr>
          <w:gridAfter w:val="6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1B27C5B4" w14:textId="77777777" w:rsidR="00743413" w:rsidRPr="00B118A6" w:rsidRDefault="00743413" w:rsidP="00266CC8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CIUDAD</w:t>
            </w:r>
          </w:p>
        </w:tc>
        <w:tc>
          <w:tcPr>
            <w:tcW w:w="2693" w:type="dxa"/>
            <w:gridSpan w:val="2"/>
          </w:tcPr>
          <w:p w14:paraId="1B27C5B5" w14:textId="77777777" w:rsidR="00743413" w:rsidRPr="00B118A6" w:rsidRDefault="00743413" w:rsidP="00266C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743413" w:rsidRPr="00B118A6" w14:paraId="1B27C5B9" w14:textId="77777777" w:rsidTr="00266CC8">
        <w:trPr>
          <w:gridAfter w:val="6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1B27C5B7" w14:textId="77777777" w:rsidR="00743413" w:rsidRPr="00B118A6" w:rsidRDefault="00743413" w:rsidP="00266CC8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CÓDIGO</w:t>
            </w:r>
          </w:p>
        </w:tc>
        <w:tc>
          <w:tcPr>
            <w:tcW w:w="2693" w:type="dxa"/>
            <w:gridSpan w:val="2"/>
          </w:tcPr>
          <w:p w14:paraId="1B27C5B8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08##</w:t>
            </w:r>
          </w:p>
        </w:tc>
      </w:tr>
      <w:tr w:rsidR="00743413" w:rsidRPr="00B118A6" w14:paraId="1B27C5BC" w14:textId="77777777" w:rsidTr="00266CC8">
        <w:trPr>
          <w:gridAfter w:val="6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1B27C5BA" w14:textId="77777777" w:rsidR="00743413" w:rsidRPr="00B118A6" w:rsidRDefault="00743413" w:rsidP="00266CC8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NÚMERO</w:t>
            </w:r>
          </w:p>
        </w:tc>
        <w:tc>
          <w:tcPr>
            <w:tcW w:w="2693" w:type="dxa"/>
            <w:gridSpan w:val="2"/>
          </w:tcPr>
          <w:p w14:paraId="1B27C5BB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743413" w:rsidRPr="00B118A6" w14:paraId="1B27C5C5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  <w:hideMark/>
          </w:tcPr>
          <w:p w14:paraId="1B27C5BD" w14:textId="77777777" w:rsidR="00743413" w:rsidRPr="00B118A6" w:rsidRDefault="00743413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1B27C5BE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1B27C5BF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Establecimiento llamada entrante</w:t>
            </w:r>
          </w:p>
        </w:tc>
        <w:tc>
          <w:tcPr>
            <w:tcW w:w="1483" w:type="dxa"/>
            <w:shd w:val="clear" w:color="auto" w:fill="C00000"/>
            <w:noWrap/>
            <w:vAlign w:val="center"/>
            <w:hideMark/>
          </w:tcPr>
          <w:p w14:paraId="1B27C5C0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Establecimiento llamada saliente</w:t>
            </w:r>
          </w:p>
        </w:tc>
        <w:tc>
          <w:tcPr>
            <w:tcW w:w="708" w:type="dxa"/>
            <w:gridSpan w:val="2"/>
            <w:shd w:val="clear" w:color="auto" w:fill="C00000"/>
            <w:noWrap/>
            <w:vAlign w:val="center"/>
            <w:hideMark/>
          </w:tcPr>
          <w:p w14:paraId="1B27C5C1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14:paraId="1B27C5C2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1B27C5C3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14:paraId="1B27C5C4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Reconoce Tonos DTMF</w:t>
            </w:r>
          </w:p>
        </w:tc>
      </w:tr>
      <w:tr w:rsidR="00743413" w:rsidRPr="00B118A6" w14:paraId="1B27C5CE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  <w:hideMark/>
          </w:tcPr>
          <w:p w14:paraId="1B27C5C6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14:paraId="1B27C5C7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14:paraId="1B27C5C8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483" w:type="dxa"/>
            <w:noWrap/>
            <w:vAlign w:val="center"/>
            <w:hideMark/>
          </w:tcPr>
          <w:p w14:paraId="1B27C5C9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643" w:type="dxa"/>
            <w:noWrap/>
            <w:vAlign w:val="center"/>
            <w:hideMark/>
          </w:tcPr>
          <w:p w14:paraId="1B27C5CA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16" w:type="dxa"/>
            <w:gridSpan w:val="2"/>
            <w:noWrap/>
            <w:vAlign w:val="center"/>
            <w:hideMark/>
          </w:tcPr>
          <w:p w14:paraId="1B27C5CB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1B27C5CC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92" w:type="dxa"/>
            <w:vAlign w:val="center"/>
          </w:tcPr>
          <w:p w14:paraId="1B27C5CD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743413" w:rsidRPr="00B118A6" w14:paraId="1B27C5D7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14:paraId="1B27C5CF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5D0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5D1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483" w:type="dxa"/>
            <w:noWrap/>
            <w:vAlign w:val="center"/>
          </w:tcPr>
          <w:p w14:paraId="1B27C5D2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643" w:type="dxa"/>
            <w:noWrap/>
            <w:vAlign w:val="center"/>
          </w:tcPr>
          <w:p w14:paraId="1B27C5D3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16" w:type="dxa"/>
            <w:gridSpan w:val="2"/>
            <w:noWrap/>
            <w:vAlign w:val="center"/>
          </w:tcPr>
          <w:p w14:paraId="1B27C5D4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5D5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5D6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743413" w:rsidRPr="00B118A6" w14:paraId="1B27C5E0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14:paraId="1B27C5D8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5D9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5DA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483" w:type="dxa"/>
            <w:noWrap/>
            <w:vAlign w:val="center"/>
          </w:tcPr>
          <w:p w14:paraId="1B27C5DB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643" w:type="dxa"/>
            <w:noWrap/>
            <w:vAlign w:val="center"/>
          </w:tcPr>
          <w:p w14:paraId="1B27C5DC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16" w:type="dxa"/>
            <w:gridSpan w:val="2"/>
            <w:noWrap/>
            <w:vAlign w:val="center"/>
          </w:tcPr>
          <w:p w14:paraId="1B27C5DD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5DE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5DF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1B27C5E1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tbl>
      <w:tblPr>
        <w:tblStyle w:val="Cuadrculamedia1"/>
        <w:tblW w:w="8608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1134"/>
        <w:gridCol w:w="1559"/>
        <w:gridCol w:w="1559"/>
        <w:gridCol w:w="709"/>
        <w:gridCol w:w="850"/>
        <w:gridCol w:w="709"/>
        <w:gridCol w:w="851"/>
      </w:tblGrid>
      <w:tr w:rsidR="00743413" w:rsidRPr="00B118A6" w14:paraId="1B27C5E4" w14:textId="77777777" w:rsidTr="00266CC8">
        <w:trPr>
          <w:gridAfter w:val="5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678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1B27C5E2" w14:textId="77777777" w:rsidR="00743413" w:rsidRPr="00B118A6" w:rsidRDefault="00743413" w:rsidP="00266CC8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CIUDAD</w:t>
            </w:r>
          </w:p>
        </w:tc>
        <w:tc>
          <w:tcPr>
            <w:tcW w:w="2693" w:type="dxa"/>
            <w:gridSpan w:val="2"/>
          </w:tcPr>
          <w:p w14:paraId="1B27C5E3" w14:textId="77777777" w:rsidR="00743413" w:rsidRPr="00B118A6" w:rsidRDefault="00743413" w:rsidP="00266C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743413" w:rsidRPr="00B118A6" w14:paraId="1B27C5E7" w14:textId="77777777" w:rsidTr="00266CC8">
        <w:trPr>
          <w:gridAfter w:val="5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8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1B27C5E5" w14:textId="77777777" w:rsidR="00743413" w:rsidRPr="00B118A6" w:rsidRDefault="00743413" w:rsidP="00266CC8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CÓDIGO</w:t>
            </w:r>
          </w:p>
        </w:tc>
        <w:tc>
          <w:tcPr>
            <w:tcW w:w="2693" w:type="dxa"/>
            <w:gridSpan w:val="2"/>
          </w:tcPr>
          <w:p w14:paraId="1B27C5E6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08##</w:t>
            </w:r>
          </w:p>
        </w:tc>
      </w:tr>
      <w:tr w:rsidR="00743413" w:rsidRPr="00B118A6" w14:paraId="1B27C5EA" w14:textId="77777777" w:rsidTr="00266CC8">
        <w:trPr>
          <w:gridAfter w:val="5"/>
          <w:wAfter w:w="4678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1B27C5E8" w14:textId="77777777" w:rsidR="00743413" w:rsidRPr="00B118A6" w:rsidRDefault="00743413" w:rsidP="00266CC8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 xml:space="preserve">NÚMERO </w:t>
            </w:r>
          </w:p>
        </w:tc>
        <w:tc>
          <w:tcPr>
            <w:tcW w:w="2693" w:type="dxa"/>
            <w:gridSpan w:val="2"/>
          </w:tcPr>
          <w:p w14:paraId="1B27C5E9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743413" w:rsidRPr="00B118A6" w14:paraId="1B27C5F3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  <w:hideMark/>
          </w:tcPr>
          <w:p w14:paraId="1B27C5EB" w14:textId="77777777" w:rsidR="00743413" w:rsidRPr="00B118A6" w:rsidRDefault="00743413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1B27C5EC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1B27C5ED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Establecimiento llamada entrante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1B27C5EE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Establecimiento llamada saliente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1B27C5EF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Audio</w:t>
            </w:r>
          </w:p>
        </w:tc>
        <w:tc>
          <w:tcPr>
            <w:tcW w:w="850" w:type="dxa"/>
            <w:shd w:val="clear" w:color="auto" w:fill="C00000"/>
            <w:noWrap/>
            <w:vAlign w:val="center"/>
            <w:hideMark/>
          </w:tcPr>
          <w:p w14:paraId="1B27C5F0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1B27C5F1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Ruido</w:t>
            </w:r>
          </w:p>
        </w:tc>
        <w:tc>
          <w:tcPr>
            <w:tcW w:w="851" w:type="dxa"/>
            <w:shd w:val="clear" w:color="auto" w:fill="C00000"/>
            <w:vAlign w:val="center"/>
          </w:tcPr>
          <w:p w14:paraId="1B27C5F2" w14:textId="77777777" w:rsidR="00743413" w:rsidRPr="00B118A6" w:rsidRDefault="0074341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Reconoce Tonos DTMF</w:t>
            </w:r>
          </w:p>
        </w:tc>
      </w:tr>
      <w:tr w:rsidR="00743413" w:rsidRPr="00B118A6" w14:paraId="1B27C5FC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  <w:hideMark/>
          </w:tcPr>
          <w:p w14:paraId="1B27C5F4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14:paraId="1B27C5F5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14:paraId="1B27C5F6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559" w:type="dxa"/>
            <w:noWrap/>
            <w:vAlign w:val="center"/>
            <w:hideMark/>
          </w:tcPr>
          <w:p w14:paraId="1B27C5F7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1B27C5F8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0" w:type="dxa"/>
            <w:noWrap/>
            <w:vAlign w:val="center"/>
            <w:hideMark/>
          </w:tcPr>
          <w:p w14:paraId="1B27C5F9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1B27C5FA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1" w:type="dxa"/>
            <w:vAlign w:val="center"/>
          </w:tcPr>
          <w:p w14:paraId="1B27C5FB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743413" w:rsidRPr="00B118A6" w14:paraId="1B27C605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14:paraId="1B27C5FD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5FE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5FF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600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601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0" w:type="dxa"/>
            <w:noWrap/>
            <w:vAlign w:val="center"/>
          </w:tcPr>
          <w:p w14:paraId="1B27C602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603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1B27C604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743413" w:rsidRPr="00B118A6" w14:paraId="1B27C60E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14:paraId="1B27C606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607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608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609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60A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0" w:type="dxa"/>
            <w:noWrap/>
            <w:vAlign w:val="center"/>
          </w:tcPr>
          <w:p w14:paraId="1B27C60B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60C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1B27C60D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B27C60F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610" w14:textId="77777777" w:rsidR="00743413" w:rsidRPr="00B118A6" w:rsidRDefault="00743413" w:rsidP="00743413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Establecimiento de llamadas [conforme al plan de marcación (extensiones)]:</w:t>
      </w:r>
    </w:p>
    <w:p w14:paraId="1B27C611" w14:textId="77777777" w:rsidR="00743413" w:rsidRPr="00B118A6" w:rsidRDefault="00743413" w:rsidP="00743413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14:paraId="1B27C612" w14:textId="77777777" w:rsidR="00743413" w:rsidRPr="00B118A6" w:rsidRDefault="00743413" w:rsidP="00743413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lang w:val="es-CO"/>
        </w:rPr>
        <w:t>Nota:</w:t>
      </w:r>
      <w:r w:rsidRPr="00B118A6">
        <w:rPr>
          <w:rFonts w:ascii="Arial" w:hAnsi="Arial" w:cs="Arial"/>
          <w:lang w:val="es-CO"/>
        </w:rPr>
        <w:t xml:space="preserve"> Aplica solamente para telefonía Troncal SIP con Gateway con CENTREX.</w:t>
      </w:r>
    </w:p>
    <w:p w14:paraId="1B27C613" w14:textId="77777777" w:rsidR="00743413" w:rsidRPr="00B118A6" w:rsidRDefault="00743413" w:rsidP="00743413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14:paraId="1B27C614" w14:textId="77777777" w:rsidR="00743413" w:rsidRPr="00B118A6" w:rsidRDefault="00743413" w:rsidP="00743413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14:paraId="1B27C615" w14:textId="77777777" w:rsidR="00743413" w:rsidRPr="00B118A6" w:rsidRDefault="00743413" w:rsidP="00743413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14:paraId="1B27C616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3181FA85" w14:textId="77777777" w:rsidR="00944532" w:rsidRDefault="00944532" w:rsidP="00743413">
      <w:pPr>
        <w:ind w:left="84" w:firstLine="708"/>
        <w:jc w:val="both"/>
        <w:rPr>
          <w:rFonts w:ascii="Arial" w:hAnsi="Arial" w:cs="Arial"/>
          <w:b/>
          <w:bCs/>
          <w:lang w:val="es-CO"/>
        </w:rPr>
      </w:pPr>
    </w:p>
    <w:p w14:paraId="6274A099" w14:textId="77777777" w:rsidR="00944532" w:rsidRDefault="00944532" w:rsidP="00743413">
      <w:pPr>
        <w:ind w:left="84" w:firstLine="708"/>
        <w:jc w:val="both"/>
        <w:rPr>
          <w:rFonts w:ascii="Arial" w:hAnsi="Arial" w:cs="Arial"/>
          <w:b/>
          <w:bCs/>
          <w:lang w:val="es-CO"/>
        </w:rPr>
      </w:pPr>
    </w:p>
    <w:p w14:paraId="2F41F715" w14:textId="77777777" w:rsidR="00944532" w:rsidRDefault="00944532" w:rsidP="00743413">
      <w:pPr>
        <w:ind w:left="84" w:firstLine="708"/>
        <w:jc w:val="both"/>
        <w:rPr>
          <w:rFonts w:ascii="Arial" w:hAnsi="Arial" w:cs="Arial"/>
          <w:b/>
          <w:bCs/>
          <w:lang w:val="es-CO"/>
        </w:rPr>
      </w:pPr>
    </w:p>
    <w:p w14:paraId="10B0B0E1" w14:textId="77777777" w:rsidR="00944532" w:rsidRDefault="00944532" w:rsidP="00743413">
      <w:pPr>
        <w:ind w:left="84" w:firstLine="708"/>
        <w:jc w:val="both"/>
        <w:rPr>
          <w:rFonts w:ascii="Arial" w:hAnsi="Arial" w:cs="Arial"/>
          <w:b/>
          <w:bCs/>
          <w:lang w:val="es-CO"/>
        </w:rPr>
      </w:pPr>
    </w:p>
    <w:p w14:paraId="657E6FD1" w14:textId="77777777" w:rsidR="00944532" w:rsidRDefault="00944532" w:rsidP="00743413">
      <w:pPr>
        <w:ind w:left="84" w:firstLine="708"/>
        <w:jc w:val="both"/>
        <w:rPr>
          <w:rFonts w:ascii="Arial" w:hAnsi="Arial" w:cs="Arial"/>
          <w:b/>
          <w:bCs/>
          <w:lang w:val="es-CO"/>
        </w:rPr>
      </w:pPr>
    </w:p>
    <w:p w14:paraId="1B27C617" w14:textId="77777777" w:rsidR="00743413" w:rsidRPr="00B118A6" w:rsidRDefault="00743413" w:rsidP="00743413">
      <w:pPr>
        <w:ind w:left="84" w:firstLine="708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lastRenderedPageBreak/>
        <w:t>Resultado</w:t>
      </w:r>
    </w:p>
    <w:tbl>
      <w:tblPr>
        <w:tblStyle w:val="Cuadrculamedia1"/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134"/>
        <w:gridCol w:w="1559"/>
        <w:gridCol w:w="1560"/>
        <w:gridCol w:w="708"/>
        <w:gridCol w:w="851"/>
        <w:gridCol w:w="709"/>
        <w:gridCol w:w="992"/>
      </w:tblGrid>
      <w:tr w:rsidR="00743413" w:rsidRPr="00B118A6" w14:paraId="1B27C620" w14:textId="77777777" w:rsidTr="00266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shd w:val="clear" w:color="auto" w:fill="C00000"/>
            <w:noWrap/>
            <w:vAlign w:val="center"/>
            <w:hideMark/>
          </w:tcPr>
          <w:p w14:paraId="1B27C618" w14:textId="77777777" w:rsidR="00743413" w:rsidRPr="00B118A6" w:rsidRDefault="00743413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EXTENSIÓN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1B27C619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NUMERO ASOCIADO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1B27C61A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entrante</w:t>
            </w:r>
          </w:p>
        </w:tc>
        <w:tc>
          <w:tcPr>
            <w:tcW w:w="1560" w:type="dxa"/>
            <w:shd w:val="clear" w:color="auto" w:fill="C00000"/>
            <w:noWrap/>
            <w:vAlign w:val="center"/>
            <w:hideMark/>
          </w:tcPr>
          <w:p w14:paraId="1B27C61B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saliente</w:t>
            </w:r>
          </w:p>
        </w:tc>
        <w:tc>
          <w:tcPr>
            <w:tcW w:w="708" w:type="dxa"/>
            <w:shd w:val="clear" w:color="auto" w:fill="C00000"/>
            <w:noWrap/>
            <w:vAlign w:val="center"/>
            <w:hideMark/>
          </w:tcPr>
          <w:p w14:paraId="1B27C61C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14:paraId="1B27C61D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1B27C61E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14:paraId="1B27C61F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Reconoce Tonos DTMF</w:t>
            </w:r>
          </w:p>
        </w:tc>
      </w:tr>
      <w:tr w:rsidR="00743413" w:rsidRPr="00B118A6" w14:paraId="1B27C629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  <w:hideMark/>
          </w:tcPr>
          <w:p w14:paraId="1B27C621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Ext1</w:t>
            </w:r>
          </w:p>
        </w:tc>
        <w:tc>
          <w:tcPr>
            <w:tcW w:w="1134" w:type="dxa"/>
            <w:noWrap/>
            <w:vAlign w:val="center"/>
          </w:tcPr>
          <w:p w14:paraId="1B27C622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B27C623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560" w:type="dxa"/>
            <w:noWrap/>
            <w:vAlign w:val="center"/>
            <w:hideMark/>
          </w:tcPr>
          <w:p w14:paraId="1B27C624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8" w:type="dxa"/>
            <w:noWrap/>
            <w:vAlign w:val="center"/>
            <w:hideMark/>
          </w:tcPr>
          <w:p w14:paraId="1B27C625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14:paraId="1B27C626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1B27C627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92" w:type="dxa"/>
            <w:vAlign w:val="center"/>
          </w:tcPr>
          <w:p w14:paraId="1B27C628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743413" w:rsidRPr="00B118A6" w14:paraId="1B27C632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1B27C62A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Ext2</w:t>
            </w:r>
          </w:p>
        </w:tc>
        <w:tc>
          <w:tcPr>
            <w:tcW w:w="1134" w:type="dxa"/>
            <w:noWrap/>
            <w:vAlign w:val="center"/>
          </w:tcPr>
          <w:p w14:paraId="1B27C62B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62C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noWrap/>
            <w:vAlign w:val="center"/>
          </w:tcPr>
          <w:p w14:paraId="1B27C62D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noWrap/>
            <w:vAlign w:val="center"/>
          </w:tcPr>
          <w:p w14:paraId="1B27C62E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1B27C62F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630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631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743413" w:rsidRPr="00B118A6" w14:paraId="1B27C63B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1B27C633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Ext3</w:t>
            </w:r>
          </w:p>
        </w:tc>
        <w:tc>
          <w:tcPr>
            <w:tcW w:w="1134" w:type="dxa"/>
            <w:noWrap/>
            <w:vAlign w:val="center"/>
          </w:tcPr>
          <w:p w14:paraId="1B27C634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635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noWrap/>
            <w:vAlign w:val="center"/>
          </w:tcPr>
          <w:p w14:paraId="1B27C636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noWrap/>
            <w:vAlign w:val="center"/>
          </w:tcPr>
          <w:p w14:paraId="1B27C637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1B27C638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639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63A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1B27C63C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63D" w14:textId="77777777" w:rsidR="00743413" w:rsidRPr="00B118A6" w:rsidRDefault="00743413" w:rsidP="00743413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Pruebas servicios suplementarios</w:t>
      </w:r>
    </w:p>
    <w:p w14:paraId="1B27C63E" w14:textId="77777777" w:rsidR="00743413" w:rsidRPr="00B118A6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(Incluir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check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box para seleccionar los servicios suplementarios habilitados)</w:t>
      </w:r>
    </w:p>
    <w:p w14:paraId="1B27C63F" w14:textId="77777777" w:rsidR="00743413" w:rsidRDefault="00743413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645" w14:textId="77777777" w:rsidR="00B118A6" w:rsidRDefault="00B118A6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646" w14:textId="77777777" w:rsidR="00B118A6" w:rsidRPr="00B118A6" w:rsidRDefault="00B118A6" w:rsidP="007434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647" w14:textId="621E70CF" w:rsidR="00743413" w:rsidRPr="00B118A6" w:rsidRDefault="00743413" w:rsidP="00743413">
      <w:pPr>
        <w:pStyle w:val="Prrafodelista"/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Pruebas de Fa</w:t>
      </w:r>
      <w:r w:rsidRPr="00944532">
        <w:rPr>
          <w:rFonts w:ascii="Arial" w:hAnsi="Arial" w:cs="Arial"/>
          <w:b/>
          <w:lang w:val="es-CO"/>
        </w:rPr>
        <w:t>x</w:t>
      </w:r>
      <w:r w:rsidR="000A45D6" w:rsidRPr="00944532">
        <w:rPr>
          <w:rFonts w:ascii="Arial" w:hAnsi="Arial" w:cs="Arial"/>
          <w:b/>
          <w:lang w:val="es-CO"/>
        </w:rPr>
        <w:t>(Si aplica)</w:t>
      </w:r>
    </w:p>
    <w:tbl>
      <w:tblPr>
        <w:tblStyle w:val="Cuadrculamedia1"/>
        <w:tblW w:w="6283" w:type="dxa"/>
        <w:jc w:val="center"/>
        <w:tblLayout w:type="fixed"/>
        <w:tblLook w:val="04A0" w:firstRow="1" w:lastRow="0" w:firstColumn="1" w:lastColumn="0" w:noHBand="0" w:noVBand="1"/>
      </w:tblPr>
      <w:tblGrid>
        <w:gridCol w:w="992"/>
        <w:gridCol w:w="1417"/>
        <w:gridCol w:w="1418"/>
        <w:gridCol w:w="2456"/>
      </w:tblGrid>
      <w:tr w:rsidR="00743413" w:rsidRPr="00B118A6" w14:paraId="1B27C64C" w14:textId="77777777" w:rsidTr="00266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shd w:val="clear" w:color="auto" w:fill="C00000"/>
            <w:noWrap/>
            <w:vAlign w:val="center"/>
            <w:hideMark/>
          </w:tcPr>
          <w:p w14:paraId="1B27C648" w14:textId="77777777" w:rsidR="00743413" w:rsidRPr="00B118A6" w:rsidRDefault="00743413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NUMERO DESTINO</w:t>
            </w:r>
          </w:p>
        </w:tc>
        <w:tc>
          <w:tcPr>
            <w:tcW w:w="1417" w:type="dxa"/>
            <w:shd w:val="clear" w:color="auto" w:fill="C00000"/>
            <w:noWrap/>
            <w:vAlign w:val="center"/>
            <w:hideMark/>
          </w:tcPr>
          <w:p w14:paraId="1B27C649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Se recibió el Fax de prueba</w:t>
            </w:r>
          </w:p>
        </w:tc>
        <w:tc>
          <w:tcPr>
            <w:tcW w:w="1418" w:type="dxa"/>
            <w:shd w:val="clear" w:color="auto" w:fill="C00000"/>
            <w:noWrap/>
            <w:vAlign w:val="center"/>
            <w:hideMark/>
          </w:tcPr>
          <w:p w14:paraId="1B27C64A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Se entregó el Fax de Prueba</w:t>
            </w:r>
          </w:p>
        </w:tc>
        <w:tc>
          <w:tcPr>
            <w:tcW w:w="2456" w:type="dxa"/>
            <w:shd w:val="clear" w:color="auto" w:fill="C00000"/>
            <w:vAlign w:val="center"/>
          </w:tcPr>
          <w:p w14:paraId="1B27C64B" w14:textId="77777777" w:rsidR="00743413" w:rsidRPr="00B118A6" w:rsidRDefault="0074341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Observaciones</w:t>
            </w:r>
          </w:p>
        </w:tc>
      </w:tr>
      <w:tr w:rsidR="00743413" w:rsidRPr="00B118A6" w14:paraId="1B27C651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  <w:hideMark/>
          </w:tcPr>
          <w:p w14:paraId="1B27C64D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7480000</w:t>
            </w:r>
          </w:p>
        </w:tc>
        <w:tc>
          <w:tcPr>
            <w:tcW w:w="1417" w:type="dxa"/>
            <w:noWrap/>
            <w:vAlign w:val="center"/>
            <w:hideMark/>
          </w:tcPr>
          <w:p w14:paraId="1B27C64E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418" w:type="dxa"/>
            <w:noWrap/>
            <w:vAlign w:val="center"/>
            <w:hideMark/>
          </w:tcPr>
          <w:p w14:paraId="1B27C64F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2456" w:type="dxa"/>
            <w:vAlign w:val="center"/>
          </w:tcPr>
          <w:p w14:paraId="1B27C650" w14:textId="77777777" w:rsidR="00743413" w:rsidRPr="00B118A6" w:rsidRDefault="0074341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743413" w:rsidRPr="00B118A6" w14:paraId="1B27C656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</w:tcPr>
          <w:p w14:paraId="1B27C652" w14:textId="77777777" w:rsidR="00743413" w:rsidRPr="00B118A6" w:rsidRDefault="00743413" w:rsidP="00266CC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1B27C653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418" w:type="dxa"/>
            <w:noWrap/>
            <w:vAlign w:val="center"/>
          </w:tcPr>
          <w:p w14:paraId="1B27C654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456" w:type="dxa"/>
            <w:vAlign w:val="center"/>
          </w:tcPr>
          <w:p w14:paraId="1B27C655" w14:textId="77777777" w:rsidR="00743413" w:rsidRPr="00B118A6" w:rsidRDefault="0074341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1B27C657" w14:textId="77777777" w:rsidR="00743413" w:rsidRPr="00B118A6" w:rsidRDefault="00743413" w:rsidP="00743413">
      <w:pPr>
        <w:spacing w:after="240"/>
        <w:rPr>
          <w:rFonts w:ascii="Arial" w:hAnsi="Arial" w:cs="Arial"/>
          <w:b/>
          <w:lang w:val="es-CO"/>
        </w:rPr>
      </w:pPr>
    </w:p>
    <w:p w14:paraId="1B27C658" w14:textId="77777777" w:rsidR="00743413" w:rsidRPr="00B118A6" w:rsidRDefault="00743413" w:rsidP="00743413">
      <w:pPr>
        <w:pStyle w:val="Prrafodelista"/>
        <w:spacing w:after="240"/>
        <w:ind w:left="360"/>
        <w:jc w:val="center"/>
        <w:rPr>
          <w:rFonts w:ascii="Arial" w:hAnsi="Arial" w:cs="Arial"/>
          <w:b/>
          <w:lang w:val="es-CO"/>
        </w:rPr>
      </w:pPr>
    </w:p>
    <w:p w14:paraId="1B27C659" w14:textId="77777777" w:rsidR="00743413" w:rsidRDefault="00743413" w:rsidP="00B118A6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CONEXIONES Y ENTREGA</w:t>
      </w:r>
    </w:p>
    <w:p w14:paraId="1B27C65A" w14:textId="77777777" w:rsidR="00B118A6" w:rsidRPr="00B118A6" w:rsidRDefault="00B118A6" w:rsidP="00B118A6">
      <w:pPr>
        <w:rPr>
          <w:rFonts w:ascii="Arial" w:hAnsi="Arial" w:cs="Arial"/>
          <w:b/>
          <w:bCs/>
          <w:lang w:val="es-CO"/>
        </w:rPr>
      </w:pPr>
    </w:p>
    <w:p w14:paraId="1B27C65B" w14:textId="77777777" w:rsidR="00743413" w:rsidRPr="00B118A6" w:rsidRDefault="00743413" w:rsidP="00743413">
      <w:pPr>
        <w:pStyle w:val="Prrafodelista"/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Los equipos del cliente quedan conectados a los equipos de Telmex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743413" w:rsidRPr="00B118A6" w14:paraId="1B27C660" w14:textId="77777777" w:rsidTr="00266CC8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65C" w14:textId="77777777" w:rsidR="00743413" w:rsidRPr="00B118A6" w:rsidRDefault="00743413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{tk_sip_cliente_conectado_telmex_si}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65E" w14:textId="77777777" w:rsidR="00743413" w:rsidRPr="00B118A6" w:rsidRDefault="00743413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{tk_sip_cliente_conectado_telmex_no}</w:t>
            </w:r>
          </w:p>
        </w:tc>
      </w:tr>
    </w:tbl>
    <w:p w14:paraId="1B27C661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lang w:val="es-CO"/>
        </w:rPr>
      </w:pPr>
    </w:p>
    <w:p w14:paraId="1B27C662" w14:textId="77777777" w:rsidR="00743413" w:rsidRPr="00B118A6" w:rsidRDefault="00743413" w:rsidP="00743413">
      <w:pPr>
        <w:jc w:val="both"/>
        <w:rPr>
          <w:rFonts w:ascii="Arial" w:hAnsi="Arial" w:cs="Arial"/>
          <w:b/>
          <w:bCs/>
          <w:lang w:val="es-CO"/>
        </w:rPr>
      </w:pPr>
    </w:p>
    <w:p w14:paraId="1B27C663" w14:textId="77777777" w:rsidR="00743413" w:rsidRPr="00B118A6" w:rsidRDefault="00743413" w:rsidP="00743413">
      <w:pPr>
        <w:pStyle w:val="Prrafodelista"/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Los equipos del cliente se encuentran disponibles y configurados adecuadamente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743413" w:rsidRPr="00B118A6" w14:paraId="1B27C668" w14:textId="77777777" w:rsidTr="00266CC8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664" w14:textId="77777777" w:rsidR="00743413" w:rsidRPr="00B118A6" w:rsidRDefault="00743413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{tk_sip_equipos_disponibles_si}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666" w14:textId="77777777" w:rsidR="00743413" w:rsidRPr="00B118A6" w:rsidRDefault="00743413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{tk_sip_equipos_disponibles_no}</w:t>
            </w:r>
          </w:p>
        </w:tc>
      </w:tr>
      <w:bookmarkEnd w:id="15"/>
    </w:tbl>
    <w:p w14:paraId="1B27C669" w14:textId="77777777" w:rsidR="00B118A6" w:rsidRDefault="00B118A6" w:rsidP="00B118A6">
      <w:pPr>
        <w:rPr>
          <w:rFonts w:ascii="Arial" w:hAnsi="Arial" w:cs="Arial"/>
          <w:b/>
          <w:bCs/>
          <w:lang w:val="es-CO"/>
        </w:rPr>
      </w:pPr>
    </w:p>
    <w:p w14:paraId="1B27C66A" w14:textId="77777777" w:rsidR="00B118A6" w:rsidRPr="00B118A6" w:rsidRDefault="00B118A6" w:rsidP="00B118A6">
      <w:pPr>
        <w:rPr>
          <w:rFonts w:ascii="Arial" w:hAnsi="Arial" w:cs="Arial"/>
          <w:b/>
          <w:bCs/>
          <w:lang w:val="es-CO"/>
        </w:rPr>
      </w:pPr>
    </w:p>
    <w:p w14:paraId="1B27C66B" w14:textId="77777777" w:rsidR="00743413" w:rsidRPr="00B118A6" w:rsidRDefault="00CB0B73" w:rsidP="00DB2785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PRU</w:t>
      </w:r>
      <w:r w:rsidR="00644E12" w:rsidRPr="00B118A6">
        <w:rPr>
          <w:rFonts w:ascii="Arial" w:hAnsi="Arial" w:cs="Arial"/>
          <w:b/>
          <w:bCs/>
          <w:lang w:val="es-CO"/>
        </w:rPr>
        <w:t>EBAS DE SERVICIO DE TELEFONIA DI</w:t>
      </w:r>
      <w:r w:rsidRPr="00B118A6">
        <w:rPr>
          <w:rFonts w:ascii="Arial" w:hAnsi="Arial" w:cs="Arial"/>
          <w:b/>
          <w:bCs/>
          <w:lang w:val="es-CO"/>
        </w:rPr>
        <w:t>GITAL E1</w:t>
      </w:r>
    </w:p>
    <w:p>
      <w:r>
        <w:t>{telefonia_e1_aplica}</w:t>
      </w:r>
    </w:p>
    <w:p w14:paraId="1B27C66C" w14:textId="77777777" w:rsidR="00CB0B73" w:rsidRPr="00B118A6" w:rsidRDefault="00CB0B73" w:rsidP="00CB0B73">
      <w:pPr>
        <w:rPr>
          <w:rFonts w:ascii="Arial" w:hAnsi="Arial" w:cs="Arial"/>
          <w:b/>
          <w:bCs/>
          <w:lang w:val="es-CO"/>
        </w:rPr>
      </w:pPr>
    </w:p>
    <w:p w14:paraId="1B27C66D" w14:textId="77777777" w:rsidR="00CB0B73" w:rsidRPr="00B118A6" w:rsidRDefault="00CB0B73" w:rsidP="00CB0B7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Evidencia de versión o firmware de los equipos </w:t>
      </w:r>
    </w:p>
    <w:p w14:paraId="1B27C66E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Para CISCO (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print-screen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del resultado del comando)</w:t>
      </w:r>
    </w:p>
    <w:p w14:paraId="1B27C66F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version</w:t>
      </w:r>
      <w:proofErr w:type="spellEnd"/>
    </w:p>
    <w:p w14:paraId="1B27C670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flash</w:t>
      </w:r>
    </w:p>
    <w:p w14:paraId="1B27C671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Para AUDIOCODEC (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print-screen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de la consulta gráfica)</w:t>
      </w:r>
    </w:p>
    <w:p w14:paraId="1B27C672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//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Maintenance</w:t>
      </w:r>
      <w:proofErr w:type="spellEnd"/>
    </w:p>
    <w:p w14:paraId="1B27C673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  //Software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Upgrade</w:t>
      </w:r>
      <w:proofErr w:type="spellEnd"/>
    </w:p>
    <w:p w14:paraId="1B27C674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    //Software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Upgrade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Key {verificar el control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protocols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SBC=X}</w:t>
      </w:r>
    </w:p>
    <w:p w14:paraId="1B27C675" w14:textId="77777777" w:rsidR="00CB0B73" w:rsidRDefault="00CB0B73" w:rsidP="00CB0B73">
      <w:pPr>
        <w:jc w:val="both"/>
        <w:rPr>
          <w:rFonts w:ascii="Arial" w:hAnsi="Arial" w:cs="Arial"/>
          <w:b/>
          <w:bCs/>
          <w:lang w:val="es-CO"/>
        </w:rPr>
      </w:pPr>
    </w:p>
    <w:p w14:paraId="3E949B17" w14:textId="77777777" w:rsidR="00944532" w:rsidRDefault="00944532" w:rsidP="00CB0B73">
      <w:pPr>
        <w:jc w:val="both"/>
        <w:rPr>
          <w:rFonts w:ascii="Arial" w:hAnsi="Arial" w:cs="Arial"/>
          <w:b/>
          <w:bCs/>
          <w:lang w:val="es-CO"/>
        </w:rPr>
      </w:pPr>
    </w:p>
    <w:p w14:paraId="660E85FD" w14:textId="77777777" w:rsidR="00944532" w:rsidRPr="00B118A6" w:rsidRDefault="00944532" w:rsidP="00CB0B73">
      <w:pPr>
        <w:jc w:val="both"/>
        <w:rPr>
          <w:rFonts w:ascii="Arial" w:hAnsi="Arial" w:cs="Arial"/>
          <w:b/>
          <w:bCs/>
          <w:lang w:val="es-CO"/>
        </w:rPr>
      </w:pPr>
    </w:p>
    <w:p w14:paraId="1B27C676" w14:textId="77777777" w:rsidR="00CB0B73" w:rsidRPr="00B118A6" w:rsidRDefault="00CB0B73" w:rsidP="00CB0B7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lastRenderedPageBreak/>
        <w:t>Evidencia de configuración de equipo Router y equipo(s) terminal(es) de voz</w:t>
      </w:r>
    </w:p>
    <w:p w14:paraId="1B27C677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Para CISCO (con/sin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1B27C678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>show startup-config</w:t>
      </w:r>
    </w:p>
    <w:p w14:paraId="1B27C679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Para HUAWEI (con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>audiocodec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>)</w:t>
      </w:r>
    </w:p>
    <w:p w14:paraId="1B27C67A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display current-config</w:t>
      </w:r>
    </w:p>
    <w:p w14:paraId="1B27C67B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Para JUNIPER (con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1B27C67C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| display set</w:t>
      </w:r>
    </w:p>
    <w:p w14:paraId="1B27C67D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Para AUDIOCODEC</w:t>
      </w:r>
    </w:p>
    <w:p w14:paraId="1B27C67E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archivo .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ini</w:t>
      </w:r>
      <w:proofErr w:type="spellEnd"/>
    </w:p>
    <w:p w14:paraId="1B27C67F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680" w14:textId="77777777" w:rsidR="00CB0B73" w:rsidRPr="00B118A6" w:rsidRDefault="00CB0B73" w:rsidP="00CB0B7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Evidencia de conectividad entre el equipo interconexión (</w:t>
      </w:r>
      <w:proofErr w:type="spellStart"/>
      <w:r w:rsidRPr="00B118A6">
        <w:rPr>
          <w:rFonts w:ascii="Arial" w:hAnsi="Arial" w:cs="Arial"/>
          <w:b/>
          <w:lang w:val="es-CO"/>
        </w:rPr>
        <w:t>juniper</w:t>
      </w:r>
      <w:proofErr w:type="spellEnd"/>
      <w:r w:rsidRPr="00B118A6">
        <w:rPr>
          <w:rFonts w:ascii="Arial" w:hAnsi="Arial" w:cs="Arial"/>
          <w:b/>
          <w:lang w:val="es-CO"/>
        </w:rPr>
        <w:t xml:space="preserve">, </w:t>
      </w:r>
      <w:proofErr w:type="spellStart"/>
      <w:r w:rsidRPr="00B118A6">
        <w:rPr>
          <w:rFonts w:ascii="Arial" w:hAnsi="Arial" w:cs="Arial"/>
          <w:b/>
          <w:lang w:val="es-CO"/>
        </w:rPr>
        <w:t>huawei,cisco</w:t>
      </w:r>
      <w:proofErr w:type="spellEnd"/>
      <w:r w:rsidRPr="00B118A6">
        <w:rPr>
          <w:rFonts w:ascii="Arial" w:hAnsi="Arial" w:cs="Arial"/>
          <w:b/>
          <w:lang w:val="es-CO"/>
        </w:rPr>
        <w:t>) hacia plataforma de voz</w:t>
      </w:r>
    </w:p>
    <w:p w14:paraId="1B27C681" w14:textId="77777777" w:rsidR="00CB0B73" w:rsidRPr="00B118A6" w:rsidRDefault="00CB0B73" w:rsidP="00CB0B73">
      <w:pPr>
        <w:tabs>
          <w:tab w:val="left" w:pos="6198"/>
        </w:tabs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>Hacia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SOFTSWITCH</w:t>
      </w: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ab/>
      </w:r>
    </w:p>
    <w:p w14:paraId="1B27C682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ping 172.31.239.100</w:t>
      </w:r>
    </w:p>
    <w:p w14:paraId="1B27C683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</w:p>
    <w:p w14:paraId="1B27C684" w14:textId="77777777" w:rsidR="00CB0B73" w:rsidRPr="00B118A6" w:rsidRDefault="00CB0B73" w:rsidP="00CB0B7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Evidencia de conectividad entre equipo de interconexión (</w:t>
      </w:r>
      <w:proofErr w:type="spellStart"/>
      <w:r w:rsidRPr="00B118A6">
        <w:rPr>
          <w:rFonts w:ascii="Arial" w:hAnsi="Arial" w:cs="Arial"/>
          <w:b/>
          <w:lang w:val="es-CO"/>
        </w:rPr>
        <w:t>juniper,huawei,cisco</w:t>
      </w:r>
      <w:proofErr w:type="spellEnd"/>
      <w:r w:rsidRPr="00B118A6">
        <w:rPr>
          <w:rFonts w:ascii="Arial" w:hAnsi="Arial" w:cs="Arial"/>
          <w:b/>
          <w:lang w:val="es-CO"/>
        </w:rPr>
        <w:t xml:space="preserve">) hacia </w:t>
      </w:r>
      <w:proofErr w:type="spellStart"/>
      <w:r w:rsidRPr="00B118A6">
        <w:rPr>
          <w:rFonts w:ascii="Arial" w:hAnsi="Arial" w:cs="Arial"/>
          <w:b/>
          <w:lang w:val="es-CO"/>
        </w:rPr>
        <w:t>audiocodec</w:t>
      </w:r>
      <w:proofErr w:type="spellEnd"/>
    </w:p>
    <w:p w14:paraId="1B27C685" w14:textId="77777777" w:rsidR="00CB0B73" w:rsidRDefault="00CB0B73" w:rsidP="00CB0B73">
      <w:pPr>
        <w:tabs>
          <w:tab w:val="left" w:pos="6198"/>
        </w:tabs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Si es cisco solo ping hacia el peer de voz [SOFTSWITCH]</w:t>
      </w:r>
    </w:p>
    <w:p w14:paraId="5637236F" w14:textId="77777777" w:rsidR="00944532" w:rsidRPr="00B118A6" w:rsidRDefault="00944532" w:rsidP="00CB0B73">
      <w:pPr>
        <w:tabs>
          <w:tab w:val="left" w:pos="6198"/>
        </w:tabs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1B27C686" w14:textId="77777777" w:rsidR="00CB0B73" w:rsidRPr="00B118A6" w:rsidRDefault="00CB0B73" w:rsidP="00CB0B7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Verificación estado de línea y protocolo de la interfaz  E1/T1</w:t>
      </w:r>
    </w:p>
    <w:p>
      <w:r>
        <w:t>{telefonia_e1_estado_linea_protocolo}</w:t>
      </w:r>
    </w:p>
    <w:p w14:paraId="1B27C687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Para CISCO (sin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1B27C688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controllers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e1</w:t>
      </w:r>
    </w:p>
    <w:p w14:paraId="1B27C689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Para AUDIOCODEC (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print-screen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de la consulta gráfica)</w:t>
      </w:r>
    </w:p>
    <w:p w14:paraId="1B27C68A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//</w:t>
      </w:r>
      <w:r w:rsidRPr="00B118A6">
        <w:rPr>
          <w:rFonts w:ascii="Arial" w:hAnsi="Arial" w:cs="Arial"/>
          <w:lang w:val="es-CO"/>
        </w:rPr>
        <w:t xml:space="preserve">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Voip</w:t>
      </w:r>
      <w:proofErr w:type="spellEnd"/>
    </w:p>
    <w:p w14:paraId="1B27C68B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  // PSTN</w:t>
      </w:r>
    </w:p>
    <w:p w14:paraId="1B27C68C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    //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Trunk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Group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Settings</w:t>
      </w:r>
      <w:proofErr w:type="spellEnd"/>
    </w:p>
    <w:p w14:paraId="1B27C68D" w14:textId="77777777" w:rsidR="00CB0B73" w:rsidRPr="00B118A6" w:rsidRDefault="00CB0B73" w:rsidP="00B118A6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br w:type="page"/>
      </w:r>
      <w:r w:rsidRPr="00B118A6">
        <w:rPr>
          <w:rFonts w:ascii="Arial" w:hAnsi="Arial" w:cs="Arial"/>
          <w:b/>
          <w:bCs/>
          <w:lang w:val="es-CO"/>
        </w:rPr>
        <w:lastRenderedPageBreak/>
        <w:t>PRUEBAS DE CALIDAD DE VOZ</w:t>
      </w:r>
    </w:p>
    <w:p w14:paraId="1B27C68E" w14:textId="77777777" w:rsidR="00CB0B73" w:rsidRPr="00B118A6" w:rsidRDefault="00CB0B73" w:rsidP="00CB0B73">
      <w:pPr>
        <w:pStyle w:val="Prrafodelista"/>
        <w:spacing w:after="240"/>
        <w:ind w:left="357"/>
        <w:jc w:val="center"/>
        <w:rPr>
          <w:rFonts w:ascii="Arial" w:hAnsi="Arial" w:cs="Arial"/>
          <w:b/>
          <w:lang w:val="es-CO"/>
        </w:rPr>
      </w:pPr>
    </w:p>
    <w:p w14:paraId="1B27C68F" w14:textId="77777777" w:rsidR="00CB0B73" w:rsidRPr="00B118A6" w:rsidRDefault="00CB0B73" w:rsidP="00CB0B73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Establecimiento de llamadas [desde y  hacia la PSTN]:</w:t>
      </w:r>
    </w:p>
    <w:p w14:paraId="1B27C690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14:paraId="1B27C691" w14:textId="77777777" w:rsidR="00CB0B73" w:rsidRPr="00B118A6" w:rsidRDefault="00CB0B73" w:rsidP="00CB0B73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Telefonía Digital E1 (R2 o Primario), E1 (R2 o Primario) con </w:t>
      </w:r>
      <w:proofErr w:type="spellStart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</w:p>
    <w:p w14:paraId="1B27C692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14:paraId="1B27C693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14:paraId="1B27C694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14:paraId="1B27C695" w14:textId="77777777" w:rsidR="00CB0B73" w:rsidRPr="00B118A6" w:rsidRDefault="00CB0B73" w:rsidP="00CB0B73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De acuerdo a las restricciones definidas</w:t>
      </w:r>
    </w:p>
    <w:p w14:paraId="1B27C696" w14:textId="77777777" w:rsidR="00CB0B73" w:rsidRPr="00B118A6" w:rsidRDefault="00CB0B73" w:rsidP="00CB0B73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14:paraId="1B27C697" w14:textId="77777777" w:rsidR="00CB0B73" w:rsidRPr="00B118A6" w:rsidRDefault="00CB0B73" w:rsidP="00CB0B73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1B27C698" w14:textId="77777777" w:rsidR="00CB0B73" w:rsidRPr="00B118A6" w:rsidRDefault="00CB0B73" w:rsidP="00CB0B73">
      <w:pPr>
        <w:ind w:left="426" w:firstLine="282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lang w:val="es-CO"/>
        </w:rPr>
        <w:t>Nota:</w:t>
      </w:r>
      <w:r w:rsidRPr="00B118A6">
        <w:rPr>
          <w:rFonts w:ascii="Arial" w:hAnsi="Arial" w:cs="Arial"/>
          <w:lang w:val="es-CO"/>
        </w:rPr>
        <w:t xml:space="preserve"> Para telefonía Digital E1 con CENTREX anteponer el dígito 9 para marcación.</w:t>
      </w:r>
    </w:p>
    <w:p w14:paraId="1B27C699" w14:textId="77777777" w:rsidR="00CB0B73" w:rsidRPr="00B118A6" w:rsidRDefault="00CB0B73" w:rsidP="00CB0B73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1B27C69A" w14:textId="77777777" w:rsidR="00CB0B73" w:rsidRPr="00B118A6" w:rsidRDefault="00CB0B73" w:rsidP="00CB0B73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812" w:type="dxa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134"/>
        <w:gridCol w:w="1559"/>
        <w:gridCol w:w="1078"/>
        <w:gridCol w:w="482"/>
        <w:gridCol w:w="356"/>
        <w:gridCol w:w="352"/>
        <w:gridCol w:w="851"/>
        <w:gridCol w:w="709"/>
        <w:gridCol w:w="1134"/>
      </w:tblGrid>
      <w:tr w:rsidR="00CB0B73" w:rsidRPr="00B118A6" w14:paraId="1B27C6A3" w14:textId="77777777" w:rsidTr="00266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shd w:val="clear" w:color="auto" w:fill="C00000"/>
            <w:noWrap/>
            <w:vAlign w:val="center"/>
            <w:hideMark/>
          </w:tcPr>
          <w:p w14:paraId="1B27C69B" w14:textId="77777777" w:rsidR="00CB0B73" w:rsidRPr="00B118A6" w:rsidRDefault="00CB0B73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1B27C69C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1B27C69D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entrante</w:t>
            </w:r>
          </w:p>
        </w:tc>
        <w:tc>
          <w:tcPr>
            <w:tcW w:w="1560" w:type="dxa"/>
            <w:gridSpan w:val="2"/>
            <w:shd w:val="clear" w:color="auto" w:fill="C00000"/>
            <w:noWrap/>
            <w:vAlign w:val="center"/>
            <w:hideMark/>
          </w:tcPr>
          <w:p w14:paraId="1B27C69E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saliente</w:t>
            </w:r>
          </w:p>
        </w:tc>
        <w:tc>
          <w:tcPr>
            <w:tcW w:w="708" w:type="dxa"/>
            <w:gridSpan w:val="2"/>
            <w:shd w:val="clear" w:color="auto" w:fill="C00000"/>
            <w:noWrap/>
            <w:vAlign w:val="center"/>
            <w:hideMark/>
          </w:tcPr>
          <w:p w14:paraId="1B27C69F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14:paraId="1B27C6A0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1B27C6A1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Ruido</w:t>
            </w:r>
          </w:p>
        </w:tc>
        <w:tc>
          <w:tcPr>
            <w:tcW w:w="1134" w:type="dxa"/>
            <w:shd w:val="clear" w:color="auto" w:fill="C00000"/>
            <w:vAlign w:val="center"/>
          </w:tcPr>
          <w:p w14:paraId="1B27C6A2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Reconoce Tonos DTMF</w:t>
            </w:r>
          </w:p>
        </w:tc>
      </w:tr>
      <w:tr w:rsidR="00CB0B73" w:rsidRPr="00B118A6" w14:paraId="1B27C6AC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  <w:hideMark/>
          </w:tcPr>
          <w:p w14:paraId="1B27C6A4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14:paraId="1B27C6A5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14:paraId="1B27C6A6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078" w:type="dxa"/>
            <w:noWrap/>
            <w:vAlign w:val="center"/>
            <w:hideMark/>
          </w:tcPr>
          <w:p w14:paraId="1B27C6A7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38" w:type="dxa"/>
            <w:gridSpan w:val="2"/>
            <w:noWrap/>
            <w:vAlign w:val="center"/>
            <w:hideMark/>
          </w:tcPr>
          <w:p w14:paraId="1B27C6A8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203" w:type="dxa"/>
            <w:gridSpan w:val="2"/>
            <w:noWrap/>
            <w:vAlign w:val="center"/>
            <w:hideMark/>
          </w:tcPr>
          <w:p w14:paraId="1B27C6A9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1B27C6AA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134" w:type="dxa"/>
            <w:vAlign w:val="center"/>
          </w:tcPr>
          <w:p w14:paraId="1B27C6AB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CB0B73" w:rsidRPr="00B118A6" w14:paraId="1B27C6B5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1B27C6AD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6AE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6AF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078" w:type="dxa"/>
            <w:noWrap/>
            <w:vAlign w:val="center"/>
          </w:tcPr>
          <w:p w14:paraId="1B27C6B0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38" w:type="dxa"/>
            <w:gridSpan w:val="2"/>
            <w:noWrap/>
            <w:vAlign w:val="center"/>
          </w:tcPr>
          <w:p w14:paraId="1B27C6B1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203" w:type="dxa"/>
            <w:gridSpan w:val="2"/>
            <w:noWrap/>
            <w:vAlign w:val="center"/>
          </w:tcPr>
          <w:p w14:paraId="1B27C6B2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6B3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1B27C6B4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CB0B73" w:rsidRPr="00B118A6" w14:paraId="1B27C6BE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1B27C6B6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6B7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6B8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078" w:type="dxa"/>
            <w:noWrap/>
            <w:vAlign w:val="center"/>
          </w:tcPr>
          <w:p w14:paraId="1B27C6B9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38" w:type="dxa"/>
            <w:gridSpan w:val="2"/>
            <w:noWrap/>
            <w:vAlign w:val="center"/>
          </w:tcPr>
          <w:p w14:paraId="1B27C6BA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203" w:type="dxa"/>
            <w:gridSpan w:val="2"/>
            <w:noWrap/>
            <w:vAlign w:val="center"/>
          </w:tcPr>
          <w:p w14:paraId="1B27C6BB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B27C6BC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1B27C6BD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1B27C6BF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6C0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Telefonía Digital E1 (R2 o Primario) Tipo PBX Distribuido</w:t>
      </w:r>
    </w:p>
    <w:p w14:paraId="1B27C6C1" w14:textId="77777777" w:rsidR="00CB0B73" w:rsidRPr="00B118A6" w:rsidRDefault="00CB0B73" w:rsidP="00CB0B73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14:paraId="1B27C6C2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14:paraId="1B27C6C3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14:paraId="1B27C6C4" w14:textId="77777777" w:rsidR="00CB0B73" w:rsidRPr="00B118A6" w:rsidRDefault="00CB0B73" w:rsidP="00CB0B73">
      <w:pPr>
        <w:ind w:left="84" w:firstLine="708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Locales, anteponiendo el prefijo definido en el manual</w:t>
      </w:r>
    </w:p>
    <w:p w14:paraId="1B27C6C5" w14:textId="77777777" w:rsidR="00CB0B73" w:rsidRPr="00B118A6" w:rsidRDefault="00CB0B73" w:rsidP="00CB0B73">
      <w:pPr>
        <w:ind w:left="168" w:firstLine="624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Para cada una de las ciudades donde se halla asignado numeración</w:t>
      </w:r>
    </w:p>
    <w:p w14:paraId="1B27C6C6" w14:textId="77777777" w:rsidR="00CB0B73" w:rsidRPr="00B118A6" w:rsidRDefault="00CB0B73" w:rsidP="00CB0B73">
      <w:pPr>
        <w:ind w:left="168" w:firstLine="624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14:paraId="1B27C6C7" w14:textId="77777777" w:rsidR="00CB0B73" w:rsidRPr="00B118A6" w:rsidRDefault="00CB0B73" w:rsidP="00CB0B73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14:paraId="1B27C6C8" w14:textId="77777777" w:rsidR="00CB0B73" w:rsidRPr="00B118A6" w:rsidRDefault="00CB0B73" w:rsidP="00CB0B73">
      <w:pPr>
        <w:ind w:left="510" w:firstLine="282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Resultado</w:t>
      </w:r>
    </w:p>
    <w:p w14:paraId="1B27C6C9" w14:textId="77777777" w:rsidR="00CB0B73" w:rsidRPr="00B118A6" w:rsidRDefault="00CB0B73" w:rsidP="00CB0B73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1B27C6CA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Nota: </w:t>
      </w:r>
      <w:r w:rsidRPr="00B118A6">
        <w:rPr>
          <w:rFonts w:ascii="Arial" w:hAnsi="Arial" w:cs="Arial"/>
          <w:lang w:val="es-CO"/>
        </w:rPr>
        <w:t>Realizar muestreo para cada una de las ciudades donde se haya asignado numeración.</w:t>
      </w:r>
    </w:p>
    <w:p w14:paraId="1B27C6CB" w14:textId="77777777" w:rsidR="00CB0B73" w:rsidRPr="00B118A6" w:rsidRDefault="00CB0B73" w:rsidP="00CB0B73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tbl>
      <w:tblPr>
        <w:tblStyle w:val="Cuadrculamedia1"/>
        <w:tblW w:w="8673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1134"/>
        <w:gridCol w:w="1559"/>
        <w:gridCol w:w="1483"/>
        <w:gridCol w:w="741"/>
        <w:gridCol w:w="851"/>
        <w:gridCol w:w="676"/>
        <w:gridCol w:w="992"/>
      </w:tblGrid>
      <w:tr w:rsidR="00CB0B73" w:rsidRPr="00B118A6" w14:paraId="1B27C6CE" w14:textId="77777777" w:rsidTr="00266CC8">
        <w:trPr>
          <w:gridAfter w:val="5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1B27C6CC" w14:textId="77777777" w:rsidR="00CB0B73" w:rsidRPr="00B118A6" w:rsidRDefault="00CB0B73" w:rsidP="00266CC8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CIUDAD</w:t>
            </w:r>
          </w:p>
        </w:tc>
        <w:tc>
          <w:tcPr>
            <w:tcW w:w="2693" w:type="dxa"/>
            <w:gridSpan w:val="2"/>
          </w:tcPr>
          <w:p w14:paraId="1B27C6CD" w14:textId="77777777" w:rsidR="00CB0B73" w:rsidRPr="00B118A6" w:rsidRDefault="00CB0B73" w:rsidP="00266C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CB0B73" w:rsidRPr="00B118A6" w14:paraId="1B27C6D1" w14:textId="77777777" w:rsidTr="00266CC8">
        <w:trPr>
          <w:gridAfter w:val="5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1B27C6CF" w14:textId="77777777" w:rsidR="00CB0B73" w:rsidRPr="00B118A6" w:rsidRDefault="00CB0B73" w:rsidP="00266CC8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CÓDIGO</w:t>
            </w:r>
          </w:p>
        </w:tc>
        <w:tc>
          <w:tcPr>
            <w:tcW w:w="2693" w:type="dxa"/>
            <w:gridSpan w:val="2"/>
          </w:tcPr>
          <w:p w14:paraId="1B27C6D0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08##</w:t>
            </w:r>
          </w:p>
        </w:tc>
      </w:tr>
      <w:tr w:rsidR="00CB0B73" w:rsidRPr="00B118A6" w14:paraId="1B27C6D4" w14:textId="77777777" w:rsidTr="00266CC8">
        <w:trPr>
          <w:gridAfter w:val="5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1B27C6D2" w14:textId="77777777" w:rsidR="00CB0B73" w:rsidRPr="00B118A6" w:rsidRDefault="00CB0B73" w:rsidP="00266CC8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NÚMERO</w:t>
            </w:r>
          </w:p>
        </w:tc>
        <w:tc>
          <w:tcPr>
            <w:tcW w:w="2693" w:type="dxa"/>
            <w:gridSpan w:val="2"/>
          </w:tcPr>
          <w:p w14:paraId="1B27C6D3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CB0B73" w:rsidRPr="00B118A6" w14:paraId="1B27C6DD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  <w:hideMark/>
          </w:tcPr>
          <w:p w14:paraId="1B27C6D5" w14:textId="77777777" w:rsidR="00CB0B73" w:rsidRPr="00B118A6" w:rsidRDefault="00CB0B73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1B27C6D6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1B27C6D7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Establecimiento llamada entrante</w:t>
            </w:r>
          </w:p>
        </w:tc>
        <w:tc>
          <w:tcPr>
            <w:tcW w:w="1483" w:type="dxa"/>
            <w:shd w:val="clear" w:color="auto" w:fill="C00000"/>
            <w:noWrap/>
            <w:vAlign w:val="center"/>
            <w:hideMark/>
          </w:tcPr>
          <w:p w14:paraId="1B27C6D8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Establecimiento llamada saliente</w:t>
            </w:r>
          </w:p>
        </w:tc>
        <w:tc>
          <w:tcPr>
            <w:tcW w:w="741" w:type="dxa"/>
            <w:shd w:val="clear" w:color="auto" w:fill="C00000"/>
            <w:noWrap/>
            <w:vAlign w:val="center"/>
            <w:hideMark/>
          </w:tcPr>
          <w:p w14:paraId="1B27C6D9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14:paraId="1B27C6DA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Retardo / ECO</w:t>
            </w:r>
          </w:p>
        </w:tc>
        <w:tc>
          <w:tcPr>
            <w:tcW w:w="676" w:type="dxa"/>
            <w:shd w:val="clear" w:color="auto" w:fill="C00000"/>
            <w:noWrap/>
            <w:vAlign w:val="center"/>
            <w:hideMark/>
          </w:tcPr>
          <w:p w14:paraId="1B27C6DB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14:paraId="1B27C6DC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Reconoce Tonos DTMF</w:t>
            </w:r>
          </w:p>
        </w:tc>
      </w:tr>
      <w:tr w:rsidR="00CB0B73" w:rsidRPr="00B118A6" w14:paraId="1B27C6E6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  <w:hideMark/>
          </w:tcPr>
          <w:p w14:paraId="1B27C6DE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14:paraId="1B27C6DF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14:paraId="1B27C6E0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483" w:type="dxa"/>
            <w:noWrap/>
            <w:vAlign w:val="center"/>
            <w:hideMark/>
          </w:tcPr>
          <w:p w14:paraId="1B27C6E1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41" w:type="dxa"/>
            <w:noWrap/>
            <w:vAlign w:val="center"/>
            <w:hideMark/>
          </w:tcPr>
          <w:p w14:paraId="1B27C6E2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14:paraId="1B27C6E3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676" w:type="dxa"/>
            <w:noWrap/>
            <w:vAlign w:val="center"/>
            <w:hideMark/>
          </w:tcPr>
          <w:p w14:paraId="1B27C6E4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92" w:type="dxa"/>
            <w:vAlign w:val="center"/>
          </w:tcPr>
          <w:p w14:paraId="1B27C6E5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CB0B73" w:rsidRPr="00B118A6" w14:paraId="1B27C6EF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14:paraId="1B27C6E7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6E8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6E9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483" w:type="dxa"/>
            <w:noWrap/>
            <w:vAlign w:val="center"/>
          </w:tcPr>
          <w:p w14:paraId="1B27C6EA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41" w:type="dxa"/>
            <w:noWrap/>
            <w:vAlign w:val="center"/>
          </w:tcPr>
          <w:p w14:paraId="1B27C6EB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1B27C6EC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676" w:type="dxa"/>
            <w:noWrap/>
            <w:vAlign w:val="center"/>
          </w:tcPr>
          <w:p w14:paraId="1B27C6ED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6EE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CB0B73" w:rsidRPr="00B118A6" w14:paraId="1B27C6F8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14:paraId="1B27C6F0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6F1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6F2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483" w:type="dxa"/>
            <w:noWrap/>
            <w:vAlign w:val="center"/>
          </w:tcPr>
          <w:p w14:paraId="1B27C6F3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41" w:type="dxa"/>
            <w:noWrap/>
            <w:vAlign w:val="center"/>
          </w:tcPr>
          <w:p w14:paraId="1B27C6F4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1B27C6F5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676" w:type="dxa"/>
            <w:noWrap/>
            <w:vAlign w:val="center"/>
          </w:tcPr>
          <w:p w14:paraId="1B27C6F6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6F7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1B27C6F9" w14:textId="77777777" w:rsidR="00CB0B73" w:rsidRDefault="00CB0B73" w:rsidP="00CB0B73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14:paraId="1B27C6FA" w14:textId="77777777" w:rsidR="008A4D37" w:rsidRDefault="008A4D37" w:rsidP="00CB0B73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14:paraId="1B27C6FB" w14:textId="77777777" w:rsidR="008A4D37" w:rsidRDefault="008A4D37" w:rsidP="00CB0B73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14:paraId="1B27C6FC" w14:textId="77777777" w:rsidR="008A4D37" w:rsidRDefault="008A4D37" w:rsidP="00CB0B73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14:paraId="1B27C6FD" w14:textId="77777777" w:rsidR="008A4D37" w:rsidRDefault="008A4D37" w:rsidP="00CB0B73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14:paraId="1B27C6FE" w14:textId="77777777" w:rsidR="008A4D37" w:rsidRDefault="008A4D37" w:rsidP="00CB0B73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tbl>
      <w:tblPr>
        <w:tblStyle w:val="Cuadrculamedia1"/>
        <w:tblW w:w="8673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1134"/>
        <w:gridCol w:w="1559"/>
        <w:gridCol w:w="1483"/>
        <w:gridCol w:w="741"/>
        <w:gridCol w:w="851"/>
        <w:gridCol w:w="676"/>
        <w:gridCol w:w="992"/>
      </w:tblGrid>
      <w:tr w:rsidR="00CB0B73" w:rsidRPr="00B118A6" w14:paraId="1B27C701" w14:textId="77777777" w:rsidTr="00266CC8">
        <w:trPr>
          <w:gridAfter w:val="5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1B27C6FF" w14:textId="77777777" w:rsidR="00CB0B73" w:rsidRPr="00B118A6" w:rsidRDefault="00CB0B73" w:rsidP="00266CC8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lastRenderedPageBreak/>
              <w:t>CIUDAD</w:t>
            </w:r>
          </w:p>
        </w:tc>
        <w:tc>
          <w:tcPr>
            <w:tcW w:w="2693" w:type="dxa"/>
            <w:gridSpan w:val="2"/>
          </w:tcPr>
          <w:p w14:paraId="1B27C700" w14:textId="77777777" w:rsidR="00CB0B73" w:rsidRPr="00B118A6" w:rsidRDefault="00CB0B73" w:rsidP="00266C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CB0B73" w:rsidRPr="00B118A6" w14:paraId="1B27C704" w14:textId="77777777" w:rsidTr="00266CC8">
        <w:trPr>
          <w:gridAfter w:val="5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1B27C702" w14:textId="77777777" w:rsidR="00CB0B73" w:rsidRPr="00B118A6" w:rsidRDefault="00CB0B73" w:rsidP="00266CC8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CÓDIGO</w:t>
            </w:r>
          </w:p>
        </w:tc>
        <w:tc>
          <w:tcPr>
            <w:tcW w:w="2693" w:type="dxa"/>
            <w:gridSpan w:val="2"/>
          </w:tcPr>
          <w:p w14:paraId="1B27C703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08##</w:t>
            </w:r>
          </w:p>
        </w:tc>
      </w:tr>
      <w:tr w:rsidR="00CB0B73" w:rsidRPr="00B118A6" w14:paraId="1B27C707" w14:textId="77777777" w:rsidTr="00266CC8">
        <w:trPr>
          <w:gridAfter w:val="5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1B27C705" w14:textId="77777777" w:rsidR="00CB0B73" w:rsidRPr="00B118A6" w:rsidRDefault="00CB0B73" w:rsidP="00266CC8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NÚMERO</w:t>
            </w:r>
          </w:p>
        </w:tc>
        <w:tc>
          <w:tcPr>
            <w:tcW w:w="2693" w:type="dxa"/>
            <w:gridSpan w:val="2"/>
          </w:tcPr>
          <w:p w14:paraId="1B27C706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CB0B73" w:rsidRPr="00B118A6" w14:paraId="1B27C710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  <w:hideMark/>
          </w:tcPr>
          <w:p w14:paraId="1B27C708" w14:textId="77777777" w:rsidR="00CB0B73" w:rsidRPr="00B118A6" w:rsidRDefault="00CB0B73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1B27C709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1B27C70A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Establecimiento llamada entrante</w:t>
            </w:r>
          </w:p>
        </w:tc>
        <w:tc>
          <w:tcPr>
            <w:tcW w:w="1483" w:type="dxa"/>
            <w:shd w:val="clear" w:color="auto" w:fill="C00000"/>
            <w:noWrap/>
            <w:vAlign w:val="center"/>
            <w:hideMark/>
          </w:tcPr>
          <w:p w14:paraId="1B27C70B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Establecimiento llamada saliente</w:t>
            </w:r>
          </w:p>
        </w:tc>
        <w:tc>
          <w:tcPr>
            <w:tcW w:w="741" w:type="dxa"/>
            <w:shd w:val="clear" w:color="auto" w:fill="C00000"/>
            <w:noWrap/>
            <w:vAlign w:val="center"/>
            <w:hideMark/>
          </w:tcPr>
          <w:p w14:paraId="1B27C70C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14:paraId="1B27C70D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Retardo / ECO</w:t>
            </w:r>
          </w:p>
        </w:tc>
        <w:tc>
          <w:tcPr>
            <w:tcW w:w="676" w:type="dxa"/>
            <w:shd w:val="clear" w:color="auto" w:fill="C00000"/>
            <w:noWrap/>
            <w:vAlign w:val="center"/>
            <w:hideMark/>
          </w:tcPr>
          <w:p w14:paraId="1B27C70E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14:paraId="1B27C70F" w14:textId="77777777" w:rsidR="00CB0B73" w:rsidRPr="00B118A6" w:rsidRDefault="00CB0B73" w:rsidP="00266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Reconoce Tonos DTMF</w:t>
            </w:r>
          </w:p>
        </w:tc>
      </w:tr>
      <w:tr w:rsidR="00CB0B73" w:rsidRPr="00B118A6" w14:paraId="1B27C719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  <w:hideMark/>
          </w:tcPr>
          <w:p w14:paraId="1B27C711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14:paraId="1B27C712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4880000</w:t>
            </w:r>
          </w:p>
        </w:tc>
        <w:tc>
          <w:tcPr>
            <w:tcW w:w="1559" w:type="dxa"/>
            <w:noWrap/>
            <w:vAlign w:val="center"/>
            <w:hideMark/>
          </w:tcPr>
          <w:p w14:paraId="1B27C713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483" w:type="dxa"/>
            <w:noWrap/>
            <w:vAlign w:val="center"/>
            <w:hideMark/>
          </w:tcPr>
          <w:p w14:paraId="1B27C714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41" w:type="dxa"/>
            <w:noWrap/>
            <w:vAlign w:val="center"/>
            <w:hideMark/>
          </w:tcPr>
          <w:p w14:paraId="1B27C715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14:paraId="1B27C716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676" w:type="dxa"/>
            <w:noWrap/>
            <w:vAlign w:val="center"/>
            <w:hideMark/>
          </w:tcPr>
          <w:p w14:paraId="1B27C717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92" w:type="dxa"/>
            <w:vAlign w:val="center"/>
          </w:tcPr>
          <w:p w14:paraId="1B27C718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CB0B73" w:rsidRPr="00B118A6" w14:paraId="1B27C722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14:paraId="1B27C71A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71B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71C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483" w:type="dxa"/>
            <w:noWrap/>
            <w:vAlign w:val="center"/>
          </w:tcPr>
          <w:p w14:paraId="1B27C71D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41" w:type="dxa"/>
            <w:noWrap/>
            <w:vAlign w:val="center"/>
          </w:tcPr>
          <w:p w14:paraId="1B27C71E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1B27C71F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676" w:type="dxa"/>
            <w:noWrap/>
            <w:vAlign w:val="center"/>
          </w:tcPr>
          <w:p w14:paraId="1B27C720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721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CB0B73" w:rsidRPr="00B118A6" w14:paraId="1B27C72B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14:paraId="1B27C723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B27C724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B27C725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483" w:type="dxa"/>
            <w:noWrap/>
            <w:vAlign w:val="center"/>
          </w:tcPr>
          <w:p w14:paraId="1B27C726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41" w:type="dxa"/>
            <w:noWrap/>
            <w:vAlign w:val="center"/>
          </w:tcPr>
          <w:p w14:paraId="1B27C727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1B27C728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676" w:type="dxa"/>
            <w:noWrap/>
            <w:vAlign w:val="center"/>
          </w:tcPr>
          <w:p w14:paraId="1B27C729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B27C72A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1B27C72C" w14:textId="77777777" w:rsidR="00CB0B73" w:rsidRPr="00B118A6" w:rsidRDefault="00CB0B73" w:rsidP="00CB0B73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14:paraId="1B27C72D" w14:textId="77777777" w:rsidR="00CB0B73" w:rsidRPr="00B118A6" w:rsidRDefault="00CB0B73" w:rsidP="00CB0B73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 xml:space="preserve">Adjuntar </w:t>
      </w:r>
      <w:proofErr w:type="spellStart"/>
      <w:r w:rsidRPr="00B118A6">
        <w:rPr>
          <w:rFonts w:ascii="Arial" w:hAnsi="Arial" w:cs="Arial"/>
          <w:b/>
          <w:bCs/>
          <w:lang w:val="es-CO"/>
        </w:rPr>
        <w:t>print-screen</w:t>
      </w:r>
      <w:proofErr w:type="spellEnd"/>
      <w:r w:rsidRPr="00B118A6">
        <w:rPr>
          <w:rFonts w:ascii="Arial" w:hAnsi="Arial" w:cs="Arial"/>
          <w:b/>
          <w:bCs/>
          <w:lang w:val="es-CO"/>
        </w:rPr>
        <w:t xml:space="preserve"> o foto de configuración del analizador</w:t>
      </w:r>
    </w:p>
    <w:p>
      <w:r>
        <w:t>{telefonia_e1_configuracion_analizador}</w:t>
      </w:r>
    </w:p>
    <w:p w14:paraId="1B27C72E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Para R2</w:t>
      </w:r>
    </w:p>
    <w:p w14:paraId="1B27C72F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SUNSET E-20</w:t>
      </w:r>
    </w:p>
    <w:p w14:paraId="1B27C730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Para R2</w:t>
      </w:r>
    </w:p>
    <w:p w14:paraId="1B27C731" w14:textId="77777777" w:rsidR="00CB0B73" w:rsidRPr="00B118A6" w:rsidRDefault="00CB0B73" w:rsidP="00CB0B73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VEEX 130E</w:t>
      </w:r>
    </w:p>
    <w:p w14:paraId="1B27C732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733" w14:textId="77777777" w:rsidR="00CB0B73" w:rsidRPr="00B118A6" w:rsidRDefault="00CB0B73" w:rsidP="00CB0B73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Establecimiento de llamadas [conforme al plan de marcación (extensiones)]:</w:t>
      </w:r>
    </w:p>
    <w:p w14:paraId="1B27C734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14:paraId="1B27C735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lang w:val="es-CO"/>
        </w:rPr>
        <w:t>Nota:</w:t>
      </w:r>
      <w:r w:rsidRPr="00B118A6">
        <w:rPr>
          <w:rFonts w:ascii="Arial" w:hAnsi="Arial" w:cs="Arial"/>
          <w:lang w:val="es-CO"/>
        </w:rPr>
        <w:t xml:space="preserve"> Aplica solamente para telefonía Digital E1 con CENTREX.</w:t>
      </w:r>
    </w:p>
    <w:p w14:paraId="1B27C736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14:paraId="1B27C737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14:paraId="1B27C738" w14:textId="77777777" w:rsidR="00CB0B73" w:rsidRPr="00B118A6" w:rsidRDefault="00CB0B73" w:rsidP="00CB0B7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14:paraId="1B27C739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73A" w14:textId="77777777" w:rsidR="00CB0B73" w:rsidRPr="00B118A6" w:rsidRDefault="00CB0B73" w:rsidP="00CB0B73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667" w:type="dxa"/>
        <w:jc w:val="center"/>
        <w:tblLayout w:type="fixed"/>
        <w:tblLook w:val="04A0" w:firstRow="1" w:lastRow="0" w:firstColumn="1" w:lastColumn="0" w:noHBand="0" w:noVBand="1"/>
      </w:tblPr>
      <w:tblGrid>
        <w:gridCol w:w="1154"/>
        <w:gridCol w:w="1134"/>
        <w:gridCol w:w="1559"/>
        <w:gridCol w:w="1560"/>
        <w:gridCol w:w="708"/>
        <w:gridCol w:w="851"/>
        <w:gridCol w:w="709"/>
        <w:gridCol w:w="992"/>
      </w:tblGrid>
      <w:tr w:rsidR="00CB0B73" w:rsidRPr="00B118A6" w14:paraId="1B27C743" w14:textId="77777777" w:rsidTr="00266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14:paraId="1B27C73B" w14:textId="77777777" w:rsidR="00CB0B73" w:rsidRPr="00B118A6" w:rsidRDefault="00CB0B73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EXTENSIÓN</w:t>
            </w:r>
          </w:p>
        </w:tc>
        <w:tc>
          <w:tcPr>
            <w:tcW w:w="113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14:paraId="1B27C73C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NUMERO ASOCIADO</w:t>
            </w:r>
          </w:p>
        </w:tc>
        <w:tc>
          <w:tcPr>
            <w:tcW w:w="155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14:paraId="1B27C73D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entrante</w:t>
            </w:r>
          </w:p>
        </w:tc>
        <w:tc>
          <w:tcPr>
            <w:tcW w:w="1560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14:paraId="1B27C73E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saliente</w:t>
            </w:r>
          </w:p>
        </w:tc>
        <w:tc>
          <w:tcPr>
            <w:tcW w:w="708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14:paraId="1B27C73F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Audio</w:t>
            </w:r>
          </w:p>
        </w:tc>
        <w:tc>
          <w:tcPr>
            <w:tcW w:w="851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14:paraId="1B27C740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Retardo / ECO</w:t>
            </w:r>
          </w:p>
        </w:tc>
        <w:tc>
          <w:tcPr>
            <w:tcW w:w="70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14:paraId="1B27C741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Ruido</w:t>
            </w:r>
          </w:p>
        </w:tc>
        <w:tc>
          <w:tcPr>
            <w:tcW w:w="992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vAlign w:val="center"/>
            <w:hideMark/>
          </w:tcPr>
          <w:p w14:paraId="1B27C742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Reconoce Tonos DTMF</w:t>
            </w:r>
          </w:p>
        </w:tc>
      </w:tr>
      <w:tr w:rsidR="00CB0B73" w:rsidRPr="00B118A6" w14:paraId="1B27C74C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14:paraId="1B27C744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Ext1</w:t>
            </w:r>
          </w:p>
        </w:tc>
        <w:tc>
          <w:tcPr>
            <w:tcW w:w="113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45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14:paraId="1B27C746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560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14:paraId="1B27C747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8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14:paraId="1B27C748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1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14:paraId="1B27C749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14:paraId="1B27C74A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92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vAlign w:val="center"/>
            <w:hideMark/>
          </w:tcPr>
          <w:p w14:paraId="1B27C74B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CB0B73" w:rsidRPr="00B118A6" w14:paraId="1B27C755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14:paraId="1B27C74D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Ext2</w:t>
            </w:r>
          </w:p>
        </w:tc>
        <w:tc>
          <w:tcPr>
            <w:tcW w:w="113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4E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4F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50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51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52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53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vAlign w:val="center"/>
          </w:tcPr>
          <w:p w14:paraId="1B27C754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CB0B73" w:rsidRPr="00B118A6" w14:paraId="1B27C75E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14:paraId="1B27C756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Ext3</w:t>
            </w:r>
          </w:p>
        </w:tc>
        <w:tc>
          <w:tcPr>
            <w:tcW w:w="113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57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58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59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5A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5B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14:paraId="1B27C75C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vAlign w:val="center"/>
          </w:tcPr>
          <w:p w14:paraId="1B27C75D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1B27C75F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760" w14:textId="77777777" w:rsidR="00CB0B73" w:rsidRPr="00B118A6" w:rsidRDefault="00CB0B73" w:rsidP="00CB0B7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Pruebas servicios suplementarios</w:t>
      </w:r>
    </w:p>
    <w:p w14:paraId="1B27C761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(Incluir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check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box para seleccionar los servicios suplementarios  habilitados)</w:t>
      </w:r>
    </w:p>
    <w:p w14:paraId="1B27C762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763" w14:textId="77777777" w:rsidR="00CB0B73" w:rsidRPr="00B118A6" w:rsidRDefault="00CB0B73" w:rsidP="00CB0B7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764" w14:textId="77777777" w:rsidR="00CB0B73" w:rsidRPr="00B118A6" w:rsidRDefault="00CB0B73" w:rsidP="00CB0B7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Pruebas de Fax</w:t>
      </w:r>
    </w:p>
    <w:p w14:paraId="1B27C765" w14:textId="77777777" w:rsidR="00CB0B73" w:rsidRPr="00B118A6" w:rsidRDefault="00CB0B73" w:rsidP="00CB0B73">
      <w:pPr>
        <w:ind w:left="360"/>
        <w:rPr>
          <w:rFonts w:ascii="Arial" w:hAnsi="Arial" w:cs="Arial"/>
          <w:b/>
          <w:lang w:val="es-CO"/>
        </w:rPr>
      </w:pPr>
    </w:p>
    <w:tbl>
      <w:tblPr>
        <w:tblStyle w:val="Cuadrculamedia1"/>
        <w:tblW w:w="6283" w:type="dxa"/>
        <w:jc w:val="center"/>
        <w:tblLayout w:type="fixed"/>
        <w:tblLook w:val="04A0" w:firstRow="1" w:lastRow="0" w:firstColumn="1" w:lastColumn="0" w:noHBand="0" w:noVBand="1"/>
      </w:tblPr>
      <w:tblGrid>
        <w:gridCol w:w="992"/>
        <w:gridCol w:w="1417"/>
        <w:gridCol w:w="1418"/>
        <w:gridCol w:w="2456"/>
      </w:tblGrid>
      <w:tr w:rsidR="00CB0B73" w:rsidRPr="00B118A6" w14:paraId="1B27C76A" w14:textId="77777777" w:rsidTr="00266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shd w:val="clear" w:color="auto" w:fill="C00000"/>
            <w:noWrap/>
            <w:vAlign w:val="center"/>
            <w:hideMark/>
          </w:tcPr>
          <w:p w14:paraId="1B27C766" w14:textId="77777777" w:rsidR="00CB0B73" w:rsidRPr="00B118A6" w:rsidRDefault="00CB0B73" w:rsidP="00266CC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NUMERO DESTINO</w:t>
            </w:r>
          </w:p>
        </w:tc>
        <w:tc>
          <w:tcPr>
            <w:tcW w:w="1417" w:type="dxa"/>
            <w:shd w:val="clear" w:color="auto" w:fill="C00000"/>
            <w:noWrap/>
            <w:vAlign w:val="center"/>
            <w:hideMark/>
          </w:tcPr>
          <w:p w14:paraId="1B27C767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Se recibió el Fax de prueba</w:t>
            </w:r>
          </w:p>
        </w:tc>
        <w:tc>
          <w:tcPr>
            <w:tcW w:w="1418" w:type="dxa"/>
            <w:shd w:val="clear" w:color="auto" w:fill="C00000"/>
            <w:noWrap/>
            <w:vAlign w:val="center"/>
            <w:hideMark/>
          </w:tcPr>
          <w:p w14:paraId="1B27C768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Se entregó el Fax de Prueba</w:t>
            </w:r>
          </w:p>
        </w:tc>
        <w:tc>
          <w:tcPr>
            <w:tcW w:w="2456" w:type="dxa"/>
            <w:shd w:val="clear" w:color="auto" w:fill="C00000"/>
            <w:vAlign w:val="center"/>
          </w:tcPr>
          <w:p w14:paraId="1B27C769" w14:textId="77777777" w:rsidR="00CB0B73" w:rsidRPr="00B118A6" w:rsidRDefault="00CB0B73" w:rsidP="00266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Observaciones</w:t>
            </w:r>
          </w:p>
        </w:tc>
      </w:tr>
      <w:tr w:rsidR="00CB0B73" w:rsidRPr="00B118A6" w14:paraId="1B27C76F" w14:textId="77777777" w:rsidTr="00266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  <w:hideMark/>
          </w:tcPr>
          <w:p w14:paraId="1B27C76B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7480000</w:t>
            </w:r>
          </w:p>
        </w:tc>
        <w:tc>
          <w:tcPr>
            <w:tcW w:w="1417" w:type="dxa"/>
            <w:noWrap/>
            <w:vAlign w:val="center"/>
            <w:hideMark/>
          </w:tcPr>
          <w:p w14:paraId="1B27C76C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418" w:type="dxa"/>
            <w:noWrap/>
            <w:vAlign w:val="center"/>
            <w:hideMark/>
          </w:tcPr>
          <w:p w14:paraId="1B27C76D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2456" w:type="dxa"/>
            <w:vAlign w:val="center"/>
          </w:tcPr>
          <w:p w14:paraId="1B27C76E" w14:textId="77777777" w:rsidR="00CB0B73" w:rsidRPr="00B118A6" w:rsidRDefault="00CB0B73" w:rsidP="00266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CB0B73" w:rsidRPr="00B118A6" w14:paraId="1B27C774" w14:textId="77777777" w:rsidTr="00266C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</w:tcPr>
          <w:p w14:paraId="1B27C770" w14:textId="77777777" w:rsidR="00CB0B73" w:rsidRPr="00B118A6" w:rsidRDefault="00CB0B73" w:rsidP="00266CC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1B27C771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418" w:type="dxa"/>
            <w:noWrap/>
            <w:vAlign w:val="center"/>
          </w:tcPr>
          <w:p w14:paraId="1B27C772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456" w:type="dxa"/>
            <w:vAlign w:val="center"/>
          </w:tcPr>
          <w:p w14:paraId="1B27C773" w14:textId="77777777" w:rsidR="00CB0B73" w:rsidRPr="00B118A6" w:rsidRDefault="00CB0B73" w:rsidP="00266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1B27C775" w14:textId="77777777" w:rsidR="00CB0B73" w:rsidRPr="00B118A6" w:rsidRDefault="00CB0B73" w:rsidP="00CB0B73">
      <w:pPr>
        <w:pStyle w:val="Prrafodelista"/>
        <w:spacing w:after="240"/>
        <w:ind w:left="357"/>
        <w:rPr>
          <w:rFonts w:ascii="Arial" w:hAnsi="Arial" w:cs="Arial"/>
          <w:b/>
          <w:lang w:val="es-CO"/>
        </w:rPr>
      </w:pPr>
    </w:p>
    <w:p w14:paraId="1B27C776" w14:textId="77777777" w:rsidR="00CB0B73" w:rsidRDefault="00CB0B73" w:rsidP="00CB0B73">
      <w:pPr>
        <w:pStyle w:val="Prrafodelista"/>
        <w:spacing w:after="240"/>
        <w:ind w:left="357"/>
        <w:rPr>
          <w:rFonts w:ascii="Arial" w:hAnsi="Arial" w:cs="Arial"/>
          <w:b/>
          <w:lang w:val="es-CO"/>
        </w:rPr>
      </w:pPr>
    </w:p>
    <w:p w14:paraId="1B27C777" w14:textId="77777777" w:rsidR="008A4D37" w:rsidRDefault="008A4D37" w:rsidP="00CB0B73">
      <w:pPr>
        <w:pStyle w:val="Prrafodelista"/>
        <w:spacing w:after="240"/>
        <w:ind w:left="357"/>
        <w:rPr>
          <w:rFonts w:ascii="Arial" w:hAnsi="Arial" w:cs="Arial"/>
          <w:b/>
          <w:lang w:val="es-CO"/>
        </w:rPr>
      </w:pPr>
    </w:p>
    <w:p w14:paraId="1B27C778" w14:textId="1EB05861" w:rsidR="008A4D37" w:rsidRDefault="008A4D37" w:rsidP="00CB0B73">
      <w:pPr>
        <w:pStyle w:val="Prrafodelista"/>
        <w:spacing w:after="240"/>
        <w:ind w:left="357"/>
        <w:rPr>
          <w:rFonts w:ascii="Arial" w:hAnsi="Arial" w:cs="Arial"/>
          <w:b/>
          <w:lang w:val="es-CO"/>
        </w:rPr>
      </w:pPr>
    </w:p>
    <w:p w14:paraId="1B27C779" w14:textId="77777777" w:rsidR="00BF1F4A" w:rsidRPr="008A4D37" w:rsidRDefault="00BF1F4A" w:rsidP="008A4D37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8A4D37">
        <w:rPr>
          <w:rFonts w:ascii="Arial" w:hAnsi="Arial" w:cs="Arial"/>
          <w:b/>
          <w:bCs/>
          <w:lang w:val="es-CO"/>
        </w:rPr>
        <w:lastRenderedPageBreak/>
        <w:t>CONEXIONES Y ENTREGA</w:t>
      </w:r>
    </w:p>
    <w:p w14:paraId="1B27C77A" w14:textId="77777777" w:rsidR="00DB2785" w:rsidRPr="00B118A6" w:rsidRDefault="00DB2785" w:rsidP="00BF1F4A">
      <w:pPr>
        <w:pStyle w:val="Prrafodelista"/>
        <w:spacing w:after="240"/>
        <w:ind w:left="360"/>
        <w:jc w:val="center"/>
        <w:rPr>
          <w:rFonts w:ascii="Arial" w:hAnsi="Arial" w:cs="Arial"/>
          <w:b/>
          <w:lang w:val="es-CO"/>
        </w:rPr>
      </w:pPr>
    </w:p>
    <w:p w14:paraId="1B27C77B" w14:textId="77777777" w:rsidR="00BF1F4A" w:rsidRPr="00B118A6" w:rsidRDefault="00BF1F4A" w:rsidP="00BF1F4A">
      <w:pPr>
        <w:pStyle w:val="Prrafodelista"/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Los equipos del cliente quedan conectados a los equipos de Telmex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BF1F4A" w:rsidRPr="00B118A6" w14:paraId="1B27C780" w14:textId="77777777" w:rsidTr="00266CC8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77C" w14:textId="77777777" w:rsidR="00BF1F4A" w:rsidRPr="00B118A6" w:rsidRDefault="00BF1F4A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{e1_cliente_conectado_telmex_si}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77E" w14:textId="77777777" w:rsidR="00BF1F4A" w:rsidRPr="00B118A6" w:rsidRDefault="00BF1F4A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{e1_cliente_conectado_telmex_no}</w:t>
            </w:r>
          </w:p>
        </w:tc>
      </w:tr>
    </w:tbl>
    <w:p w14:paraId="1B27C781" w14:textId="77777777" w:rsidR="00BF1F4A" w:rsidRPr="00B118A6" w:rsidRDefault="00BF1F4A" w:rsidP="00BF1F4A">
      <w:pPr>
        <w:jc w:val="both"/>
        <w:rPr>
          <w:rFonts w:ascii="Arial" w:hAnsi="Arial" w:cs="Arial"/>
          <w:b/>
          <w:bCs/>
          <w:lang w:val="es-CO"/>
        </w:rPr>
      </w:pPr>
    </w:p>
    <w:p w14:paraId="1B27C782" w14:textId="77777777" w:rsidR="00BF1F4A" w:rsidRPr="00B118A6" w:rsidRDefault="00BF1F4A" w:rsidP="00BF1F4A">
      <w:pPr>
        <w:jc w:val="both"/>
        <w:rPr>
          <w:rFonts w:ascii="Arial" w:hAnsi="Arial" w:cs="Arial"/>
          <w:b/>
          <w:bCs/>
          <w:lang w:val="es-CO"/>
        </w:rPr>
      </w:pPr>
    </w:p>
    <w:p w14:paraId="1B27C783" w14:textId="77777777" w:rsidR="00BF1F4A" w:rsidRPr="00B118A6" w:rsidRDefault="00BF1F4A" w:rsidP="00BF1F4A">
      <w:pPr>
        <w:pStyle w:val="Prrafodelista"/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Los equipos del cliente se encuentran disponibles y configurados adecuadamente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BF1F4A" w:rsidRPr="00B118A6" w14:paraId="1B27C788" w14:textId="77777777" w:rsidTr="00266CC8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784" w14:textId="77777777" w:rsidR="00BF1F4A" w:rsidRPr="00B118A6" w:rsidRDefault="00BF1F4A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{e1_equipos_disponibles_si}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786" w14:textId="77777777" w:rsidR="00BF1F4A" w:rsidRPr="00B118A6" w:rsidRDefault="00BF1F4A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{e1_equipos_disponibles_no}</w:t>
            </w:r>
          </w:p>
        </w:tc>
      </w:tr>
    </w:tbl>
    <w:p w14:paraId="1B27C789" w14:textId="77777777" w:rsidR="00BF1F4A" w:rsidRPr="00B118A6" w:rsidRDefault="00BF1F4A" w:rsidP="00BF1F4A">
      <w:pPr>
        <w:jc w:val="both"/>
        <w:rPr>
          <w:rFonts w:ascii="Arial" w:hAnsi="Arial" w:cs="Arial"/>
          <w:b/>
          <w:bCs/>
          <w:lang w:val="es-CO"/>
        </w:rPr>
      </w:pPr>
    </w:p>
    <w:p w14:paraId="1B27C78A" w14:textId="07D0BFA7" w:rsidR="00BF1F4A" w:rsidRDefault="00BF1F4A" w:rsidP="00BF1F4A">
      <w:pPr>
        <w:rPr>
          <w:rFonts w:ascii="Arial" w:hAnsi="Arial" w:cs="Arial"/>
          <w:b/>
          <w:bCs/>
          <w:lang w:val="es-CO"/>
        </w:rPr>
      </w:pPr>
    </w:p>
    <w:p w14:paraId="6E552B9A" w14:textId="5476AD27" w:rsidR="004F4FA6" w:rsidRDefault="004F4FA6" w:rsidP="00BF1F4A">
      <w:pPr>
        <w:rPr>
          <w:rFonts w:ascii="Arial" w:hAnsi="Arial" w:cs="Arial"/>
          <w:b/>
          <w:bCs/>
          <w:lang w:val="es-CO"/>
        </w:rPr>
      </w:pPr>
    </w:p>
    <w:p w14:paraId="67DD94E5" w14:textId="3AA60C54" w:rsidR="004F4FA6" w:rsidRDefault="004F4FA6" w:rsidP="00BF1F4A">
      <w:pPr>
        <w:rPr>
          <w:rFonts w:ascii="Arial" w:hAnsi="Arial" w:cs="Arial"/>
          <w:b/>
          <w:bCs/>
          <w:lang w:val="es-CO"/>
        </w:rPr>
      </w:pPr>
    </w:p>
    <w:p w14:paraId="0F33C504" w14:textId="0CA1C9BF" w:rsidR="004F4FA6" w:rsidRDefault="004F4FA6" w:rsidP="004F4FA6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  <w:lang w:val="es-CO"/>
        </w:rPr>
      </w:pPr>
      <w:r w:rsidRPr="004F4FA6">
        <w:rPr>
          <w:rFonts w:ascii="Arial" w:hAnsi="Arial" w:cs="Arial"/>
          <w:b/>
          <w:bCs/>
          <w:lang w:val="es-CO"/>
        </w:rPr>
        <w:t>PRUEBAS DE SERVICIO DE TELEFONIA PBX VIRTUAL</w:t>
      </w:r>
    </w:p>
    <w:p>
      <w:r>
        <w:t>{pbx_virtual_aplica}</w:t>
      </w:r>
    </w:p>
    <w:p w14:paraId="35C559E3" w14:textId="007D7101" w:rsidR="004F4FA6" w:rsidRDefault="004F4FA6" w:rsidP="004F4FA6">
      <w:pPr>
        <w:rPr>
          <w:rFonts w:ascii="Arial" w:hAnsi="Arial" w:cs="Arial"/>
          <w:b/>
          <w:bCs/>
          <w:lang w:val="es-CO"/>
        </w:rPr>
      </w:pPr>
    </w:p>
    <w:p w14:paraId="21EABAF5" w14:textId="0A9D28B1" w:rsidR="004F4FA6" w:rsidRPr="009D3E1D" w:rsidRDefault="004F4FA6" w:rsidP="004F4FA6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D3E1D">
        <w:rPr>
          <w:rFonts w:ascii="Arial" w:hAnsi="Arial" w:cs="Arial"/>
          <w:b/>
          <w:lang w:val="es-CO"/>
        </w:rPr>
        <w:t>Evidencia de versión o firmware de los equipos</w:t>
      </w:r>
    </w:p>
    <w:p w14:paraId="6764D275" w14:textId="3EF43390" w:rsidR="004F4FA6" w:rsidRDefault="004F4FA6" w:rsidP="004F4FA6">
      <w:pPr>
        <w:rPr>
          <w:rFonts w:ascii="Arial" w:hAnsi="Arial" w:cs="Arial"/>
          <w:b/>
          <w:bCs/>
          <w:lang w:val="es-CO"/>
        </w:rPr>
      </w:pPr>
    </w:p>
    <w:p w14:paraId="57ECA399" w14:textId="77777777" w:rsidR="004F4FA6" w:rsidRPr="00B118A6" w:rsidRDefault="004F4FA6" w:rsidP="004F4FA6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Centralizada</w:t>
      </w:r>
    </w:p>
    <w:p w14:paraId="2C4CFD60" w14:textId="77777777" w:rsidR="004F4FA6" w:rsidRPr="00B118A6" w:rsidRDefault="004F4FA6" w:rsidP="004F4FA6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Para CISCO (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print-screen</w:t>
      </w:r>
      <w:proofErr w:type="spellEnd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del resultado del comando)</w:t>
      </w:r>
    </w:p>
    <w:p w14:paraId="20A108B8" w14:textId="77777777" w:rsidR="004F4FA6" w:rsidRPr="00B118A6" w:rsidRDefault="004F4FA6" w:rsidP="004F4FA6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</w:t>
      </w: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version</w:t>
      </w:r>
      <w:proofErr w:type="spellEnd"/>
    </w:p>
    <w:p w14:paraId="5CD84133" w14:textId="77777777" w:rsidR="004F4FA6" w:rsidRPr="00B118A6" w:rsidRDefault="004F4FA6" w:rsidP="004F4FA6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flash</w:t>
      </w:r>
    </w:p>
    <w:p w14:paraId="6F4A30DE" w14:textId="77777777" w:rsidR="004F4FA6" w:rsidRDefault="004F4FA6" w:rsidP="004F4FA6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</w:p>
    <w:p w14:paraId="0C41B1B5" w14:textId="77777777" w:rsidR="004F4FA6" w:rsidRDefault="004F4FA6" w:rsidP="004F4FA6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proofErr w:type="spellStart"/>
      <w:r>
        <w:rPr>
          <w:rFonts w:ascii="Arial" w:hAnsi="Arial" w:cs="Arial"/>
          <w:bCs/>
          <w:i/>
          <w:color w:val="A6A6A6" w:themeColor="background1" w:themeShade="A6"/>
          <w:lang w:val="en-US"/>
        </w:rPr>
        <w:t>Foto</w:t>
      </w:r>
      <w:proofErr w:type="spellEnd"/>
      <w:r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, </w:t>
      </w:r>
      <w:proofErr w:type="spellStart"/>
      <w:r>
        <w:rPr>
          <w:rFonts w:ascii="Arial" w:hAnsi="Arial" w:cs="Arial"/>
          <w:bCs/>
          <w:i/>
          <w:color w:val="A6A6A6" w:themeColor="background1" w:themeShade="A6"/>
          <w:lang w:val="en-US"/>
        </w:rPr>
        <w:t>Pantallazo</w:t>
      </w:r>
      <w:proofErr w:type="spellEnd"/>
      <w:r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del </w:t>
      </w:r>
      <w:proofErr w:type="spellStart"/>
      <w:r>
        <w:rPr>
          <w:rFonts w:ascii="Arial" w:hAnsi="Arial" w:cs="Arial"/>
          <w:bCs/>
          <w:i/>
          <w:color w:val="A6A6A6" w:themeColor="background1" w:themeShade="A6"/>
          <w:lang w:val="en-US"/>
        </w:rPr>
        <w:t>Registro</w:t>
      </w:r>
      <w:proofErr w:type="spellEnd"/>
      <w:r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de </w:t>
      </w:r>
      <w:proofErr w:type="spellStart"/>
      <w:r>
        <w:rPr>
          <w:rFonts w:ascii="Arial" w:hAnsi="Arial" w:cs="Arial"/>
          <w:bCs/>
          <w:i/>
          <w:color w:val="A6A6A6" w:themeColor="background1" w:themeShade="A6"/>
          <w:lang w:val="en-US"/>
        </w:rPr>
        <w:t>los</w:t>
      </w:r>
      <w:proofErr w:type="spellEnd"/>
      <w:r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</w:t>
      </w:r>
      <w:proofErr w:type="spellStart"/>
      <w:r>
        <w:rPr>
          <w:rFonts w:ascii="Arial" w:hAnsi="Arial" w:cs="Arial"/>
          <w:bCs/>
          <w:i/>
          <w:color w:val="A6A6A6" w:themeColor="background1" w:themeShade="A6"/>
          <w:lang w:val="en-US"/>
        </w:rPr>
        <w:t>Telefonos</w:t>
      </w:r>
      <w:proofErr w:type="spellEnd"/>
      <w:r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IP.</w:t>
      </w:r>
    </w:p>
    <w:p w14:paraId="396AF959" w14:textId="77777777" w:rsidR="004F4FA6" w:rsidRPr="004F4FA6" w:rsidRDefault="004F4FA6" w:rsidP="004F4FA6">
      <w:pPr>
        <w:rPr>
          <w:rFonts w:ascii="Arial" w:hAnsi="Arial" w:cs="Arial"/>
          <w:b/>
          <w:bCs/>
          <w:lang w:val="es-CO"/>
        </w:rPr>
      </w:pPr>
    </w:p>
    <w:p w14:paraId="0B4FA60B" w14:textId="37412647" w:rsidR="004F4FA6" w:rsidRDefault="004F4FA6" w:rsidP="00BF1F4A">
      <w:pPr>
        <w:rPr>
          <w:rFonts w:ascii="Arial" w:hAnsi="Arial" w:cs="Arial"/>
          <w:b/>
          <w:bCs/>
          <w:lang w:val="es-CO"/>
        </w:rPr>
      </w:pPr>
    </w:p>
    <w:p w14:paraId="42DB09C2" w14:textId="77777777" w:rsidR="004F4FA6" w:rsidRPr="00B118A6" w:rsidRDefault="004F4FA6" w:rsidP="004F4FA6">
      <w:pPr>
        <w:jc w:val="both"/>
        <w:rPr>
          <w:rFonts w:ascii="Arial" w:hAnsi="Arial" w:cs="Arial"/>
          <w:b/>
          <w:bCs/>
          <w:lang w:val="en-US"/>
        </w:rPr>
      </w:pPr>
    </w:p>
    <w:p w14:paraId="6812367C" w14:textId="17FB61DC" w:rsidR="004F4FA6" w:rsidRPr="00C34A6A" w:rsidRDefault="004F4FA6" w:rsidP="00C34A6A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C34A6A">
        <w:rPr>
          <w:rFonts w:ascii="Arial" w:hAnsi="Arial" w:cs="Arial"/>
          <w:b/>
          <w:lang w:val="es-CO"/>
        </w:rPr>
        <w:t>Evidencia de configuración de equipo Router y equipo(s) terminale(s) de voz</w:t>
      </w:r>
    </w:p>
    <w:p w14:paraId="1DC1192D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3EF9CEE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6A64182C" w14:textId="77777777" w:rsidR="004F4FA6" w:rsidRPr="00B118A6" w:rsidRDefault="004F4FA6" w:rsidP="004F4FA6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Centralizada </w:t>
      </w:r>
    </w:p>
    <w:p w14:paraId="1D00354A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Para CISCO </w:t>
      </w:r>
    </w:p>
    <w:p w14:paraId="2C09218A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show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startup-config</w:t>
      </w:r>
      <w:proofErr w:type="spellEnd"/>
    </w:p>
    <w:p w14:paraId="755873CF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Para HUAWEI </w:t>
      </w:r>
    </w:p>
    <w:p w14:paraId="5D5FD3BE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display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current-config</w:t>
      </w:r>
      <w:proofErr w:type="spellEnd"/>
    </w:p>
    <w:p w14:paraId="404B107E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AC47DE7" w14:textId="77777777" w:rsidR="004F4FA6" w:rsidRPr="00B118A6" w:rsidRDefault="004F4FA6" w:rsidP="00C34A6A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Evidencia de conectividad entre el equipo interconexión (</w:t>
      </w:r>
      <w:proofErr w:type="spellStart"/>
      <w:r w:rsidRPr="00B118A6">
        <w:rPr>
          <w:rFonts w:ascii="Arial" w:hAnsi="Arial" w:cs="Arial"/>
          <w:b/>
          <w:lang w:val="es-CO"/>
        </w:rPr>
        <w:t>huawei,cisco</w:t>
      </w:r>
      <w:proofErr w:type="spellEnd"/>
      <w:r w:rsidRPr="00B118A6">
        <w:rPr>
          <w:rFonts w:ascii="Arial" w:hAnsi="Arial" w:cs="Arial"/>
          <w:b/>
          <w:lang w:val="es-CO"/>
        </w:rPr>
        <w:t>) hacia plataforma de voz</w:t>
      </w:r>
    </w:p>
    <w:p w14:paraId="7F1ECF5F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5C066227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7BF048B5" w14:textId="77777777" w:rsidR="004F4FA6" w:rsidRPr="00B118A6" w:rsidRDefault="004F4FA6" w:rsidP="004F4FA6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Centralizada</w:t>
      </w:r>
    </w:p>
    <w:p w14:paraId="4C224017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>Hacia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HST</w:t>
      </w: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ab/>
      </w:r>
    </w:p>
    <w:p w14:paraId="59018167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 ping 10.7.224.11</w:t>
      </w:r>
    </w:p>
    <w:p w14:paraId="29CE3E76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 ping 10.7.224.27</w:t>
      </w:r>
    </w:p>
    <w:p w14:paraId="683EF9E0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>Hacia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IMS</w:t>
      </w:r>
    </w:p>
    <w:p w14:paraId="5304EB61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 xml:space="preserve">  </w:t>
      </w: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ping 10.11.0.9</w:t>
      </w:r>
    </w:p>
    <w:p w14:paraId="7EC6BC61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 ping 10.11.200.9</w:t>
      </w:r>
    </w:p>
    <w:p w14:paraId="2935D4C5" w14:textId="77777777" w:rsidR="004F4FA6" w:rsidRPr="00B118A6" w:rsidRDefault="004F4FA6" w:rsidP="004F4FA6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Si es cisco solo ping hacia el peer de voz [SOFTSWITCH]</w:t>
      </w:r>
    </w:p>
    <w:p w14:paraId="1130430A" w14:textId="77777777" w:rsidR="004F4FA6" w:rsidRPr="00B118A6" w:rsidRDefault="004F4FA6" w:rsidP="004F4FA6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</w:p>
    <w:p w14:paraId="03889653" w14:textId="77777777" w:rsidR="004F4F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29FBB0C4" w14:textId="77777777" w:rsidR="004F4FA6" w:rsidRDefault="004F4FA6" w:rsidP="00C34A6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t xml:space="preserve">Evidencia de Registro por ARP de las MAC de los </w:t>
      </w:r>
      <w:proofErr w:type="spellStart"/>
      <w:r>
        <w:rPr>
          <w:rFonts w:ascii="Arial" w:hAnsi="Arial" w:cs="Arial"/>
          <w:bCs/>
          <w:color w:val="A6A6A6" w:themeColor="background1" w:themeShade="A6"/>
          <w:lang w:val="es-CO"/>
        </w:rPr>
        <w:t>Telefonos</w:t>
      </w:r>
      <w:proofErr w:type="spellEnd"/>
      <w:r>
        <w:rPr>
          <w:rFonts w:ascii="Arial" w:hAnsi="Arial" w:cs="Arial"/>
          <w:bCs/>
          <w:color w:val="A6A6A6" w:themeColor="background1" w:themeShade="A6"/>
          <w:lang w:val="es-CO"/>
        </w:rPr>
        <w:t xml:space="preserve"> IP</w:t>
      </w:r>
    </w:p>
    <w:p>
      <w:r>
        <w:t>{pbx_virtual_arp_mac_telefonos}</w:t>
      </w:r>
    </w:p>
    <w:p w14:paraId="37B9150A" w14:textId="77777777" w:rsidR="004F4F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63219E28" w14:textId="77777777" w:rsidR="004F4FA6" w:rsidRPr="00B118A6" w:rsidRDefault="004F4FA6" w:rsidP="00C34A6A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lastRenderedPageBreak/>
        <w:t>PRUEBAS DE CALIDAD DE VOZ</w:t>
      </w:r>
    </w:p>
    <w:p w14:paraId="1BBD402C" w14:textId="77777777" w:rsidR="004F4FA6" w:rsidRPr="00B118A6" w:rsidRDefault="004F4FA6" w:rsidP="004F4FA6">
      <w:pPr>
        <w:pStyle w:val="Prrafodelista"/>
        <w:spacing w:after="240"/>
        <w:ind w:left="360"/>
        <w:jc w:val="center"/>
        <w:rPr>
          <w:rFonts w:ascii="Arial" w:hAnsi="Arial" w:cs="Arial"/>
          <w:b/>
          <w:lang w:val="es-CO"/>
        </w:rPr>
      </w:pPr>
    </w:p>
    <w:p w14:paraId="46539114" w14:textId="77777777" w:rsidR="004F4FA6" w:rsidRPr="00B118A6" w:rsidRDefault="004F4FA6" w:rsidP="00C34A6A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 Establecimiento de llamadas [desde y  hacia la PSTN]</w:t>
      </w:r>
    </w:p>
    <w:p w14:paraId="0EF195D8" w14:textId="77777777" w:rsidR="004F4FA6" w:rsidRPr="00B118A6" w:rsidRDefault="004F4FA6" w:rsidP="004F4FA6">
      <w:pPr>
        <w:ind w:left="792"/>
        <w:rPr>
          <w:rFonts w:ascii="Arial" w:hAnsi="Arial" w:cs="Arial"/>
          <w:b/>
          <w:lang w:val="es-CO"/>
        </w:rPr>
      </w:pPr>
    </w:p>
    <w:p w14:paraId="650E3052" w14:textId="77777777" w:rsidR="004F4FA6" w:rsidRPr="00B118A6" w:rsidRDefault="004F4FA6" w:rsidP="004F4FA6">
      <w:pPr>
        <w:ind w:left="708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Gateway, Troncal SIP con Gateway con </w:t>
      </w:r>
      <w:proofErr w:type="spellStart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Troncal SIP Centralizada</w:t>
      </w:r>
    </w:p>
    <w:p w14:paraId="6C60A41C" w14:textId="77777777" w:rsidR="004F4FA6" w:rsidRPr="00B118A6" w:rsidRDefault="004F4FA6" w:rsidP="004F4FA6">
      <w:p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ab/>
      </w:r>
    </w:p>
    <w:p w14:paraId="5284BCB5" w14:textId="77777777" w:rsidR="004F4FA6" w:rsidRPr="00B118A6" w:rsidRDefault="004F4FA6" w:rsidP="004F4FA6">
      <w:pPr>
        <w:ind w:firstLine="708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14:paraId="49485361" w14:textId="77777777" w:rsidR="004F4FA6" w:rsidRPr="00B118A6" w:rsidRDefault="004F4FA6" w:rsidP="004F4FA6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14:paraId="76B39217" w14:textId="77777777" w:rsidR="004F4FA6" w:rsidRPr="00B118A6" w:rsidRDefault="004F4FA6" w:rsidP="004F4FA6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De acuerdo a las restricciones definidas</w:t>
      </w:r>
    </w:p>
    <w:p w14:paraId="61F88519" w14:textId="77777777" w:rsidR="004F4FA6" w:rsidRPr="00B118A6" w:rsidRDefault="004F4FA6" w:rsidP="004F4FA6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14:paraId="1616FCF5" w14:textId="77777777" w:rsidR="004F4FA6" w:rsidRPr="00B118A6" w:rsidRDefault="004F4FA6" w:rsidP="004F4FA6">
      <w:pPr>
        <w:ind w:left="708"/>
        <w:jc w:val="both"/>
        <w:rPr>
          <w:rFonts w:ascii="Arial" w:hAnsi="Arial" w:cs="Arial"/>
          <w:highlight w:val="cyan"/>
          <w:lang w:val="es-CO"/>
        </w:rPr>
      </w:pPr>
    </w:p>
    <w:p w14:paraId="0AF2F390" w14:textId="77777777" w:rsidR="004F4FA6" w:rsidRPr="00B118A6" w:rsidRDefault="004F4FA6" w:rsidP="004F4FA6">
      <w:pPr>
        <w:ind w:left="708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lang w:val="es-CO"/>
        </w:rPr>
        <w:t>Nota:</w:t>
      </w:r>
      <w:r w:rsidRPr="00B118A6">
        <w:rPr>
          <w:rFonts w:ascii="Arial" w:hAnsi="Arial" w:cs="Arial"/>
          <w:lang w:val="es-CO"/>
        </w:rPr>
        <w:t xml:space="preserve"> Para telefonía Troncal SIP con Gateway con CENTREX anteponer el dígito 9 para marcación.</w:t>
      </w:r>
    </w:p>
    <w:p w14:paraId="25768367" w14:textId="77777777" w:rsidR="004F4FA6" w:rsidRPr="00B118A6" w:rsidRDefault="004F4FA6" w:rsidP="004F4FA6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4E9BC0B6" w14:textId="77777777" w:rsidR="004F4FA6" w:rsidRPr="00B118A6" w:rsidRDefault="004F4FA6" w:rsidP="004F4FA6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134"/>
        <w:gridCol w:w="1559"/>
        <w:gridCol w:w="1560"/>
        <w:gridCol w:w="708"/>
        <w:gridCol w:w="851"/>
        <w:gridCol w:w="709"/>
        <w:gridCol w:w="992"/>
      </w:tblGrid>
      <w:tr w:rsidR="004F4FA6" w:rsidRPr="00B118A6" w14:paraId="2E8D10F5" w14:textId="77777777" w:rsidTr="009976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shd w:val="clear" w:color="auto" w:fill="C00000"/>
            <w:noWrap/>
            <w:vAlign w:val="center"/>
            <w:hideMark/>
          </w:tcPr>
          <w:p w14:paraId="483CEC18" w14:textId="77777777" w:rsidR="004F4FA6" w:rsidRPr="00B118A6" w:rsidRDefault="004F4FA6" w:rsidP="00997625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643A36B9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28524787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entrante</w:t>
            </w:r>
          </w:p>
        </w:tc>
        <w:tc>
          <w:tcPr>
            <w:tcW w:w="1560" w:type="dxa"/>
            <w:shd w:val="clear" w:color="auto" w:fill="C00000"/>
            <w:noWrap/>
            <w:vAlign w:val="center"/>
            <w:hideMark/>
          </w:tcPr>
          <w:p w14:paraId="778EC43B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saliente</w:t>
            </w:r>
          </w:p>
        </w:tc>
        <w:tc>
          <w:tcPr>
            <w:tcW w:w="708" w:type="dxa"/>
            <w:shd w:val="clear" w:color="auto" w:fill="C00000"/>
            <w:noWrap/>
            <w:vAlign w:val="center"/>
            <w:hideMark/>
          </w:tcPr>
          <w:p w14:paraId="3B0B027F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14:paraId="306B8DBE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29297011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14:paraId="35BCFEF0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Reconoce Tonos DTMF</w:t>
            </w:r>
          </w:p>
        </w:tc>
      </w:tr>
      <w:tr w:rsidR="004F4FA6" w:rsidRPr="00B118A6" w14:paraId="70164B7D" w14:textId="77777777" w:rsidTr="0099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  <w:hideMark/>
          </w:tcPr>
          <w:p w14:paraId="74D063B0" w14:textId="77777777" w:rsidR="004F4FA6" w:rsidRPr="00B118A6" w:rsidRDefault="004F4FA6" w:rsidP="00997625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14:paraId="798D4B39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14:paraId="3C8BC650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560" w:type="dxa"/>
            <w:noWrap/>
            <w:vAlign w:val="center"/>
            <w:hideMark/>
          </w:tcPr>
          <w:p w14:paraId="5943C799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8" w:type="dxa"/>
            <w:noWrap/>
            <w:vAlign w:val="center"/>
            <w:hideMark/>
          </w:tcPr>
          <w:p w14:paraId="184D1EF0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14:paraId="61A8954F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1B74D36A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92" w:type="dxa"/>
            <w:vAlign w:val="center"/>
          </w:tcPr>
          <w:p w14:paraId="6BDF4992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4F4FA6" w:rsidRPr="00B118A6" w14:paraId="17D33B1F" w14:textId="77777777" w:rsidTr="009976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225AF884" w14:textId="77777777" w:rsidR="004F4FA6" w:rsidRPr="00B118A6" w:rsidRDefault="004F4FA6" w:rsidP="00997625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6FCAE68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76BB8613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noWrap/>
            <w:vAlign w:val="center"/>
          </w:tcPr>
          <w:p w14:paraId="13136CE2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noWrap/>
            <w:vAlign w:val="center"/>
          </w:tcPr>
          <w:p w14:paraId="6B44D5D1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4ACBAA36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024DBA0E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7AE755CB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4F4FA6" w:rsidRPr="00B118A6" w14:paraId="46BBAA1D" w14:textId="77777777" w:rsidTr="0099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1D8FCDBC" w14:textId="77777777" w:rsidR="004F4FA6" w:rsidRPr="00B118A6" w:rsidRDefault="004F4FA6" w:rsidP="00997625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30D464FD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5F330085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noWrap/>
            <w:vAlign w:val="center"/>
          </w:tcPr>
          <w:p w14:paraId="42A7DA83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noWrap/>
            <w:vAlign w:val="center"/>
          </w:tcPr>
          <w:p w14:paraId="3C76B885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3191937E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38D4260F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DC4ECC2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2879F9FF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6A786ED8" w14:textId="77777777" w:rsidR="004F4FA6" w:rsidRPr="00B118A6" w:rsidRDefault="004F4FA6" w:rsidP="004F4FA6">
      <w:pPr>
        <w:ind w:firstLine="708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con Gateway tipo PBX Distribuido</w:t>
      </w:r>
    </w:p>
    <w:p w14:paraId="2941520D" w14:textId="77777777" w:rsidR="004F4FA6" w:rsidRPr="00B118A6" w:rsidRDefault="004F4FA6" w:rsidP="004F4FA6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14:paraId="49F580AF" w14:textId="77777777" w:rsidR="004F4FA6" w:rsidRPr="00B118A6" w:rsidRDefault="004F4FA6" w:rsidP="004F4FA6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14:paraId="6A5689BF" w14:textId="77777777" w:rsidR="004F4FA6" w:rsidRPr="00B118A6" w:rsidRDefault="004F4FA6" w:rsidP="004F4FA6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Locales, anteponiendo el prefijo definido en el manual</w:t>
      </w:r>
    </w:p>
    <w:p w14:paraId="14EF4BDE" w14:textId="77777777" w:rsidR="004F4FA6" w:rsidRPr="00B118A6" w:rsidRDefault="004F4FA6" w:rsidP="004F4FA6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Para cada una de las ciudades donde se halla asignado numeración</w:t>
      </w:r>
    </w:p>
    <w:p w14:paraId="3B3E3135" w14:textId="77777777" w:rsidR="004F4FA6" w:rsidRPr="00B118A6" w:rsidRDefault="004F4FA6" w:rsidP="004F4FA6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14:paraId="5BF28283" w14:textId="77777777" w:rsidR="004F4FA6" w:rsidRPr="00B118A6" w:rsidRDefault="004F4FA6" w:rsidP="004F4FA6">
      <w:pPr>
        <w:jc w:val="both"/>
        <w:rPr>
          <w:rFonts w:ascii="Arial" w:hAnsi="Arial" w:cs="Arial"/>
          <w:b/>
          <w:bCs/>
          <w:lang w:val="es-CO"/>
        </w:rPr>
      </w:pPr>
    </w:p>
    <w:p w14:paraId="0185C7A4" w14:textId="77777777" w:rsidR="004F4FA6" w:rsidRPr="00B118A6" w:rsidRDefault="004F4FA6" w:rsidP="004F4FA6">
      <w:pPr>
        <w:ind w:firstLine="708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Centralizada tipo PBX Distribuido</w:t>
      </w:r>
    </w:p>
    <w:p w14:paraId="04488F36" w14:textId="77777777" w:rsidR="004F4FA6" w:rsidRPr="00B118A6" w:rsidRDefault="004F4FA6" w:rsidP="004F4FA6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Locales, anteponiendo el prefijo definido por el usuario en sus equipos terminales</w:t>
      </w:r>
    </w:p>
    <w:p w14:paraId="6EAAB9AC" w14:textId="77777777" w:rsidR="004F4FA6" w:rsidRPr="00B118A6" w:rsidRDefault="004F4FA6" w:rsidP="004F4FA6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Para cada una de las ciudades donde se halla asignado numeración</w:t>
      </w:r>
    </w:p>
    <w:p w14:paraId="26A1E385" w14:textId="77777777" w:rsidR="004F4FA6" w:rsidRPr="00B118A6" w:rsidRDefault="004F4FA6" w:rsidP="004F4FA6">
      <w:pPr>
        <w:ind w:left="711" w:firstLine="282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14:paraId="2BA22C6D" w14:textId="77777777" w:rsidR="004F4FA6" w:rsidRPr="00B118A6" w:rsidRDefault="004F4FA6" w:rsidP="004F4FA6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078F138A" w14:textId="77777777" w:rsidR="004F4FA6" w:rsidRPr="00B118A6" w:rsidRDefault="004F4FA6" w:rsidP="004F4FA6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Resultado</w:t>
      </w:r>
    </w:p>
    <w:p w14:paraId="16ED429E" w14:textId="77777777" w:rsidR="004F4FA6" w:rsidRPr="00B118A6" w:rsidRDefault="004F4FA6" w:rsidP="004F4FA6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14:paraId="272164B1" w14:textId="77777777" w:rsidR="004F4FA6" w:rsidRPr="00B118A6" w:rsidRDefault="004F4FA6" w:rsidP="004F4FA6">
      <w:pPr>
        <w:ind w:left="708"/>
        <w:jc w:val="both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Nota: </w:t>
      </w:r>
      <w:r w:rsidRPr="00B118A6">
        <w:rPr>
          <w:rFonts w:ascii="Arial" w:hAnsi="Arial" w:cs="Arial"/>
          <w:lang w:val="es-CO"/>
        </w:rPr>
        <w:t>Realizar muestreo para cada una de las ciudades donde se haya asignado numeración.</w:t>
      </w:r>
    </w:p>
    <w:tbl>
      <w:tblPr>
        <w:tblStyle w:val="Cuadrculamedia1"/>
        <w:tblW w:w="8673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1134"/>
        <w:gridCol w:w="1559"/>
        <w:gridCol w:w="1483"/>
        <w:gridCol w:w="643"/>
        <w:gridCol w:w="65"/>
        <w:gridCol w:w="851"/>
        <w:gridCol w:w="709"/>
        <w:gridCol w:w="992"/>
      </w:tblGrid>
      <w:tr w:rsidR="004F4FA6" w:rsidRPr="00B118A6" w14:paraId="13BD3EB6" w14:textId="77777777" w:rsidTr="00997625">
        <w:trPr>
          <w:gridAfter w:val="6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468DD320" w14:textId="77777777" w:rsidR="004F4FA6" w:rsidRPr="00B118A6" w:rsidRDefault="004F4FA6" w:rsidP="00997625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CIUDAD</w:t>
            </w:r>
          </w:p>
        </w:tc>
        <w:tc>
          <w:tcPr>
            <w:tcW w:w="2693" w:type="dxa"/>
            <w:gridSpan w:val="2"/>
          </w:tcPr>
          <w:p w14:paraId="49E93C5B" w14:textId="77777777" w:rsidR="004F4FA6" w:rsidRPr="00B118A6" w:rsidRDefault="004F4FA6" w:rsidP="009976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4F4FA6" w:rsidRPr="00B118A6" w14:paraId="36DABC84" w14:textId="77777777" w:rsidTr="00997625">
        <w:trPr>
          <w:gridAfter w:val="6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5E1B82D0" w14:textId="77777777" w:rsidR="004F4FA6" w:rsidRPr="00B118A6" w:rsidRDefault="004F4FA6" w:rsidP="00997625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CÓDIGO</w:t>
            </w:r>
          </w:p>
        </w:tc>
        <w:tc>
          <w:tcPr>
            <w:tcW w:w="2693" w:type="dxa"/>
            <w:gridSpan w:val="2"/>
          </w:tcPr>
          <w:p w14:paraId="60765654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08##</w:t>
            </w:r>
          </w:p>
        </w:tc>
      </w:tr>
      <w:tr w:rsidR="004F4FA6" w:rsidRPr="00B118A6" w14:paraId="2901F1B4" w14:textId="77777777" w:rsidTr="00997625">
        <w:trPr>
          <w:gridAfter w:val="6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007EF24B" w14:textId="77777777" w:rsidR="004F4FA6" w:rsidRPr="00B118A6" w:rsidRDefault="004F4FA6" w:rsidP="00997625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NÚMERO</w:t>
            </w:r>
          </w:p>
        </w:tc>
        <w:tc>
          <w:tcPr>
            <w:tcW w:w="2693" w:type="dxa"/>
            <w:gridSpan w:val="2"/>
          </w:tcPr>
          <w:p w14:paraId="2121CEA9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4F4FA6" w:rsidRPr="00B118A6" w14:paraId="64EECBC5" w14:textId="77777777" w:rsidTr="0099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  <w:hideMark/>
          </w:tcPr>
          <w:p w14:paraId="4AA2503B" w14:textId="77777777" w:rsidR="004F4FA6" w:rsidRPr="00B118A6" w:rsidRDefault="004F4FA6" w:rsidP="00997625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4FECD4B7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4BA95A94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Establecimiento llamada entrante</w:t>
            </w:r>
          </w:p>
        </w:tc>
        <w:tc>
          <w:tcPr>
            <w:tcW w:w="1483" w:type="dxa"/>
            <w:shd w:val="clear" w:color="auto" w:fill="C00000"/>
            <w:noWrap/>
            <w:vAlign w:val="center"/>
            <w:hideMark/>
          </w:tcPr>
          <w:p w14:paraId="3B04C166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Establecimiento llamada saliente</w:t>
            </w:r>
          </w:p>
        </w:tc>
        <w:tc>
          <w:tcPr>
            <w:tcW w:w="708" w:type="dxa"/>
            <w:gridSpan w:val="2"/>
            <w:shd w:val="clear" w:color="auto" w:fill="C00000"/>
            <w:noWrap/>
            <w:vAlign w:val="center"/>
            <w:hideMark/>
          </w:tcPr>
          <w:p w14:paraId="407C3388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14:paraId="77D1BB33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440788B7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14:paraId="7014B19D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Reconoce Tonos DTMF</w:t>
            </w:r>
          </w:p>
        </w:tc>
      </w:tr>
      <w:tr w:rsidR="004F4FA6" w:rsidRPr="00B118A6" w14:paraId="02D3B857" w14:textId="77777777" w:rsidTr="009976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  <w:hideMark/>
          </w:tcPr>
          <w:p w14:paraId="380C2899" w14:textId="77777777" w:rsidR="004F4FA6" w:rsidRPr="00B118A6" w:rsidRDefault="004F4FA6" w:rsidP="00997625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14:paraId="457E3BDD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14:paraId="16CB75AA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483" w:type="dxa"/>
            <w:noWrap/>
            <w:vAlign w:val="center"/>
            <w:hideMark/>
          </w:tcPr>
          <w:p w14:paraId="166DAF36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643" w:type="dxa"/>
            <w:noWrap/>
            <w:vAlign w:val="center"/>
            <w:hideMark/>
          </w:tcPr>
          <w:p w14:paraId="08E763CB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16" w:type="dxa"/>
            <w:gridSpan w:val="2"/>
            <w:noWrap/>
            <w:vAlign w:val="center"/>
            <w:hideMark/>
          </w:tcPr>
          <w:p w14:paraId="2FEC0690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0CC49569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92" w:type="dxa"/>
            <w:vAlign w:val="center"/>
          </w:tcPr>
          <w:p w14:paraId="6CA4A17A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4F4FA6" w:rsidRPr="00B118A6" w14:paraId="4F3218B9" w14:textId="77777777" w:rsidTr="0099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14:paraId="0F538E31" w14:textId="77777777" w:rsidR="004F4FA6" w:rsidRPr="00B118A6" w:rsidRDefault="004F4FA6" w:rsidP="00997625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382A434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15E2246D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483" w:type="dxa"/>
            <w:noWrap/>
            <w:vAlign w:val="center"/>
          </w:tcPr>
          <w:p w14:paraId="1F9C32A8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643" w:type="dxa"/>
            <w:noWrap/>
            <w:vAlign w:val="center"/>
          </w:tcPr>
          <w:p w14:paraId="46500E54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16" w:type="dxa"/>
            <w:gridSpan w:val="2"/>
            <w:noWrap/>
            <w:vAlign w:val="center"/>
          </w:tcPr>
          <w:p w14:paraId="0842884E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7B73DF5D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74CFA7B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4F4FA6" w:rsidRPr="00B118A6" w14:paraId="21944D2E" w14:textId="77777777" w:rsidTr="009976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14:paraId="4FEB5B74" w14:textId="77777777" w:rsidR="004F4FA6" w:rsidRPr="00B118A6" w:rsidRDefault="004F4FA6" w:rsidP="00997625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132060B6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5C2AEB59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483" w:type="dxa"/>
            <w:noWrap/>
            <w:vAlign w:val="center"/>
          </w:tcPr>
          <w:p w14:paraId="7593AF3D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643" w:type="dxa"/>
            <w:noWrap/>
            <w:vAlign w:val="center"/>
          </w:tcPr>
          <w:p w14:paraId="3DB6A54E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16" w:type="dxa"/>
            <w:gridSpan w:val="2"/>
            <w:noWrap/>
            <w:vAlign w:val="center"/>
          </w:tcPr>
          <w:p w14:paraId="22F07BC7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7EC93DFB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95BCB56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51619442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tbl>
      <w:tblPr>
        <w:tblStyle w:val="Cuadrculamedia1"/>
        <w:tblW w:w="8608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1134"/>
        <w:gridCol w:w="1559"/>
        <w:gridCol w:w="1559"/>
        <w:gridCol w:w="709"/>
        <w:gridCol w:w="850"/>
        <w:gridCol w:w="709"/>
        <w:gridCol w:w="851"/>
      </w:tblGrid>
      <w:tr w:rsidR="004F4FA6" w:rsidRPr="00B118A6" w14:paraId="184B69DB" w14:textId="77777777" w:rsidTr="00997625">
        <w:trPr>
          <w:gridAfter w:val="5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678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27818ACF" w14:textId="77777777" w:rsidR="004F4FA6" w:rsidRPr="00B118A6" w:rsidRDefault="004F4FA6" w:rsidP="00997625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CIUDAD</w:t>
            </w:r>
          </w:p>
        </w:tc>
        <w:tc>
          <w:tcPr>
            <w:tcW w:w="2693" w:type="dxa"/>
            <w:gridSpan w:val="2"/>
          </w:tcPr>
          <w:p w14:paraId="2FB6F114" w14:textId="77777777" w:rsidR="004F4FA6" w:rsidRPr="00B118A6" w:rsidRDefault="004F4FA6" w:rsidP="009976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4F4FA6" w:rsidRPr="00B118A6" w14:paraId="4893FC44" w14:textId="77777777" w:rsidTr="00997625">
        <w:trPr>
          <w:gridAfter w:val="5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8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2028A504" w14:textId="77777777" w:rsidR="004F4FA6" w:rsidRPr="00B118A6" w:rsidRDefault="004F4FA6" w:rsidP="00997625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CÓDIGO</w:t>
            </w:r>
          </w:p>
        </w:tc>
        <w:tc>
          <w:tcPr>
            <w:tcW w:w="2693" w:type="dxa"/>
            <w:gridSpan w:val="2"/>
          </w:tcPr>
          <w:p w14:paraId="524F559B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08##</w:t>
            </w:r>
          </w:p>
        </w:tc>
      </w:tr>
      <w:tr w:rsidR="004F4FA6" w:rsidRPr="00B118A6" w14:paraId="683A789A" w14:textId="77777777" w:rsidTr="00997625">
        <w:trPr>
          <w:gridAfter w:val="5"/>
          <w:wAfter w:w="4678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14:paraId="70419830" w14:textId="77777777" w:rsidR="004F4FA6" w:rsidRPr="00B118A6" w:rsidRDefault="004F4FA6" w:rsidP="00997625">
            <w:pPr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 xml:space="preserve">NÚMERO </w:t>
            </w:r>
          </w:p>
        </w:tc>
        <w:tc>
          <w:tcPr>
            <w:tcW w:w="2693" w:type="dxa"/>
            <w:gridSpan w:val="2"/>
          </w:tcPr>
          <w:p w14:paraId="1F786153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4F4FA6" w:rsidRPr="00B118A6" w14:paraId="0E0253D4" w14:textId="77777777" w:rsidTr="0099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  <w:hideMark/>
          </w:tcPr>
          <w:p w14:paraId="2631A8C7" w14:textId="77777777" w:rsidR="004F4FA6" w:rsidRPr="00B118A6" w:rsidRDefault="004F4FA6" w:rsidP="00997625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5A24A54B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4AE627A1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Establecimiento llamada entrante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7A8B2F37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Establecimiento llamada saliente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489F481E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Audio</w:t>
            </w:r>
          </w:p>
        </w:tc>
        <w:tc>
          <w:tcPr>
            <w:tcW w:w="850" w:type="dxa"/>
            <w:shd w:val="clear" w:color="auto" w:fill="C00000"/>
            <w:noWrap/>
            <w:vAlign w:val="center"/>
            <w:hideMark/>
          </w:tcPr>
          <w:p w14:paraId="219E798C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57A9B0BF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Ruido</w:t>
            </w:r>
          </w:p>
        </w:tc>
        <w:tc>
          <w:tcPr>
            <w:tcW w:w="851" w:type="dxa"/>
            <w:shd w:val="clear" w:color="auto" w:fill="C00000"/>
            <w:vAlign w:val="center"/>
          </w:tcPr>
          <w:p w14:paraId="23EE74C4" w14:textId="77777777" w:rsidR="004F4FA6" w:rsidRPr="00B118A6" w:rsidRDefault="004F4FA6" w:rsidP="0099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B118A6">
              <w:rPr>
                <w:rFonts w:ascii="Arial" w:hAnsi="Arial" w:cs="Arial"/>
                <w:b/>
                <w:color w:val="FFFFFF" w:themeColor="background1"/>
              </w:rPr>
              <w:t>Reconoce Tonos DTMF</w:t>
            </w:r>
          </w:p>
        </w:tc>
      </w:tr>
      <w:tr w:rsidR="004F4FA6" w:rsidRPr="00B118A6" w14:paraId="2B130915" w14:textId="77777777" w:rsidTr="009976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  <w:hideMark/>
          </w:tcPr>
          <w:p w14:paraId="0A56B094" w14:textId="77777777" w:rsidR="004F4FA6" w:rsidRPr="00B118A6" w:rsidRDefault="004F4FA6" w:rsidP="00997625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14:paraId="3AC0D8F6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14:paraId="13501BE1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559" w:type="dxa"/>
            <w:noWrap/>
            <w:vAlign w:val="center"/>
            <w:hideMark/>
          </w:tcPr>
          <w:p w14:paraId="034A374C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513806B2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0" w:type="dxa"/>
            <w:noWrap/>
            <w:vAlign w:val="center"/>
            <w:hideMark/>
          </w:tcPr>
          <w:p w14:paraId="6D65BB52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72D035C4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1" w:type="dxa"/>
            <w:vAlign w:val="center"/>
          </w:tcPr>
          <w:p w14:paraId="38AB9F82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4F4FA6" w:rsidRPr="00B118A6" w14:paraId="6E170E4C" w14:textId="77777777" w:rsidTr="0099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14:paraId="14502FB7" w14:textId="77777777" w:rsidR="004F4FA6" w:rsidRPr="00B118A6" w:rsidRDefault="004F4FA6" w:rsidP="00997625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63434516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26BE5361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6E9189C6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605F7374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0" w:type="dxa"/>
            <w:noWrap/>
            <w:vAlign w:val="center"/>
          </w:tcPr>
          <w:p w14:paraId="48DD132A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64350CEB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623D8B54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4F4FA6" w:rsidRPr="00B118A6" w14:paraId="59A5EF98" w14:textId="77777777" w:rsidTr="009976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14:paraId="058C7253" w14:textId="77777777" w:rsidR="004F4FA6" w:rsidRPr="00B118A6" w:rsidRDefault="004F4FA6" w:rsidP="00997625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14:paraId="780A7F3D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45C043FE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7BFD326C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3B84608E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0" w:type="dxa"/>
            <w:noWrap/>
            <w:vAlign w:val="center"/>
          </w:tcPr>
          <w:p w14:paraId="60790339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1D7D812B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72D111D4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4DE5848B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791A98AB" w14:textId="77777777" w:rsidR="004F4FA6" w:rsidRPr="00B118A6" w:rsidRDefault="004F4FA6" w:rsidP="00C34A6A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Establecimiento de llamadas [conforme al plan de marcación (extensiones)]:</w:t>
      </w:r>
    </w:p>
    <w:p w14:paraId="0C5FBF9A" w14:textId="77777777" w:rsidR="004F4FA6" w:rsidRPr="00B118A6" w:rsidRDefault="004F4FA6" w:rsidP="004F4FA6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14:paraId="50462493" w14:textId="77777777" w:rsidR="004F4FA6" w:rsidRPr="00B118A6" w:rsidRDefault="004F4FA6" w:rsidP="004F4FA6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lang w:val="es-CO"/>
        </w:rPr>
        <w:t>Nota:</w:t>
      </w:r>
      <w:r w:rsidRPr="00B118A6">
        <w:rPr>
          <w:rFonts w:ascii="Arial" w:hAnsi="Arial" w:cs="Arial"/>
          <w:lang w:val="es-CO"/>
        </w:rPr>
        <w:t xml:space="preserve"> Aplica solamente para telefonía Troncal SIP con Gateway con CENTREX.</w:t>
      </w:r>
    </w:p>
    <w:p w14:paraId="2DF60CFF" w14:textId="77777777" w:rsidR="004F4FA6" w:rsidRPr="00B118A6" w:rsidRDefault="004F4FA6" w:rsidP="004F4FA6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14:paraId="535D5433" w14:textId="77777777" w:rsidR="004F4FA6" w:rsidRPr="00B118A6" w:rsidRDefault="004F4FA6" w:rsidP="004F4FA6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14:paraId="3E73FFE5" w14:textId="77777777" w:rsidR="004F4FA6" w:rsidRPr="00B118A6" w:rsidRDefault="004F4FA6" w:rsidP="004F4FA6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14:paraId="032CC618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67B82849" w14:textId="77777777" w:rsidR="004F4FA6" w:rsidRPr="00B118A6" w:rsidRDefault="004F4FA6" w:rsidP="004F4FA6">
      <w:pPr>
        <w:ind w:left="84" w:firstLine="708"/>
        <w:jc w:val="both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134"/>
        <w:gridCol w:w="1559"/>
        <w:gridCol w:w="1560"/>
        <w:gridCol w:w="708"/>
        <w:gridCol w:w="851"/>
        <w:gridCol w:w="709"/>
        <w:gridCol w:w="992"/>
      </w:tblGrid>
      <w:tr w:rsidR="004F4FA6" w:rsidRPr="00B118A6" w14:paraId="06DEE8DD" w14:textId="77777777" w:rsidTr="009976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shd w:val="clear" w:color="auto" w:fill="C00000"/>
            <w:noWrap/>
            <w:vAlign w:val="center"/>
            <w:hideMark/>
          </w:tcPr>
          <w:p w14:paraId="1EEE60C0" w14:textId="77777777" w:rsidR="004F4FA6" w:rsidRPr="00B118A6" w:rsidRDefault="004F4FA6" w:rsidP="00997625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EXTENSIÓN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14:paraId="3A026344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NUMERO ASOCIADO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14:paraId="08A7066B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entrante</w:t>
            </w:r>
          </w:p>
        </w:tc>
        <w:tc>
          <w:tcPr>
            <w:tcW w:w="1560" w:type="dxa"/>
            <w:shd w:val="clear" w:color="auto" w:fill="C00000"/>
            <w:noWrap/>
            <w:vAlign w:val="center"/>
            <w:hideMark/>
          </w:tcPr>
          <w:p w14:paraId="0AADDAC4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Establecimiento llamada saliente</w:t>
            </w:r>
          </w:p>
        </w:tc>
        <w:tc>
          <w:tcPr>
            <w:tcW w:w="708" w:type="dxa"/>
            <w:shd w:val="clear" w:color="auto" w:fill="C00000"/>
            <w:noWrap/>
            <w:vAlign w:val="center"/>
            <w:hideMark/>
          </w:tcPr>
          <w:p w14:paraId="4AAE44E7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14:paraId="1A96387F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14:paraId="10022D2B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14:paraId="3E8B739B" w14:textId="77777777" w:rsidR="004F4FA6" w:rsidRPr="00B118A6" w:rsidRDefault="004F4FA6" w:rsidP="0099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B118A6">
              <w:rPr>
                <w:rFonts w:ascii="Arial" w:hAnsi="Arial" w:cs="Arial"/>
                <w:color w:val="FFFFFF" w:themeColor="background1"/>
              </w:rPr>
              <w:t>Reconoce Tonos DTMF</w:t>
            </w:r>
          </w:p>
        </w:tc>
      </w:tr>
      <w:tr w:rsidR="004F4FA6" w:rsidRPr="00B118A6" w14:paraId="3A4F113C" w14:textId="77777777" w:rsidTr="0099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  <w:hideMark/>
          </w:tcPr>
          <w:p w14:paraId="30981AD0" w14:textId="77777777" w:rsidR="004F4FA6" w:rsidRPr="00B118A6" w:rsidRDefault="004F4FA6" w:rsidP="00997625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Ext1</w:t>
            </w:r>
          </w:p>
        </w:tc>
        <w:tc>
          <w:tcPr>
            <w:tcW w:w="1134" w:type="dxa"/>
            <w:noWrap/>
            <w:vAlign w:val="center"/>
          </w:tcPr>
          <w:p w14:paraId="56495DB3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79C8873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1560" w:type="dxa"/>
            <w:noWrap/>
            <w:vAlign w:val="center"/>
            <w:hideMark/>
          </w:tcPr>
          <w:p w14:paraId="2B2B7740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8" w:type="dxa"/>
            <w:noWrap/>
            <w:vAlign w:val="center"/>
            <w:hideMark/>
          </w:tcPr>
          <w:p w14:paraId="3D8A9310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14:paraId="0838AB3A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14:paraId="010D7E75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  <w:tc>
          <w:tcPr>
            <w:tcW w:w="992" w:type="dxa"/>
            <w:vAlign w:val="center"/>
          </w:tcPr>
          <w:p w14:paraId="7DB8EC52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SI/NO</w:t>
            </w:r>
          </w:p>
        </w:tc>
      </w:tr>
      <w:tr w:rsidR="004F4FA6" w:rsidRPr="00B118A6" w14:paraId="1D30EA70" w14:textId="77777777" w:rsidTr="009976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0654EB2A" w14:textId="77777777" w:rsidR="004F4FA6" w:rsidRPr="00B118A6" w:rsidRDefault="004F4FA6" w:rsidP="00997625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Ext2</w:t>
            </w:r>
          </w:p>
        </w:tc>
        <w:tc>
          <w:tcPr>
            <w:tcW w:w="1134" w:type="dxa"/>
            <w:noWrap/>
            <w:vAlign w:val="center"/>
          </w:tcPr>
          <w:p w14:paraId="02CE5EDD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4219E507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noWrap/>
            <w:vAlign w:val="center"/>
          </w:tcPr>
          <w:p w14:paraId="767425D8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noWrap/>
            <w:vAlign w:val="center"/>
          </w:tcPr>
          <w:p w14:paraId="60DCBA51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0EE4902B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717B73D2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81733F4" w14:textId="77777777" w:rsidR="004F4FA6" w:rsidRPr="00B118A6" w:rsidRDefault="004F4FA6" w:rsidP="0099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4F4FA6" w:rsidRPr="00B118A6" w14:paraId="76B44B1B" w14:textId="77777777" w:rsidTr="0099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14:paraId="789E9982" w14:textId="77777777" w:rsidR="004F4FA6" w:rsidRPr="00B118A6" w:rsidRDefault="004F4FA6" w:rsidP="00997625">
            <w:pPr>
              <w:rPr>
                <w:rFonts w:ascii="Arial" w:hAnsi="Arial" w:cs="Arial"/>
                <w:color w:val="000000"/>
              </w:rPr>
            </w:pPr>
            <w:r w:rsidRPr="00B118A6">
              <w:rPr>
                <w:rFonts w:ascii="Arial" w:hAnsi="Arial" w:cs="Arial"/>
                <w:color w:val="000000"/>
              </w:rPr>
              <w:t>Ext3</w:t>
            </w:r>
          </w:p>
        </w:tc>
        <w:tc>
          <w:tcPr>
            <w:tcW w:w="1134" w:type="dxa"/>
            <w:noWrap/>
            <w:vAlign w:val="center"/>
          </w:tcPr>
          <w:p w14:paraId="777413B9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noWrap/>
            <w:vAlign w:val="center"/>
          </w:tcPr>
          <w:p w14:paraId="3B259805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560" w:type="dxa"/>
            <w:noWrap/>
            <w:vAlign w:val="center"/>
          </w:tcPr>
          <w:p w14:paraId="2C45BC61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8" w:type="dxa"/>
            <w:noWrap/>
            <w:vAlign w:val="center"/>
          </w:tcPr>
          <w:p w14:paraId="0A58906F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14:paraId="02A9B8D6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709" w:type="dxa"/>
            <w:noWrap/>
            <w:vAlign w:val="center"/>
          </w:tcPr>
          <w:p w14:paraId="44249A4C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4B402410" w14:textId="77777777" w:rsidR="004F4FA6" w:rsidRPr="00B118A6" w:rsidRDefault="004F4FA6" w:rsidP="0099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</w:tbl>
    <w:p w14:paraId="7DB24E14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3C6A5E76" w14:textId="77777777" w:rsidR="004F4FA6" w:rsidRPr="00B118A6" w:rsidRDefault="004F4FA6" w:rsidP="00C34A6A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Pruebas servicios suplementarios</w:t>
      </w:r>
    </w:p>
    <w:p w14:paraId="57B69ED2" w14:textId="77777777" w:rsidR="004F4FA6" w:rsidRPr="00B118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(Incluir 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check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box para seleccionar los servicios suplementarios habilitados)</w:t>
      </w:r>
    </w:p>
    <w:p w14:paraId="13F7C2D9" w14:textId="77777777" w:rsidR="004F4F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22FAA92B" w14:textId="77777777" w:rsidR="004F4F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0538A227" w14:textId="77777777" w:rsidR="004F4FA6" w:rsidRDefault="004F4FA6" w:rsidP="004F4FA6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3658EEFD" w14:textId="77777777" w:rsidR="004F4FA6" w:rsidRDefault="004F4FA6" w:rsidP="00C34A6A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t>CONEXIONES Y ENTREGA</w:t>
      </w:r>
    </w:p>
    <w:p w14:paraId="0CD53029" w14:textId="77777777" w:rsidR="004F4FA6" w:rsidRPr="00B118A6" w:rsidRDefault="004F4FA6" w:rsidP="004F4FA6">
      <w:pPr>
        <w:rPr>
          <w:rFonts w:ascii="Arial" w:hAnsi="Arial" w:cs="Arial"/>
          <w:b/>
          <w:bCs/>
          <w:lang w:val="es-CO"/>
        </w:rPr>
      </w:pPr>
    </w:p>
    <w:p w14:paraId="69A55CF9" w14:textId="77777777" w:rsidR="004F4FA6" w:rsidRPr="00B118A6" w:rsidRDefault="004F4FA6" w:rsidP="00C34A6A">
      <w:pPr>
        <w:pStyle w:val="Prrafodelista"/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Los equipos del cliente quedan conectados a los equipos de Telmex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4F4FA6" w:rsidRPr="00B118A6" w14:paraId="21F1983A" w14:textId="77777777" w:rsidTr="00997625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07ECB29F" w14:textId="77777777" w:rsidR="004F4FA6" w:rsidRPr="00B118A6" w:rsidRDefault="004F4FA6" w:rsidP="0099762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{pbx_cliente_conectado_telmex_si}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2C390538" w14:textId="77777777" w:rsidR="004F4FA6" w:rsidRPr="00B118A6" w:rsidRDefault="004F4FA6" w:rsidP="0099762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{pbx_cliente_conectado_telmex_no}</w:t>
            </w:r>
          </w:p>
        </w:tc>
      </w:tr>
    </w:tbl>
    <w:p w14:paraId="4C69B400" w14:textId="77777777" w:rsidR="004F4FA6" w:rsidRPr="00B118A6" w:rsidRDefault="004F4FA6" w:rsidP="004F4FA6">
      <w:pPr>
        <w:jc w:val="both"/>
        <w:rPr>
          <w:rFonts w:ascii="Arial" w:hAnsi="Arial" w:cs="Arial"/>
          <w:b/>
          <w:bCs/>
          <w:lang w:val="es-CO"/>
        </w:rPr>
      </w:pPr>
    </w:p>
    <w:p w14:paraId="0E2B300E" w14:textId="77777777" w:rsidR="004F4FA6" w:rsidRPr="00B118A6" w:rsidRDefault="004F4FA6" w:rsidP="004F4FA6">
      <w:pPr>
        <w:jc w:val="both"/>
        <w:rPr>
          <w:rFonts w:ascii="Arial" w:hAnsi="Arial" w:cs="Arial"/>
          <w:b/>
          <w:bCs/>
          <w:lang w:val="es-CO"/>
        </w:rPr>
      </w:pPr>
    </w:p>
    <w:p w14:paraId="29DF4A93" w14:textId="77777777" w:rsidR="004F4FA6" w:rsidRPr="00B118A6" w:rsidRDefault="004F4FA6" w:rsidP="00C34A6A">
      <w:pPr>
        <w:pStyle w:val="Prrafodelista"/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Los equipos del cliente se encuentran disponibles y configurados adecuadamente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4F4FA6" w:rsidRPr="00B118A6" w14:paraId="2E13A5D3" w14:textId="77777777" w:rsidTr="00997625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763CB9CC" w14:textId="77777777" w:rsidR="004F4FA6" w:rsidRPr="00B118A6" w:rsidRDefault="004F4FA6" w:rsidP="0099762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{pbx_equipos_disponibles_si}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22488055" w14:textId="77777777" w:rsidR="004F4FA6" w:rsidRPr="00B118A6" w:rsidRDefault="004F4FA6" w:rsidP="0099762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{pbx_equipos_disponibles_no}</w:t>
            </w:r>
          </w:p>
        </w:tc>
      </w:tr>
    </w:tbl>
    <w:p w14:paraId="42CD4F31" w14:textId="77777777" w:rsidR="004F4FA6" w:rsidRDefault="004F4FA6" w:rsidP="004F4FA6">
      <w:pPr>
        <w:pStyle w:val="Prrafodelista"/>
        <w:ind w:left="360"/>
        <w:jc w:val="both"/>
        <w:rPr>
          <w:rFonts w:ascii="Arial" w:hAnsi="Arial" w:cs="Arial"/>
          <w:bCs/>
          <w:lang w:val="es-CO"/>
        </w:rPr>
      </w:pPr>
    </w:p>
    <w:p w14:paraId="5963E5D6" w14:textId="77777777" w:rsidR="004F4FA6" w:rsidRPr="009D3E1D" w:rsidRDefault="004F4FA6" w:rsidP="004F4FA6">
      <w:pPr>
        <w:pStyle w:val="Prrafodelista"/>
        <w:ind w:left="360"/>
        <w:jc w:val="both"/>
        <w:rPr>
          <w:rFonts w:ascii="Arial" w:hAnsi="Arial" w:cs="Arial"/>
          <w:bCs/>
          <w:lang w:val="es-CO"/>
        </w:rPr>
      </w:pPr>
    </w:p>
    <w:p w14:paraId="59664111" w14:textId="77777777" w:rsidR="004F4FA6" w:rsidRDefault="004F4FA6" w:rsidP="00BF1F4A">
      <w:pPr>
        <w:rPr>
          <w:rFonts w:ascii="Arial" w:hAnsi="Arial" w:cs="Arial"/>
          <w:b/>
          <w:bCs/>
          <w:lang w:val="es-CO"/>
        </w:rPr>
      </w:pPr>
    </w:p>
    <w:p w14:paraId="18244FD5" w14:textId="44175C6B" w:rsidR="004F4FA6" w:rsidRDefault="004F4FA6" w:rsidP="00BF1F4A">
      <w:pPr>
        <w:rPr>
          <w:rFonts w:ascii="Arial" w:hAnsi="Arial" w:cs="Arial"/>
          <w:b/>
          <w:bCs/>
          <w:lang w:val="es-CO"/>
        </w:rPr>
      </w:pPr>
    </w:p>
    <w:p w14:paraId="4F415DFF" w14:textId="19BFD369" w:rsidR="004F4FA6" w:rsidRDefault="004F4FA6" w:rsidP="00BF1F4A">
      <w:pPr>
        <w:rPr>
          <w:rFonts w:ascii="Arial" w:hAnsi="Arial" w:cs="Arial"/>
          <w:b/>
          <w:bCs/>
          <w:lang w:val="es-CO"/>
        </w:rPr>
      </w:pPr>
    </w:p>
    <w:p w14:paraId="6F1E1977" w14:textId="77777777" w:rsidR="004F4FA6" w:rsidRPr="00B118A6" w:rsidRDefault="004F4FA6" w:rsidP="00BF1F4A">
      <w:pPr>
        <w:rPr>
          <w:rFonts w:ascii="Arial" w:hAnsi="Arial" w:cs="Arial"/>
          <w:b/>
          <w:bCs/>
          <w:lang w:val="es-CO"/>
        </w:rPr>
      </w:pPr>
    </w:p>
    <w:p w14:paraId="1B27C78B" w14:textId="77777777" w:rsidR="00CB0B73" w:rsidRPr="00B118A6" w:rsidRDefault="002432A4" w:rsidP="00AF4DAF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B118A6">
        <w:rPr>
          <w:rFonts w:ascii="Arial" w:hAnsi="Arial" w:cs="Arial"/>
          <w:b/>
          <w:bCs/>
          <w:lang w:val="es-CO"/>
        </w:rPr>
        <w:lastRenderedPageBreak/>
        <w:t>PRUEBAS DE SERVICIO MPLS</w:t>
      </w:r>
    </w:p>
    <w:p>
      <w:r>
        <w:t>{mpls_aplica}</w:t>
      </w:r>
    </w:p>
    <w:p w14:paraId="1B27C78C" w14:textId="77777777" w:rsidR="002432A4" w:rsidRPr="00B118A6" w:rsidRDefault="002432A4" w:rsidP="002432A4">
      <w:pPr>
        <w:rPr>
          <w:rFonts w:ascii="Arial" w:hAnsi="Arial" w:cs="Arial"/>
          <w:b/>
          <w:bCs/>
          <w:lang w:val="es-CO"/>
        </w:rPr>
      </w:pPr>
    </w:p>
    <w:p w14:paraId="1B27C78D" w14:textId="77777777" w:rsidR="002432A4" w:rsidRPr="00B118A6" w:rsidRDefault="002432A4" w:rsidP="002432A4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Evidencia de versión o firmware de los equipos</w:t>
      </w:r>
    </w:p>
    <w:p w14:paraId="1B27C78E" w14:textId="77777777" w:rsidR="002432A4" w:rsidRPr="00B118A6" w:rsidRDefault="002432A4" w:rsidP="002432A4">
      <w:pPr>
        <w:jc w:val="both"/>
        <w:rPr>
          <w:rFonts w:ascii="Arial" w:hAnsi="Arial" w:cs="Arial"/>
          <w:b/>
          <w:bCs/>
          <w:lang w:val="es-CO"/>
        </w:rPr>
      </w:pPr>
    </w:p>
    <w:p w14:paraId="1B27C78F" w14:textId="77777777" w:rsidR="002432A4" w:rsidRPr="00B118A6" w:rsidRDefault="002432A4" w:rsidP="002432A4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Sh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 versión </w:t>
      </w:r>
    </w:p>
    <w:p w14:paraId="1B27C790" w14:textId="77777777" w:rsidR="002432A4" w:rsidRPr="00B118A6" w:rsidRDefault="002432A4" w:rsidP="002432A4">
      <w:pPr>
        <w:jc w:val="both"/>
        <w:rPr>
          <w:rFonts w:ascii="Arial" w:hAnsi="Arial" w:cs="Arial"/>
          <w:b/>
          <w:bCs/>
          <w:lang w:val="es-CO"/>
        </w:rPr>
      </w:pPr>
    </w:p>
    <w:p w14:paraId="1B27C791" w14:textId="77777777" w:rsidR="002432A4" w:rsidRPr="00B118A6" w:rsidRDefault="002432A4" w:rsidP="002432A4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Evidencia de configuración de equipo Router </w:t>
      </w:r>
    </w:p>
    <w:p w14:paraId="1B27C792" w14:textId="77777777" w:rsidR="002432A4" w:rsidRPr="00B118A6" w:rsidRDefault="002432A4" w:rsidP="002432A4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>Para CISCO</w:t>
      </w:r>
    </w:p>
    <w:p w14:paraId="1B27C793" w14:textId="77777777" w:rsidR="002432A4" w:rsidRPr="00B118A6" w:rsidRDefault="002432A4" w:rsidP="002432A4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show startup-config</w:t>
      </w:r>
    </w:p>
    <w:p w14:paraId="1B27C794" w14:textId="77777777" w:rsidR="002432A4" w:rsidRPr="00B118A6" w:rsidRDefault="002432A4" w:rsidP="002432A4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>Para HUAWEI</w:t>
      </w:r>
    </w:p>
    <w:p w14:paraId="1B27C795" w14:textId="77777777" w:rsidR="002432A4" w:rsidRPr="00B118A6" w:rsidRDefault="002432A4" w:rsidP="002432A4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display current-config</w:t>
      </w:r>
    </w:p>
    <w:p w14:paraId="1B27C796" w14:textId="77777777" w:rsidR="002432A4" w:rsidRPr="00B118A6" w:rsidRDefault="002432A4" w:rsidP="002432A4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color w:val="A6A6A6" w:themeColor="background1" w:themeShade="A6"/>
          <w:lang w:val="en-US"/>
        </w:rPr>
        <w:t>Para JUNIPER</w:t>
      </w:r>
    </w:p>
    <w:p w14:paraId="1B27C797" w14:textId="77777777" w:rsidR="002432A4" w:rsidRPr="00B118A6" w:rsidRDefault="002432A4" w:rsidP="002432A4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show | display set</w:t>
      </w:r>
    </w:p>
    <w:p w14:paraId="1B27C798" w14:textId="77777777" w:rsidR="002432A4" w:rsidRPr="00B118A6" w:rsidRDefault="002432A4" w:rsidP="002432A4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proofErr w:type="spellStart"/>
      <w:r w:rsidRPr="00B118A6">
        <w:rPr>
          <w:rFonts w:ascii="Arial" w:hAnsi="Arial" w:cs="Arial"/>
          <w:bCs/>
          <w:i/>
          <w:color w:val="A6A6A6" w:themeColor="background1" w:themeShade="A6"/>
          <w:lang w:val="en-US"/>
        </w:rPr>
        <w:t>Pantallazos</w:t>
      </w:r>
      <w:proofErr w:type="spellEnd"/>
    </w:p>
    <w:p w14:paraId="1B27C799" w14:textId="77777777" w:rsidR="002432A4" w:rsidRPr="00B118A6" w:rsidRDefault="002432A4" w:rsidP="002432A4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14:paraId="1B27C79A" w14:textId="77777777" w:rsidR="002432A4" w:rsidRPr="00B118A6" w:rsidRDefault="002432A4" w:rsidP="002432A4">
      <w:pPr>
        <w:numPr>
          <w:ilvl w:val="1"/>
          <w:numId w:val="4"/>
        </w:numPr>
        <w:tabs>
          <w:tab w:val="left" w:pos="1377"/>
        </w:tabs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/>
          <w:lang w:val="es-CO"/>
        </w:rPr>
        <w:t>Evidencia de registro ARP desde la interface LAN + prueba de ping si el equipo del cliente responde</w:t>
      </w:r>
    </w:p>
    <w:p>
      <w:r>
        <w:t>{mpls_arp_ping_lan}</w:t>
      </w:r>
    </w:p>
    <w:p w14:paraId="1B27C79B" w14:textId="77777777" w:rsidR="002432A4" w:rsidRPr="00B118A6" w:rsidRDefault="002432A4" w:rsidP="002432A4">
      <w:pPr>
        <w:tabs>
          <w:tab w:val="left" w:pos="1377"/>
        </w:tabs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Para cualquier equipo:</w:t>
      </w:r>
    </w:p>
    <w:p w14:paraId="1B27C79C" w14:textId="77777777" w:rsidR="002432A4" w:rsidRPr="00B118A6" w:rsidRDefault="002432A4" w:rsidP="002432A4">
      <w:pPr>
        <w:tabs>
          <w:tab w:val="left" w:pos="1377"/>
        </w:tabs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ARP </w:t>
      </w:r>
    </w:p>
    <w:p w14:paraId="1B27C79D" w14:textId="77777777" w:rsidR="002432A4" w:rsidRPr="00B118A6" w:rsidRDefault="002432A4" w:rsidP="002432A4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PING</w:t>
      </w:r>
    </w:p>
    <w:p w14:paraId="1B27C79E" w14:textId="77777777" w:rsidR="002432A4" w:rsidRPr="00B118A6" w:rsidRDefault="002432A4" w:rsidP="002432A4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</w:p>
    <w:p w14:paraId="1B27C79F" w14:textId="77777777" w:rsidR="002432A4" w:rsidRDefault="002432A4" w:rsidP="002432A4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Los ping siempre deben ser con origen IP LAN (</w:t>
      </w:r>
      <w:proofErr w:type="spellStart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source</w:t>
      </w:r>
      <w:proofErr w:type="spellEnd"/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60DDAEB6" w14:textId="77777777" w:rsidR="00751F3F" w:rsidRPr="00B118A6" w:rsidRDefault="00751F3F" w:rsidP="002432A4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7A0" w14:textId="77777777" w:rsidR="002432A4" w:rsidRPr="00B118A6" w:rsidRDefault="002432A4" w:rsidP="002432A4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Evidencia de conectividad entre equipo terminal del cliente hacia punto central e interconexiones</w:t>
      </w:r>
    </w:p>
    <w:p w14:paraId="1B27C7A1" w14:textId="77777777" w:rsidR="002432A4" w:rsidRPr="00B118A6" w:rsidRDefault="002432A4" w:rsidP="002432A4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color w:val="A6A6A6" w:themeColor="background1" w:themeShade="A6"/>
          <w:lang w:val="es-CO"/>
        </w:rPr>
        <w:t xml:space="preserve">Hacia PC e Interconexiones </w:t>
      </w:r>
    </w:p>
    <w:p w14:paraId="1B27C7A2" w14:textId="77777777" w:rsidR="002432A4" w:rsidRPr="00B118A6" w:rsidRDefault="002432A4" w:rsidP="002432A4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</w:p>
    <w:p w14:paraId="1B27C7A3" w14:textId="77777777" w:rsidR="002432A4" w:rsidRPr="00B118A6" w:rsidRDefault="002432A4" w:rsidP="002432A4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</w:p>
    <w:p w14:paraId="1B27C7A4" w14:textId="77777777" w:rsidR="002432A4" w:rsidRPr="00B118A6" w:rsidRDefault="002432A4" w:rsidP="002432A4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  <w:r w:rsidRPr="00B118A6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navegación para página internacional y nacional con fecha y hora de la prueba. Desde equipo del cliente. Foto, pantallazo.</w:t>
      </w:r>
    </w:p>
    <w:p w14:paraId="1B27C7A5" w14:textId="77777777" w:rsidR="002432A4" w:rsidRPr="00B118A6" w:rsidRDefault="002432A4" w:rsidP="002432A4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14:paraId="1B27C7A6" w14:textId="77777777" w:rsidR="002432A4" w:rsidRPr="00B118A6" w:rsidRDefault="002432A4" w:rsidP="002432A4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 xml:space="preserve">Registro de saturación </w:t>
      </w:r>
    </w:p>
    <w:p w14:paraId="1B27C7A7" w14:textId="77777777" w:rsidR="002432A4" w:rsidRPr="00B118A6" w:rsidRDefault="002432A4" w:rsidP="002432A4">
      <w:pPr>
        <w:rPr>
          <w:rFonts w:ascii="Arial" w:hAnsi="Arial" w:cs="Arial"/>
          <w:b/>
          <w:lang w:val="es-CO"/>
        </w:rPr>
      </w:pPr>
    </w:p>
    <w:p w14:paraId="42ABCD5D" w14:textId="77777777" w:rsidR="00C34A6A" w:rsidRPr="004F0C7C" w:rsidRDefault="00C34A6A" w:rsidP="00C34A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 xml:space="preserve">Para ejecutar esta prueba se debe tomar desde una herramienta de saturación como el </w:t>
      </w:r>
      <w:proofErr w:type="spellStart"/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netpersec</w:t>
      </w:r>
      <w:proofErr w:type="spellEnd"/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 xml:space="preserve">, </w:t>
      </w:r>
      <w:proofErr w:type="spellStart"/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jperf</w:t>
      </w:r>
      <w:proofErr w:type="spellEnd"/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 xml:space="preserve"> o analizadores cuando se solicita esto con el fin de dejar las evidencias hacia el cliente de la capacidad del canal. Para enlaces superiores o iguales a 100 MB.</w:t>
      </w:r>
    </w:p>
    <w:p w14:paraId="1B27C7A9" w14:textId="77777777" w:rsidR="002432A4" w:rsidRDefault="002432A4" w:rsidP="002432A4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7AA" w14:textId="77777777" w:rsidR="008A4D37" w:rsidRDefault="008A4D37" w:rsidP="002432A4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7AB" w14:textId="77777777" w:rsidR="008A4D37" w:rsidRDefault="008A4D37" w:rsidP="002432A4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B27C7AF" w14:textId="77777777" w:rsidR="002432A4" w:rsidRPr="008A4D37" w:rsidRDefault="002432A4" w:rsidP="008A4D37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8A4D37">
        <w:rPr>
          <w:rFonts w:ascii="Arial" w:hAnsi="Arial" w:cs="Arial"/>
          <w:b/>
          <w:bCs/>
          <w:lang w:val="es-CO"/>
        </w:rPr>
        <w:t>CONEXIONES Y ENTREGA</w:t>
      </w:r>
    </w:p>
    <w:p w14:paraId="1B27C7B0" w14:textId="77777777" w:rsidR="002432A4" w:rsidRPr="00B118A6" w:rsidRDefault="002432A4" w:rsidP="002432A4">
      <w:pPr>
        <w:rPr>
          <w:rFonts w:ascii="Arial" w:hAnsi="Arial" w:cs="Arial"/>
          <w:b/>
          <w:lang w:val="es-CO"/>
        </w:rPr>
      </w:pPr>
    </w:p>
    <w:p w14:paraId="1B27C7B1" w14:textId="77777777" w:rsidR="002432A4" w:rsidRPr="00B118A6" w:rsidRDefault="002432A4" w:rsidP="002432A4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Los equipos del cliente quedan conectados a los equipos de Telmex,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32A4" w:rsidRPr="00B118A6" w14:paraId="1B27C7B6" w14:textId="77777777" w:rsidTr="00266CC8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7B2" w14:textId="77777777" w:rsidR="002432A4" w:rsidRPr="00B118A6" w:rsidRDefault="002432A4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{mpls_cliente_conectado_telmex_si}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7B4" w14:textId="77777777" w:rsidR="002432A4" w:rsidRPr="00B118A6" w:rsidRDefault="002432A4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{mpls_cliente_conectado_telmex_no}</w:t>
            </w:r>
          </w:p>
        </w:tc>
      </w:tr>
    </w:tbl>
    <w:p w14:paraId="1B27C7B7" w14:textId="77777777" w:rsidR="002432A4" w:rsidRPr="00B118A6" w:rsidRDefault="002432A4" w:rsidP="002432A4">
      <w:pPr>
        <w:jc w:val="both"/>
        <w:rPr>
          <w:rFonts w:ascii="Arial" w:hAnsi="Arial" w:cs="Arial"/>
          <w:b/>
          <w:bCs/>
          <w:lang w:val="es-CO"/>
        </w:rPr>
      </w:pPr>
    </w:p>
    <w:p w14:paraId="1B27C7B8" w14:textId="77777777" w:rsidR="002432A4" w:rsidRPr="00B118A6" w:rsidRDefault="002432A4" w:rsidP="002432A4">
      <w:pPr>
        <w:jc w:val="both"/>
        <w:rPr>
          <w:rFonts w:ascii="Arial" w:hAnsi="Arial" w:cs="Arial"/>
          <w:b/>
          <w:bCs/>
          <w:lang w:val="es-CO"/>
        </w:rPr>
      </w:pPr>
    </w:p>
    <w:p w14:paraId="1B27C7B9" w14:textId="77777777" w:rsidR="002432A4" w:rsidRPr="00B118A6" w:rsidRDefault="002432A4" w:rsidP="002432A4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Los equipos del cliente se encuentran disponibles y configurados adecuadamente,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32A4" w:rsidRPr="00B118A6" w14:paraId="1B27C7BE" w14:textId="77777777" w:rsidTr="00266CC8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7BA" w14:textId="77777777" w:rsidR="002432A4" w:rsidRPr="00B118A6" w:rsidRDefault="002432A4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{mpls_equipos_disponibles_si}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B27C7BC" w14:textId="77777777" w:rsidR="002432A4" w:rsidRPr="00B118A6" w:rsidRDefault="002432A4" w:rsidP="00266C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118A6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{mpls_equipos_disponibles_no}</w:t>
            </w:r>
          </w:p>
        </w:tc>
      </w:tr>
    </w:tbl>
    <w:p w14:paraId="1B27C7BF" w14:textId="77777777" w:rsidR="002432A4" w:rsidRPr="00B118A6" w:rsidRDefault="002432A4" w:rsidP="002432A4">
      <w:pPr>
        <w:jc w:val="both"/>
        <w:rPr>
          <w:rFonts w:ascii="Arial" w:hAnsi="Arial" w:cs="Arial"/>
          <w:b/>
          <w:bCs/>
          <w:lang w:val="es-CO"/>
        </w:rPr>
      </w:pPr>
    </w:p>
    <w:p w14:paraId="1B27C7C0" w14:textId="347B53C4" w:rsidR="002432A4" w:rsidRDefault="002432A4" w:rsidP="002432A4">
      <w:pPr>
        <w:jc w:val="both"/>
        <w:rPr>
          <w:rFonts w:ascii="Arial" w:hAnsi="Arial" w:cs="Arial"/>
          <w:b/>
          <w:bCs/>
          <w:lang w:val="es-CO"/>
        </w:rPr>
      </w:pPr>
    </w:p>
    <w:p w14:paraId="7C5050C5" w14:textId="385ECE70" w:rsidR="00C34A6A" w:rsidRPr="00C34A6A" w:rsidRDefault="00C34A6A" w:rsidP="00DF6DE6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C34A6A">
        <w:rPr>
          <w:rFonts w:ascii="Arial" w:hAnsi="Arial" w:cs="Arial"/>
          <w:b/>
          <w:bCs/>
          <w:lang w:val="es-CO"/>
        </w:rPr>
        <w:lastRenderedPageBreak/>
        <w:t>PRUEBAS DE SERVICIO WIFI MESH</w:t>
      </w:r>
    </w:p>
    <w:p>
      <w:r>
        <w:t>{wifi_mesh_aplica}</w:t>
      </w:r>
    </w:p>
    <w:p w14:paraId="30378789" w14:textId="77777777" w:rsidR="00C34A6A" w:rsidRPr="00F03416" w:rsidRDefault="00C34A6A" w:rsidP="00C34A6A">
      <w:pPr>
        <w:jc w:val="center"/>
        <w:rPr>
          <w:rFonts w:ascii="Arial" w:hAnsi="Arial" w:cs="Arial"/>
          <w:bCs/>
          <w:lang w:val="es-CO"/>
        </w:rPr>
      </w:pPr>
    </w:p>
    <w:p w14:paraId="5D5750E2" w14:textId="0A3706DF" w:rsidR="00C34A6A" w:rsidRPr="00C34A6A" w:rsidRDefault="00C34A6A" w:rsidP="00C34A6A">
      <w:pPr>
        <w:numPr>
          <w:ilvl w:val="1"/>
          <w:numId w:val="4"/>
        </w:numPr>
        <w:spacing w:after="240"/>
        <w:rPr>
          <w:rFonts w:ascii="Arial" w:hAnsi="Arial" w:cs="Arial"/>
          <w:bCs/>
          <w:lang w:val="es-CO"/>
        </w:rPr>
      </w:pPr>
      <w:r w:rsidRPr="00C34A6A">
        <w:rPr>
          <w:rFonts w:ascii="Arial" w:hAnsi="Arial" w:cs="Arial"/>
          <w:bCs/>
          <w:lang w:val="es-CO"/>
        </w:rPr>
        <w:t>Confirmar el tipo de servicio de MESH</w:t>
      </w:r>
    </w:p>
    <w:p>
      <w:r>
        <w:t>{wifi_mesh_tipo_servicio}</w:t>
      </w:r>
    </w:p>
    <w:p w14:paraId="79C6DE31" w14:textId="77777777" w:rsidR="00C34A6A" w:rsidRPr="00F03416" w:rsidRDefault="00C34A6A" w:rsidP="00C34A6A">
      <w:pPr>
        <w:rPr>
          <w:rFonts w:ascii="Arial" w:hAnsi="Arial" w:cs="Arial"/>
          <w:bCs/>
          <w:lang w:val="es-CO"/>
        </w:rPr>
      </w:pPr>
    </w:p>
    <w:p w14:paraId="5D46F3D0" w14:textId="77777777" w:rsidR="00C34A6A" w:rsidRPr="00F03416" w:rsidRDefault="00C34A6A" w:rsidP="00C34A6A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 xml:space="preserve">() </w:t>
      </w:r>
      <w:proofErr w:type="spellStart"/>
      <w:r w:rsidRPr="00F03416">
        <w:rPr>
          <w:rFonts w:ascii="Arial" w:hAnsi="Arial" w:cs="Arial"/>
          <w:bCs/>
          <w:lang w:val="es-CO"/>
        </w:rPr>
        <w:t>Mesh</w:t>
      </w:r>
      <w:proofErr w:type="spellEnd"/>
      <w:r w:rsidRPr="00F03416">
        <w:rPr>
          <w:rFonts w:ascii="Arial" w:hAnsi="Arial" w:cs="Arial"/>
          <w:bCs/>
          <w:lang w:val="es-CO"/>
        </w:rPr>
        <w:t xml:space="preserve"> Lite</w:t>
      </w:r>
    </w:p>
    <w:p w14:paraId="06044FB4" w14:textId="77777777" w:rsidR="00C34A6A" w:rsidRPr="00F03416" w:rsidRDefault="00C34A6A" w:rsidP="00C34A6A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 xml:space="preserve">() </w:t>
      </w:r>
      <w:proofErr w:type="spellStart"/>
      <w:r w:rsidRPr="00F03416">
        <w:rPr>
          <w:rFonts w:ascii="Arial" w:hAnsi="Arial" w:cs="Arial"/>
          <w:bCs/>
          <w:lang w:val="es-CO"/>
        </w:rPr>
        <w:t>Mesh</w:t>
      </w:r>
      <w:proofErr w:type="spellEnd"/>
      <w:r w:rsidRPr="00F03416">
        <w:rPr>
          <w:rFonts w:ascii="Arial" w:hAnsi="Arial" w:cs="Arial"/>
          <w:bCs/>
          <w:lang w:val="es-CO"/>
        </w:rPr>
        <w:t xml:space="preserve"> Ultra</w:t>
      </w:r>
    </w:p>
    <w:p w14:paraId="6E725766" w14:textId="77777777" w:rsidR="00C34A6A" w:rsidRPr="00F03416" w:rsidRDefault="00C34A6A" w:rsidP="00C34A6A">
      <w:pPr>
        <w:spacing w:after="240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() 1 Kit</w:t>
      </w:r>
    </w:p>
    <w:p w14:paraId="338FC7EF" w14:textId="77777777" w:rsidR="00C34A6A" w:rsidRPr="00F03416" w:rsidRDefault="00C34A6A" w:rsidP="00C34A6A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() Equipos Adicionales</w:t>
      </w:r>
    </w:p>
    <w:p w14:paraId="2DF5FA9C" w14:textId="77777777" w:rsidR="00C34A6A" w:rsidRPr="00F03416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509C03E5" w14:textId="4C9F61AC" w:rsidR="00C34A6A" w:rsidRPr="00C34A6A" w:rsidRDefault="00C34A6A" w:rsidP="00C34A6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Cs/>
          <w:lang w:val="es-CO"/>
        </w:rPr>
      </w:pPr>
      <w:r w:rsidRPr="00C34A6A">
        <w:rPr>
          <w:rFonts w:ascii="Arial" w:hAnsi="Arial" w:cs="Arial"/>
          <w:bCs/>
          <w:lang w:val="es-CO"/>
        </w:rPr>
        <w:t>Evidencia conectividad desde el Router hasta el equipo MESH</w:t>
      </w:r>
    </w:p>
    <w:p>
      <w:r>
        <w:t>{wifi_mesh_conectividad_router_mesh}</w:t>
      </w:r>
    </w:p>
    <w:p w14:paraId="0C4E3E23" w14:textId="77777777" w:rsidR="00C34A6A" w:rsidRPr="00F03416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30B2854E" w14:textId="77777777" w:rsidR="00C34A6A" w:rsidRPr="00F03416" w:rsidRDefault="00C34A6A" w:rsidP="00C34A6A">
      <w:pPr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Validación por ARP dependiendo del equipo Router</w:t>
      </w:r>
    </w:p>
    <w:p w14:paraId="4BB0CAD7" w14:textId="77777777" w:rsidR="00C34A6A" w:rsidRPr="00F03416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58627B36" w14:textId="7967E2D1" w:rsidR="00C34A6A" w:rsidRPr="00C34A6A" w:rsidRDefault="00C34A6A" w:rsidP="00C34A6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Cs/>
          <w:lang w:val="es-CO"/>
        </w:rPr>
      </w:pPr>
      <w:r w:rsidRPr="00C34A6A">
        <w:rPr>
          <w:rFonts w:ascii="Arial" w:hAnsi="Arial" w:cs="Arial"/>
          <w:bCs/>
          <w:lang w:val="es-CO"/>
        </w:rPr>
        <w:t xml:space="preserve">Evidencia de conexión a la plataforma de registro del </w:t>
      </w:r>
      <w:proofErr w:type="spellStart"/>
      <w:r w:rsidRPr="00C34A6A">
        <w:rPr>
          <w:rFonts w:ascii="Arial" w:hAnsi="Arial" w:cs="Arial"/>
          <w:bCs/>
          <w:lang w:val="es-CO"/>
        </w:rPr>
        <w:t>Wifi</w:t>
      </w:r>
      <w:proofErr w:type="spellEnd"/>
      <w:r w:rsidRPr="00C34A6A">
        <w:rPr>
          <w:rFonts w:ascii="Arial" w:hAnsi="Arial" w:cs="Arial"/>
          <w:bCs/>
          <w:lang w:val="es-CO"/>
        </w:rPr>
        <w:t xml:space="preserve"> </w:t>
      </w:r>
      <w:proofErr w:type="spellStart"/>
      <w:r w:rsidRPr="00C34A6A">
        <w:rPr>
          <w:rFonts w:ascii="Arial" w:hAnsi="Arial" w:cs="Arial"/>
          <w:bCs/>
          <w:lang w:val="es-CO"/>
        </w:rPr>
        <w:t>Mesh</w:t>
      </w:r>
      <w:proofErr w:type="spellEnd"/>
      <w:r w:rsidRPr="00C34A6A">
        <w:rPr>
          <w:rFonts w:ascii="Arial" w:hAnsi="Arial" w:cs="Arial"/>
          <w:bCs/>
          <w:lang w:val="es-CO"/>
        </w:rPr>
        <w:t>.</w:t>
      </w:r>
    </w:p>
    <w:p>
      <w:r>
        <w:t>{wifi_mesh_registro_plataforma}</w:t>
      </w:r>
    </w:p>
    <w:p w14:paraId="551DB00A" w14:textId="77777777" w:rsidR="00C34A6A" w:rsidRPr="00F03416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6EF75F46" w14:textId="77777777" w:rsidR="00C34A6A" w:rsidRPr="00F03416" w:rsidRDefault="00C34A6A" w:rsidP="00C34A6A">
      <w:pPr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 xml:space="preserve">Documentar pantallazo de registro de los </w:t>
      </w:r>
      <w:proofErr w:type="spellStart"/>
      <w:r w:rsidRPr="00F03416">
        <w:rPr>
          <w:rFonts w:ascii="Arial" w:hAnsi="Arial" w:cs="Arial"/>
          <w:bCs/>
          <w:lang w:val="es-CO"/>
        </w:rPr>
        <w:t>APs</w:t>
      </w:r>
      <w:proofErr w:type="spellEnd"/>
      <w:r w:rsidRPr="00F03416">
        <w:rPr>
          <w:rFonts w:ascii="Arial" w:hAnsi="Arial" w:cs="Arial"/>
          <w:bCs/>
          <w:lang w:val="es-CO"/>
        </w:rPr>
        <w:t>.</w:t>
      </w:r>
    </w:p>
    <w:p w14:paraId="230EF2FF" w14:textId="77777777" w:rsidR="00C34A6A" w:rsidRPr="00F03416" w:rsidRDefault="00C34A6A" w:rsidP="00C34A6A">
      <w:pPr>
        <w:pStyle w:val="Prrafodelista"/>
        <w:ind w:left="792"/>
        <w:jc w:val="both"/>
        <w:rPr>
          <w:rStyle w:val="normaltextrun"/>
          <w:rFonts w:ascii="Arial" w:hAnsi="Arial" w:cs="Arial"/>
          <w:bCs/>
        </w:rPr>
      </w:pPr>
    </w:p>
    <w:p w14:paraId="0F8CF024" w14:textId="77777777" w:rsidR="00C34A6A" w:rsidRPr="00F03416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2CE53DD7" w14:textId="77777777" w:rsidR="00C34A6A" w:rsidRPr="00F03416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296155ED" w14:textId="386314BA" w:rsidR="00D07ED1" w:rsidRPr="005F5758" w:rsidRDefault="00D07ED1" w:rsidP="00DF6DE6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Cs/>
          <w:lang w:val="es-CO"/>
        </w:rPr>
      </w:pPr>
      <w:r w:rsidRPr="00A860ED">
        <w:rPr>
          <w:rFonts w:ascii="Arial" w:hAnsi="Arial" w:cs="Arial"/>
          <w:b/>
          <w:lang w:val="es-CO"/>
        </w:rPr>
        <w:t xml:space="preserve">PRUEBAS DE SERVICIO </w:t>
      </w:r>
      <w:r>
        <w:rPr>
          <w:rFonts w:ascii="Arial" w:hAnsi="Arial" w:cs="Arial"/>
          <w:b/>
          <w:lang w:val="es-CO"/>
        </w:rPr>
        <w:t xml:space="preserve">CLARO </w:t>
      </w:r>
      <w:r w:rsidRPr="00A860ED">
        <w:rPr>
          <w:rFonts w:ascii="Arial" w:hAnsi="Arial" w:cs="Arial"/>
          <w:b/>
          <w:lang w:val="es-CO"/>
        </w:rPr>
        <w:t xml:space="preserve">INTERNET </w:t>
      </w:r>
      <w:r>
        <w:rPr>
          <w:rFonts w:ascii="Arial" w:hAnsi="Arial" w:cs="Arial"/>
          <w:b/>
          <w:lang w:val="es-CO"/>
        </w:rPr>
        <w:t>SEGURO (Básico y Avanzado)</w:t>
      </w:r>
    </w:p>
    <w:p>
      <w:r>
        <w:t>{internet_seguro_aplica}</w:t>
      </w:r>
    </w:p>
    <w:p w14:paraId="2B083401" w14:textId="77777777" w:rsidR="00C34A6A" w:rsidRPr="00F03416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74BFC986" w14:textId="25CAEB30" w:rsidR="00C34A6A" w:rsidRPr="00F03416" w:rsidRDefault="00C34A6A" w:rsidP="00C34A6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Documentar el Plan de Internet Seguro.</w:t>
      </w:r>
    </w:p>
    <w:p>
      <w:r>
        <w:t>{internet_seguro_plan}</w:t>
      </w:r>
    </w:p>
    <w:p w14:paraId="7CA31E99" w14:textId="77777777" w:rsidR="00C34A6A" w:rsidRPr="00F03416" w:rsidRDefault="00C34A6A" w:rsidP="00C34A6A">
      <w:pPr>
        <w:spacing w:line="259" w:lineRule="auto"/>
        <w:jc w:val="both"/>
        <w:rPr>
          <w:rFonts w:ascii="Arial" w:hAnsi="Arial" w:cs="Arial"/>
          <w:bCs/>
          <w:lang w:val="es-CO"/>
        </w:rPr>
      </w:pPr>
    </w:p>
    <w:p w14:paraId="18D9DCC7" w14:textId="77777777" w:rsidR="00C34A6A" w:rsidRPr="00F03416" w:rsidRDefault="00C34A6A" w:rsidP="00C34A6A">
      <w:pPr>
        <w:spacing w:line="259" w:lineRule="auto"/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 xml:space="preserve">()  </w:t>
      </w:r>
      <w:proofErr w:type="spellStart"/>
      <w:r w:rsidRPr="00F03416">
        <w:rPr>
          <w:rFonts w:ascii="Arial" w:hAnsi="Arial" w:cs="Arial"/>
          <w:bCs/>
          <w:lang w:val="es-CO"/>
        </w:rPr>
        <w:t>Basico</w:t>
      </w:r>
      <w:proofErr w:type="spellEnd"/>
    </w:p>
    <w:p w14:paraId="78F7883E" w14:textId="77777777" w:rsidR="00C34A6A" w:rsidRPr="00F03416" w:rsidRDefault="00C34A6A" w:rsidP="00C34A6A">
      <w:pPr>
        <w:spacing w:line="259" w:lineRule="auto"/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() Avanzado</w:t>
      </w:r>
    </w:p>
    <w:p w14:paraId="4B32BD71" w14:textId="77777777" w:rsidR="00C34A6A" w:rsidRPr="00F03416" w:rsidRDefault="00C34A6A" w:rsidP="00C34A6A">
      <w:pPr>
        <w:spacing w:line="259" w:lineRule="auto"/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() Wifi</w:t>
      </w:r>
    </w:p>
    <w:p w14:paraId="749A68E5" w14:textId="77777777" w:rsidR="00C34A6A" w:rsidRPr="00F03416" w:rsidRDefault="00C34A6A" w:rsidP="00C34A6A">
      <w:pPr>
        <w:spacing w:line="259" w:lineRule="auto"/>
        <w:jc w:val="both"/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() VPN</w:t>
      </w:r>
    </w:p>
    <w:p w14:paraId="62B71904" w14:textId="77777777" w:rsidR="00C34A6A" w:rsidRPr="00F03416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73859657" w14:textId="2E0AED0C" w:rsidR="00D07ED1" w:rsidRPr="005F5758" w:rsidRDefault="00D07ED1" w:rsidP="00D07ED1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Cs/>
          <w:lang w:val="es-CO"/>
        </w:rPr>
      </w:pPr>
      <w:r w:rsidRPr="005F5758">
        <w:rPr>
          <w:rFonts w:ascii="Arial" w:hAnsi="Arial" w:cs="Arial"/>
          <w:bCs/>
          <w:lang w:val="es-CO"/>
        </w:rPr>
        <w:t xml:space="preserve">Documentar </w:t>
      </w:r>
      <w:r>
        <w:rPr>
          <w:rFonts w:ascii="Arial" w:hAnsi="Arial" w:cs="Arial"/>
          <w:bCs/>
          <w:lang w:val="es-CO"/>
        </w:rPr>
        <w:t>la Licencia instalada.</w:t>
      </w:r>
    </w:p>
    <w:p>
      <w:r>
        <w:t>{internet_seguro_licencia}</w:t>
      </w:r>
    </w:p>
    <w:p w14:paraId="66E56B09" w14:textId="77777777" w:rsidR="00D07ED1" w:rsidRPr="00F03416" w:rsidRDefault="00D07ED1" w:rsidP="00D07ED1">
      <w:pPr>
        <w:jc w:val="both"/>
        <w:rPr>
          <w:rFonts w:ascii="Arial" w:hAnsi="Arial" w:cs="Arial"/>
          <w:bCs/>
          <w:lang w:val="es-CO"/>
        </w:rPr>
      </w:pPr>
    </w:p>
    <w:p w14:paraId="0A48139C" w14:textId="77777777" w:rsidR="00D07ED1" w:rsidRPr="005F5758" w:rsidRDefault="00D07ED1" w:rsidP="00D07ED1">
      <w:pPr>
        <w:jc w:val="both"/>
        <w:rPr>
          <w:rFonts w:ascii="Arial" w:hAnsi="Arial" w:cs="Arial"/>
          <w:bCs/>
          <w:lang w:val="es-CO"/>
        </w:rPr>
      </w:pPr>
      <w:r w:rsidRPr="005F5758">
        <w:rPr>
          <w:rFonts w:ascii="Arial" w:hAnsi="Arial" w:cs="Arial"/>
          <w:bCs/>
          <w:lang w:val="es-CO"/>
        </w:rPr>
        <w:t xml:space="preserve">Documentar la </w:t>
      </w:r>
      <w:r>
        <w:rPr>
          <w:rFonts w:ascii="Arial" w:hAnsi="Arial" w:cs="Arial"/>
          <w:bCs/>
          <w:lang w:val="es-CO"/>
        </w:rPr>
        <w:t>licencia instalada.</w:t>
      </w:r>
    </w:p>
    <w:p w14:paraId="1F9C18B8" w14:textId="77777777" w:rsidR="00C34A6A" w:rsidRPr="00F03416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52268D62" w14:textId="77777777" w:rsidR="00C34A6A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2C0AD1E1" w14:textId="77777777" w:rsidR="00C34A6A" w:rsidRDefault="00C34A6A" w:rsidP="00C34A6A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D411D4">
        <w:rPr>
          <w:rFonts w:ascii="Arial" w:hAnsi="Arial" w:cs="Arial"/>
          <w:b/>
          <w:lang w:val="es-CO"/>
        </w:rPr>
        <w:t xml:space="preserve">Evidencia de que el equipo </w:t>
      </w:r>
      <w:proofErr w:type="spellStart"/>
      <w:r w:rsidRPr="00D411D4">
        <w:rPr>
          <w:rFonts w:ascii="Arial" w:hAnsi="Arial" w:cs="Arial"/>
          <w:b/>
          <w:lang w:val="es-CO"/>
        </w:rPr>
        <w:t>Meraki</w:t>
      </w:r>
      <w:proofErr w:type="spellEnd"/>
      <w:r w:rsidRPr="00D411D4">
        <w:rPr>
          <w:rFonts w:ascii="Arial" w:hAnsi="Arial" w:cs="Arial"/>
          <w:b/>
          <w:lang w:val="es-CO"/>
        </w:rPr>
        <w:t xml:space="preserve"> MX  se encuentra registrado en el </w:t>
      </w:r>
      <w:proofErr w:type="spellStart"/>
      <w:r w:rsidRPr="00D411D4">
        <w:rPr>
          <w:rFonts w:ascii="Arial" w:hAnsi="Arial" w:cs="Arial"/>
          <w:b/>
          <w:lang w:val="es-CO"/>
        </w:rPr>
        <w:t>Dashboard</w:t>
      </w:r>
      <w:proofErr w:type="spellEnd"/>
      <w:r w:rsidRPr="00D411D4">
        <w:rPr>
          <w:rFonts w:ascii="Arial" w:hAnsi="Arial" w:cs="Arial"/>
          <w:b/>
          <w:lang w:val="es-CO"/>
        </w:rPr>
        <w:t xml:space="preserve">: </w:t>
      </w:r>
    </w:p>
    <w:p>
      <w:r>
        <w:t>{internet_seguro_meraki_dashboard}</w:t>
      </w:r>
    </w:p>
    <w:p w14:paraId="36226015" w14:textId="77777777" w:rsidR="00C34A6A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5FCCDA12" w14:textId="77777777" w:rsidR="00C34A6A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50D6D994" w14:textId="77777777" w:rsidR="00C34A6A" w:rsidRDefault="00C34A6A" w:rsidP="00C34A6A">
      <w:pPr>
        <w:jc w:val="both"/>
        <w:rPr>
          <w:rFonts w:ascii="Arial" w:hAnsi="Arial" w:cs="Arial"/>
          <w:bCs/>
          <w:color w:val="D9D9D9" w:themeColor="background1" w:themeShade="D9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Ingresar al </w:t>
      </w:r>
      <w:proofErr w:type="spellStart"/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>Dashboard</w:t>
      </w:r>
      <w:proofErr w:type="spellEnd"/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de </w:t>
      </w:r>
      <w:proofErr w:type="spellStart"/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>Meraki</w:t>
      </w:r>
      <w:proofErr w:type="spellEnd"/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y capturar un pantallazo del equipo activo. Ej.:</w:t>
      </w:r>
    </w:p>
    <w:p w14:paraId="5D65D1F7" w14:textId="77777777" w:rsidR="00C34A6A" w:rsidRDefault="00C34A6A" w:rsidP="00C34A6A">
      <w:pPr>
        <w:jc w:val="both"/>
        <w:rPr>
          <w:rFonts w:ascii="Arial" w:hAnsi="Arial" w:cs="Arial"/>
          <w:bCs/>
          <w:color w:val="D9D9D9" w:themeColor="background1" w:themeShade="D9"/>
          <w:lang w:val="es-CO"/>
        </w:rPr>
      </w:pPr>
    </w:p>
    <w:p w14:paraId="2634CA59" w14:textId="77777777" w:rsidR="00C34A6A" w:rsidRDefault="00C34A6A" w:rsidP="00C34A6A">
      <w:pPr>
        <w:jc w:val="both"/>
        <w:rPr>
          <w:rFonts w:ascii="Arial" w:hAnsi="Arial" w:cs="Arial"/>
          <w:bCs/>
          <w:color w:val="D9D9D9" w:themeColor="background1" w:themeShade="D9"/>
          <w:lang w:val="es-CO"/>
        </w:rPr>
      </w:pPr>
    </w:p>
    <w:p w14:paraId="52437519" w14:textId="77777777" w:rsidR="00C34A6A" w:rsidRDefault="00C34A6A" w:rsidP="00C34A6A">
      <w:pPr>
        <w:jc w:val="center"/>
        <w:rPr>
          <w:rFonts w:ascii="Arial" w:hAnsi="Arial" w:cs="Arial"/>
          <w:bCs/>
          <w:color w:val="D9D9D9" w:themeColor="background1" w:themeShade="D9"/>
          <w:lang w:val="es-CO"/>
        </w:rPr>
      </w:pPr>
      <w:r>
        <w:rPr>
          <w:rFonts w:ascii="Arial" w:hAnsi="Arial" w:cs="Arial"/>
          <w:bCs/>
          <w:noProof/>
          <w:color w:val="FFFFFF" w:themeColor="background1"/>
          <w:lang w:val="es-CO" w:eastAsia="es-CO"/>
        </w:rPr>
        <w:lastRenderedPageBreak/>
        <w:drawing>
          <wp:inline distT="0" distB="0" distL="0" distR="0" wp14:anchorId="28ACE8B4" wp14:editId="0C67FADD">
            <wp:extent cx="4649638" cy="4148820"/>
            <wp:effectExtent l="0" t="0" r="0" b="4445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16" cy="4152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F025D7" w14:textId="77777777" w:rsidR="00C34A6A" w:rsidRDefault="00C34A6A" w:rsidP="00C34A6A">
      <w:pPr>
        <w:jc w:val="both"/>
        <w:rPr>
          <w:rFonts w:ascii="Arial" w:hAnsi="Arial" w:cs="Arial"/>
          <w:bCs/>
          <w:color w:val="D9D9D9" w:themeColor="background1" w:themeShade="D9"/>
          <w:lang w:val="es-CO"/>
        </w:rPr>
      </w:pPr>
    </w:p>
    <w:p w14:paraId="17E84FD9" w14:textId="77777777" w:rsidR="00C34A6A" w:rsidRPr="00F24714" w:rsidRDefault="00C34A6A" w:rsidP="00C34A6A">
      <w:pPr>
        <w:jc w:val="both"/>
        <w:rPr>
          <w:rFonts w:ascii="Arial" w:hAnsi="Arial" w:cs="Arial"/>
          <w:bCs/>
          <w:color w:val="D9D9D9" w:themeColor="background1" w:themeShade="D9"/>
          <w:lang w:val="es-CO"/>
        </w:rPr>
      </w:pPr>
    </w:p>
    <w:p w14:paraId="464BE7CA" w14:textId="77777777" w:rsidR="00C34A6A" w:rsidRPr="00D411D4" w:rsidRDefault="00C34A6A" w:rsidP="00C34A6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lang w:val="es-CO"/>
        </w:rPr>
      </w:pPr>
      <w:r w:rsidRPr="00D411D4">
        <w:rPr>
          <w:rFonts w:ascii="Arial" w:hAnsi="Arial" w:cs="Arial"/>
          <w:b/>
          <w:lang w:val="es-CO"/>
        </w:rPr>
        <w:t xml:space="preserve">Evidencia de configuración del equipo </w:t>
      </w:r>
      <w:proofErr w:type="spellStart"/>
      <w:r w:rsidRPr="00D411D4">
        <w:rPr>
          <w:rFonts w:ascii="Arial" w:hAnsi="Arial" w:cs="Arial"/>
          <w:b/>
          <w:lang w:val="es-CO"/>
        </w:rPr>
        <w:t>Meraki</w:t>
      </w:r>
      <w:proofErr w:type="spellEnd"/>
      <w:r w:rsidRPr="00D411D4">
        <w:rPr>
          <w:rFonts w:ascii="Arial" w:hAnsi="Arial" w:cs="Arial"/>
          <w:b/>
          <w:lang w:val="es-CO"/>
        </w:rPr>
        <w:t xml:space="preserve"> MX: </w:t>
      </w:r>
      <w:r w:rsidRPr="00D411D4">
        <w:rPr>
          <w:rFonts w:ascii="Arial" w:hAnsi="Arial" w:cs="Arial"/>
          <w:lang w:val="es-CO"/>
        </w:rPr>
        <w:t>Esto debe ser congruente con lo solicitado por el Cliente en el “Anexo Sedes de Instalación y Perfiles del Servicio de Internet Seguro Corporativo”:</w:t>
      </w:r>
    </w:p>
    <w:p>
      <w:r>
        <w:t>{internet_seguro_configuracion_meraki}</w:t>
      </w:r>
    </w:p>
    <w:p w14:paraId="6907F8F3" w14:textId="77777777" w:rsidR="00C34A6A" w:rsidRDefault="00C34A6A" w:rsidP="00C34A6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71E66C39" w14:textId="77777777" w:rsidR="00C34A6A" w:rsidRPr="001F1A11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F1A11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</w:t>
      </w:r>
      <w:r>
        <w:rPr>
          <w:rFonts w:ascii="Arial" w:hAnsi="Arial" w:cs="Arial"/>
          <w:bCs/>
          <w:i/>
          <w:color w:val="A6A6A6" w:themeColor="background1" w:themeShade="A6"/>
          <w:lang w:val="es-CO"/>
        </w:rPr>
        <w:t>general del dispositivo</w:t>
      </w:r>
    </w:p>
    <w:p w14:paraId="2FD2C0C4" w14:textId="77777777" w:rsidR="00C34A6A" w:rsidRPr="00F24714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Organización Cliente </w:t>
      </w:r>
    </w:p>
    <w:p w14:paraId="4339F4FF" w14:textId="77777777" w:rsidR="00C34A6A" w:rsidRPr="00F24714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Red Cliente</w:t>
      </w:r>
    </w:p>
    <w:p w14:paraId="2178B3A7" w14:textId="77777777" w:rsidR="00C34A6A" w:rsidRPr="00F24714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de direccionamiento +VLAN </w:t>
      </w:r>
    </w:p>
    <w:p w14:paraId="2E90DF6B" w14:textId="77777777" w:rsidR="00C34A6A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de Usuarios administradores</w:t>
      </w:r>
    </w:p>
    <w:p w14:paraId="06D7C5DF" w14:textId="77777777" w:rsidR="00C34A6A" w:rsidRPr="00F24714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de </w:t>
      </w:r>
      <w:r>
        <w:rPr>
          <w:rFonts w:ascii="Arial" w:hAnsi="Arial" w:cs="Arial"/>
          <w:bCs/>
          <w:i/>
          <w:color w:val="A6A6A6" w:themeColor="background1" w:themeShade="A6"/>
          <w:lang w:val="es-CO"/>
        </w:rPr>
        <w:t>inventario de equipos</w:t>
      </w:r>
    </w:p>
    <w:p w14:paraId="1ECE9FC1" w14:textId="77777777" w:rsidR="00C34A6A" w:rsidRPr="00F24714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77D37B3D" w14:textId="77777777" w:rsidR="00C34A6A" w:rsidRPr="00F24714" w:rsidRDefault="00C34A6A" w:rsidP="00C34A6A">
      <w:pPr>
        <w:tabs>
          <w:tab w:val="left" w:pos="3491"/>
        </w:tabs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ab/>
      </w:r>
    </w:p>
    <w:p w14:paraId="072BC1FC" w14:textId="77777777" w:rsidR="00C34A6A" w:rsidRPr="00F24714" w:rsidRDefault="00C34A6A" w:rsidP="00C34A6A">
      <w:pPr>
        <w:ind w:left="792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Si aplica:</w:t>
      </w:r>
    </w:p>
    <w:p w14:paraId="34BD8689" w14:textId="77777777" w:rsidR="00C34A6A" w:rsidRPr="00F24714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de políticas de Firewall</w:t>
      </w:r>
    </w:p>
    <w:p w14:paraId="65DF1321" w14:textId="77777777" w:rsidR="00C34A6A" w:rsidRPr="00F24714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de </w:t>
      </w:r>
      <w:proofErr w:type="spellStart"/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>VPNs</w:t>
      </w:r>
      <w:proofErr w:type="spellEnd"/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>Site</w:t>
      </w:r>
      <w:proofErr w:type="spellEnd"/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To </w:t>
      </w:r>
      <w:proofErr w:type="spellStart"/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>Site</w:t>
      </w:r>
      <w:proofErr w:type="spellEnd"/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</w:p>
    <w:p w14:paraId="39EDBF44" w14:textId="77777777" w:rsidR="00C34A6A" w:rsidRPr="000F72E7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de </w:t>
      </w:r>
      <w:proofErr w:type="spellStart"/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>Traffic</w:t>
      </w:r>
      <w:proofErr w:type="spellEnd"/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>Shaping</w:t>
      </w:r>
      <w:proofErr w:type="spellEnd"/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</w:p>
    <w:p w14:paraId="70CF6B37" w14:textId="77777777" w:rsidR="00C34A6A" w:rsidRPr="000F72E7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de IPS - IDS   y antimalware</w:t>
      </w:r>
    </w:p>
    <w:p w14:paraId="6051232D" w14:textId="77777777" w:rsidR="00C34A6A" w:rsidRPr="000F72E7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de filtrado de contenido</w:t>
      </w:r>
    </w:p>
    <w:p w14:paraId="23BF5B7A" w14:textId="77777777" w:rsidR="00C34A6A" w:rsidRPr="000F72E7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de tabla de enrutamiento</w:t>
      </w:r>
    </w:p>
    <w:p w14:paraId="7F2520E5" w14:textId="77777777" w:rsidR="00C34A6A" w:rsidRPr="000F72E7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de grupos de políticas </w:t>
      </w:r>
    </w:p>
    <w:p w14:paraId="4E6BFFA1" w14:textId="77777777" w:rsidR="00C34A6A" w:rsidRPr="000F72E7" w:rsidRDefault="00C34A6A" w:rsidP="00C34A6A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del estado de la VPN</w:t>
      </w:r>
    </w:p>
    <w:p w14:paraId="203AA8DE" w14:textId="77777777" w:rsidR="00C34A6A" w:rsidRPr="00D411D4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056D1D46" w14:textId="77777777" w:rsidR="00C34A6A" w:rsidRPr="00D411D4" w:rsidRDefault="00C34A6A" w:rsidP="00C34A6A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D411D4">
        <w:rPr>
          <w:rFonts w:ascii="Arial" w:hAnsi="Arial" w:cs="Arial"/>
          <w:b/>
          <w:lang w:val="es-CO"/>
        </w:rPr>
        <w:lastRenderedPageBreak/>
        <w:t xml:space="preserve">Evidencia de conectividad entre el equipo terminal del cliente hacia el </w:t>
      </w:r>
      <w:proofErr w:type="spellStart"/>
      <w:r w:rsidRPr="00D411D4">
        <w:rPr>
          <w:rFonts w:ascii="Arial" w:hAnsi="Arial" w:cs="Arial"/>
          <w:b/>
          <w:lang w:val="es-CO"/>
        </w:rPr>
        <w:t>Router</w:t>
      </w:r>
      <w:proofErr w:type="spellEnd"/>
      <w:r w:rsidRPr="00D411D4">
        <w:rPr>
          <w:rFonts w:ascii="Arial" w:hAnsi="Arial" w:cs="Arial"/>
          <w:b/>
          <w:lang w:val="es-CO"/>
        </w:rPr>
        <w:t xml:space="preserve"> </w:t>
      </w:r>
      <w:proofErr w:type="spellStart"/>
      <w:r w:rsidRPr="00D411D4">
        <w:rPr>
          <w:rFonts w:ascii="Arial" w:hAnsi="Arial" w:cs="Arial"/>
          <w:b/>
          <w:lang w:val="es-CO"/>
        </w:rPr>
        <w:t>Meraki</w:t>
      </w:r>
      <w:proofErr w:type="spellEnd"/>
      <w:r w:rsidRPr="00D411D4">
        <w:rPr>
          <w:rFonts w:ascii="Arial" w:hAnsi="Arial" w:cs="Arial"/>
          <w:b/>
          <w:lang w:val="es-CO"/>
        </w:rPr>
        <w:t xml:space="preserve"> MX:</w:t>
      </w:r>
    </w:p>
    <w:p>
      <w:r>
        <w:t>{internet_seguro_conectividad_meraki_lan}</w:t>
      </w:r>
    </w:p>
    <w:p w14:paraId="4608CAFD" w14:textId="77777777" w:rsidR="00C34A6A" w:rsidRPr="00A860ED" w:rsidRDefault="00C34A6A" w:rsidP="00C34A6A">
      <w:pPr>
        <w:tabs>
          <w:tab w:val="left" w:pos="567"/>
          <w:tab w:val="left" w:pos="1377"/>
        </w:tabs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5A602D77" w14:textId="77777777" w:rsidR="00C34A6A" w:rsidRPr="00A860ED" w:rsidRDefault="00C34A6A" w:rsidP="00C34A6A">
      <w:pPr>
        <w:tabs>
          <w:tab w:val="left" w:pos="567"/>
          <w:tab w:val="left" w:pos="1377"/>
        </w:tabs>
        <w:spacing w:after="120"/>
        <w:ind w:left="357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>Para cualquier equipo</w:t>
      </w:r>
      <w:r>
        <w:rPr>
          <w:rFonts w:ascii="Arial" w:hAnsi="Arial" w:cs="Arial"/>
          <w:bCs/>
          <w:color w:val="A6A6A6" w:themeColor="background1" w:themeShade="A6"/>
          <w:lang w:val="es-CO"/>
        </w:rPr>
        <w:t xml:space="preserve"> dentro de la LAN del Cliente</w:t>
      </w:r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>:</w:t>
      </w:r>
    </w:p>
    <w:p w14:paraId="36BD1B1A" w14:textId="77777777" w:rsidR="00C34A6A" w:rsidRPr="00A860ED" w:rsidRDefault="00C34A6A" w:rsidP="00C34A6A">
      <w:pPr>
        <w:tabs>
          <w:tab w:val="left" w:pos="567"/>
          <w:tab w:val="left" w:pos="1377"/>
        </w:tabs>
        <w:ind w:left="708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Ping</w:t>
      </w:r>
    </w:p>
    <w:p w14:paraId="0FC58B5E" w14:textId="77777777" w:rsidR="00C34A6A" w:rsidRDefault="00C34A6A" w:rsidP="00C34A6A">
      <w:pPr>
        <w:tabs>
          <w:tab w:val="left" w:pos="567"/>
          <w:tab w:val="left" w:pos="1377"/>
        </w:tabs>
        <w:ind w:left="708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Trace</w:t>
      </w:r>
    </w:p>
    <w:p w14:paraId="28803D3D" w14:textId="77777777" w:rsidR="00C34A6A" w:rsidRDefault="00C34A6A" w:rsidP="00C34A6A">
      <w:pPr>
        <w:tabs>
          <w:tab w:val="left" w:pos="567"/>
          <w:tab w:val="left" w:pos="1377"/>
        </w:tabs>
        <w:ind w:left="708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>
        <w:rPr>
          <w:rFonts w:ascii="Arial" w:hAnsi="Arial" w:cs="Arial"/>
          <w:bCs/>
          <w:i/>
          <w:color w:val="A6A6A6" w:themeColor="background1" w:themeShade="A6"/>
          <w:lang w:val="es-CO"/>
        </w:rPr>
        <w:t>Navegación (Probar que ciertas reglas de seguridad habilitadas se estén aplicando correctamente. Ej. Si se denegó redes sociales validar el no ingreso a Facebook.)</w:t>
      </w:r>
    </w:p>
    <w:p w14:paraId="5ABA0774" w14:textId="77777777" w:rsidR="00C34A6A" w:rsidRDefault="00C34A6A" w:rsidP="00C34A6A">
      <w:pPr>
        <w:tabs>
          <w:tab w:val="left" w:pos="567"/>
          <w:tab w:val="left" w:pos="1377"/>
        </w:tabs>
        <w:ind w:left="708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3FFC07E8" w14:textId="77777777" w:rsidR="00C34A6A" w:rsidRPr="00A860ED" w:rsidRDefault="00C34A6A" w:rsidP="00C34A6A">
      <w:pPr>
        <w:tabs>
          <w:tab w:val="left" w:pos="567"/>
          <w:tab w:val="left" w:pos="1377"/>
        </w:tabs>
        <w:ind w:left="708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42C8193C" w14:textId="77777777" w:rsidR="00C34A6A" w:rsidRPr="00D411D4" w:rsidRDefault="00C34A6A" w:rsidP="00C34A6A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D411D4">
        <w:rPr>
          <w:rFonts w:ascii="Arial" w:hAnsi="Arial" w:cs="Arial"/>
          <w:b/>
          <w:lang w:val="es-CO"/>
        </w:rPr>
        <w:t>Evidencia de conectividad entre equipo terminal del cliente hacia Internet</w:t>
      </w:r>
    </w:p>
    <w:p>
      <w:r>
        <w:t>{internet_seguro_conectividad_internet}</w:t>
      </w:r>
    </w:p>
    <w:p w14:paraId="117CF75B" w14:textId="77777777" w:rsidR="00C34A6A" w:rsidRDefault="00C34A6A" w:rsidP="00C34A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022A0866" w14:textId="77777777" w:rsidR="00C34A6A" w:rsidRPr="00A860ED" w:rsidRDefault="00C34A6A" w:rsidP="00C34A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>Hacia Internet</w:t>
      </w:r>
    </w:p>
    <w:p w14:paraId="2190D639" w14:textId="77777777" w:rsidR="00C34A6A" w:rsidRPr="00A860ED" w:rsidRDefault="00C34A6A" w:rsidP="00C34A6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Por ejemplo ping NAP </w:t>
      </w:r>
      <w:proofErr w:type="spellStart"/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x.x.x.x</w:t>
      </w:r>
      <w:proofErr w:type="spellEnd"/>
    </w:p>
    <w:p w14:paraId="4C76FFC8" w14:textId="77777777" w:rsidR="00C34A6A" w:rsidRPr="00A860ED" w:rsidRDefault="00C34A6A" w:rsidP="00C34A6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Por ejemplo trace NAP </w:t>
      </w:r>
      <w:proofErr w:type="spellStart"/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x.x.x.x</w:t>
      </w:r>
      <w:proofErr w:type="spellEnd"/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.</w:t>
      </w:r>
    </w:p>
    <w:p w14:paraId="0C3F798B" w14:textId="77777777" w:rsidR="00C34A6A" w:rsidRPr="00A860ED" w:rsidRDefault="00C34A6A" w:rsidP="00C34A6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7A2693D2" w14:textId="77777777" w:rsidR="00C34A6A" w:rsidRPr="00A860ED" w:rsidRDefault="00C34A6A" w:rsidP="00C34A6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Por ejemplo ping INTERNACIONAL  </w:t>
      </w:r>
      <w:proofErr w:type="spellStart"/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x.x.x.x</w:t>
      </w:r>
      <w:proofErr w:type="spellEnd"/>
    </w:p>
    <w:p w14:paraId="3501E6AF" w14:textId="77777777" w:rsidR="00C34A6A" w:rsidRPr="00A860ED" w:rsidRDefault="00C34A6A" w:rsidP="00C34A6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Por ejemplo trace INTERNACIONAL </w:t>
      </w:r>
      <w:proofErr w:type="spellStart"/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x.x.x.x</w:t>
      </w:r>
      <w:proofErr w:type="spellEnd"/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.</w:t>
      </w:r>
    </w:p>
    <w:p w14:paraId="24FBAA1B" w14:textId="77777777" w:rsidR="00C34A6A" w:rsidRPr="00A860ED" w:rsidRDefault="00C34A6A" w:rsidP="00C34A6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65B9A22D" w14:textId="77777777" w:rsidR="00C34A6A" w:rsidRPr="00A860ED" w:rsidRDefault="00C34A6A" w:rsidP="00C34A6A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navegación para página internacional y nacional con fecha y hora de la prueba. Desde equipo del cliente. Foto, pantallazo.</w:t>
      </w:r>
    </w:p>
    <w:p w14:paraId="1D8F866B" w14:textId="77777777" w:rsidR="00C34A6A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26248A31" w14:textId="77777777" w:rsidR="00C34A6A" w:rsidRPr="00A860ED" w:rsidRDefault="00C34A6A" w:rsidP="00C34A6A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14:paraId="62D6530A" w14:textId="77777777" w:rsidR="00C34A6A" w:rsidRPr="00D411D4" w:rsidRDefault="00C34A6A" w:rsidP="00C34A6A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D411D4">
        <w:rPr>
          <w:rFonts w:ascii="Arial" w:hAnsi="Arial" w:cs="Arial"/>
          <w:b/>
          <w:lang w:val="es-CO"/>
        </w:rPr>
        <w:t xml:space="preserve">Registro de saturación </w:t>
      </w:r>
    </w:p>
    <w:p w14:paraId="533C8D49" w14:textId="77777777" w:rsidR="00C34A6A" w:rsidRPr="00A860ED" w:rsidRDefault="00C34A6A" w:rsidP="00C34A6A">
      <w:pPr>
        <w:rPr>
          <w:rFonts w:ascii="Arial" w:hAnsi="Arial" w:cs="Arial"/>
          <w:b/>
          <w:lang w:val="es-CO"/>
        </w:rPr>
      </w:pPr>
    </w:p>
    <w:p w14:paraId="5504FD83" w14:textId="77777777" w:rsidR="00C34A6A" w:rsidRPr="00A860ED" w:rsidRDefault="00C34A6A" w:rsidP="00C34A6A">
      <w:pPr>
        <w:jc w:val="both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 xml:space="preserve">Para ejecutar esta prueba se debe tomar desde una herramienta de saturación como el </w:t>
      </w:r>
      <w:proofErr w:type="spellStart"/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>netpersec</w:t>
      </w:r>
      <w:proofErr w:type="spellEnd"/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 xml:space="preserve">, </w:t>
      </w:r>
      <w:proofErr w:type="spellStart"/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>jperf</w:t>
      </w:r>
      <w:proofErr w:type="spellEnd"/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 xml:space="preserve"> o analizadores cuando se solicita esto con el fin de dejar las evidencias hacia el cliente de la capacidad del canal </w:t>
      </w:r>
    </w:p>
    <w:p w14:paraId="3B7E7C2F" w14:textId="77777777" w:rsidR="00C34A6A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7E6ED8A2" w14:textId="77777777" w:rsidR="00C34A6A" w:rsidRDefault="00C34A6A" w:rsidP="00C34A6A">
      <w:pPr>
        <w:jc w:val="both"/>
        <w:rPr>
          <w:rFonts w:ascii="Arial" w:hAnsi="Arial" w:cs="Arial"/>
          <w:bCs/>
          <w:lang w:val="es-CO"/>
        </w:rPr>
      </w:pPr>
    </w:p>
    <w:p w14:paraId="7D79BC94" w14:textId="6ED6D4FD" w:rsidR="00C34A6A" w:rsidRPr="009D3E1D" w:rsidRDefault="00C34A6A" w:rsidP="00DF6DE6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lang w:val="es-CO"/>
        </w:rPr>
      </w:pPr>
      <w:r w:rsidRPr="009D3E1D">
        <w:rPr>
          <w:rFonts w:ascii="Arial" w:hAnsi="Arial" w:cs="Arial"/>
          <w:b/>
          <w:lang w:val="es-CO"/>
        </w:rPr>
        <w:t>CONEXIONES Y ENTREGA</w:t>
      </w:r>
    </w:p>
    <w:p w14:paraId="4244722D" w14:textId="77777777" w:rsidR="00C34A6A" w:rsidRPr="00A860ED" w:rsidRDefault="00C34A6A" w:rsidP="00C34A6A">
      <w:pPr>
        <w:rPr>
          <w:rFonts w:ascii="Arial" w:hAnsi="Arial" w:cs="Arial"/>
          <w:b/>
          <w:lang w:val="es-CO"/>
        </w:rPr>
      </w:pPr>
    </w:p>
    <w:p w14:paraId="56DCFE4A" w14:textId="77777777" w:rsidR="00C34A6A" w:rsidRPr="00D411D4" w:rsidRDefault="00C34A6A" w:rsidP="00D07ED1">
      <w:pPr>
        <w:pStyle w:val="Prrafodelista"/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D411D4">
        <w:rPr>
          <w:rFonts w:ascii="Arial" w:hAnsi="Arial" w:cs="Arial"/>
          <w:b/>
          <w:lang w:val="es-CO"/>
        </w:rPr>
        <w:t>Los equipos del Cliente quedan conectados a los equipos de Claro,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C34A6A" w:rsidRPr="00A860ED" w14:paraId="7BB30E32" w14:textId="77777777" w:rsidTr="00997625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771443D5" w14:textId="77777777" w:rsidR="00C34A6A" w:rsidRPr="00A860ED" w:rsidRDefault="00C34A6A" w:rsidP="0099762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860ED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{internet_seguro_cliente_conectado_claro_si}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4437C12" w14:textId="77777777" w:rsidR="00C34A6A" w:rsidRPr="00A860ED" w:rsidRDefault="00C34A6A" w:rsidP="0099762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860ED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{internet_seguro_cliente_conectado_claro_no}</w:t>
            </w:r>
          </w:p>
        </w:tc>
      </w:tr>
    </w:tbl>
    <w:p w14:paraId="1F34872E" w14:textId="77777777" w:rsidR="00C34A6A" w:rsidRPr="00A860ED" w:rsidRDefault="00C34A6A" w:rsidP="00C34A6A">
      <w:pPr>
        <w:jc w:val="both"/>
        <w:rPr>
          <w:rFonts w:ascii="Arial" w:hAnsi="Arial" w:cs="Arial"/>
          <w:b/>
          <w:bCs/>
          <w:lang w:val="es-CO"/>
        </w:rPr>
      </w:pPr>
    </w:p>
    <w:p w14:paraId="3D32C2A8" w14:textId="77777777" w:rsidR="00C34A6A" w:rsidRPr="00A860ED" w:rsidRDefault="00C34A6A" w:rsidP="00C34A6A">
      <w:pPr>
        <w:jc w:val="both"/>
        <w:rPr>
          <w:rFonts w:ascii="Arial" w:hAnsi="Arial" w:cs="Arial"/>
          <w:b/>
          <w:bCs/>
          <w:lang w:val="es-CO"/>
        </w:rPr>
      </w:pPr>
    </w:p>
    <w:p w14:paraId="5F6283CA" w14:textId="77777777" w:rsidR="00C34A6A" w:rsidRPr="009D3E1D" w:rsidRDefault="00C34A6A" w:rsidP="00D07ED1">
      <w:pPr>
        <w:pStyle w:val="Prrafodelista"/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9D3E1D">
        <w:rPr>
          <w:rFonts w:ascii="Arial" w:hAnsi="Arial" w:cs="Arial"/>
          <w:b/>
          <w:lang w:val="es-CO"/>
        </w:rPr>
        <w:t>Los equipos del Cliente se encuentran disponibles y configurados adecuadamente,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C34A6A" w:rsidRPr="00A860ED" w14:paraId="405738CE" w14:textId="77777777" w:rsidTr="00997625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6166D7A3" w14:textId="77777777" w:rsidR="00C34A6A" w:rsidRPr="00A860ED" w:rsidRDefault="00C34A6A" w:rsidP="0099762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860ED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{internet_seguro_equipos_disponibles_si}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54352FDD" w14:textId="77777777" w:rsidR="00C34A6A" w:rsidRPr="00A860ED" w:rsidRDefault="00C34A6A" w:rsidP="0099762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860ED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{internet_seguro_equipos_disponibles_no}</w:t>
            </w:r>
          </w:p>
        </w:tc>
      </w:tr>
    </w:tbl>
    <w:p w14:paraId="6D2B140B" w14:textId="77777777" w:rsidR="00C34A6A" w:rsidRPr="00A860ED" w:rsidRDefault="00C34A6A" w:rsidP="00C34A6A">
      <w:pPr>
        <w:jc w:val="both"/>
        <w:rPr>
          <w:rFonts w:ascii="Arial" w:hAnsi="Arial" w:cs="Arial"/>
          <w:b/>
          <w:bCs/>
          <w:lang w:val="es-CO"/>
        </w:rPr>
      </w:pPr>
    </w:p>
    <w:p w14:paraId="784DABCA" w14:textId="56C44DCE" w:rsidR="00C34A6A" w:rsidRDefault="00C34A6A" w:rsidP="002432A4">
      <w:pPr>
        <w:jc w:val="both"/>
        <w:rPr>
          <w:rFonts w:ascii="Arial" w:hAnsi="Arial" w:cs="Arial"/>
          <w:b/>
          <w:bCs/>
          <w:lang w:val="es-CO"/>
        </w:rPr>
      </w:pPr>
    </w:p>
    <w:p w14:paraId="43E9C78E" w14:textId="7A9965C1" w:rsidR="00C34A6A" w:rsidRDefault="00C34A6A" w:rsidP="002432A4">
      <w:pPr>
        <w:jc w:val="both"/>
        <w:rPr>
          <w:rFonts w:ascii="Arial" w:hAnsi="Arial" w:cs="Arial"/>
          <w:b/>
          <w:bCs/>
          <w:lang w:val="es-CO"/>
        </w:rPr>
      </w:pPr>
    </w:p>
    <w:p w14:paraId="6C73B2B6" w14:textId="006546A2" w:rsidR="00D07ED1" w:rsidRPr="00997625" w:rsidRDefault="00D07ED1" w:rsidP="00DF6DE6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lang w:val="es-CO"/>
        </w:rPr>
      </w:pPr>
      <w:r w:rsidRPr="00997625">
        <w:rPr>
          <w:rFonts w:ascii="Arial" w:hAnsi="Arial" w:cs="Arial"/>
          <w:b/>
          <w:lang w:val="es-CO"/>
        </w:rPr>
        <w:t>Documentar la solución de equipos CLARO</w:t>
      </w:r>
    </w:p>
    <w:p>
      <w:r>
        <w:t>{solucion_equipos_claro}</w:t>
      </w:r>
    </w:p>
    <w:p w14:paraId="04DFE01A" w14:textId="77777777" w:rsidR="00997625" w:rsidRDefault="00997625" w:rsidP="00D07ED1">
      <w:pPr>
        <w:spacing w:after="240"/>
        <w:rPr>
          <w:rFonts w:ascii="Arial" w:hAnsi="Arial" w:cs="Arial"/>
          <w:bCs/>
          <w:color w:val="1F497D" w:themeColor="text2"/>
          <w:lang w:val="es-CO"/>
        </w:rPr>
      </w:pPr>
    </w:p>
    <w:p w14:paraId="2D9BF3C5" w14:textId="77777777" w:rsidR="00D07ED1" w:rsidRPr="00997625" w:rsidRDefault="00D07ED1" w:rsidP="00997625">
      <w:pPr>
        <w:jc w:val="both"/>
        <w:rPr>
          <w:rFonts w:ascii="Arial" w:hAnsi="Arial" w:cs="Arial"/>
          <w:bCs/>
          <w:lang w:val="es-CO"/>
        </w:rPr>
      </w:pPr>
      <w:r w:rsidRPr="00997625">
        <w:rPr>
          <w:rFonts w:ascii="Arial" w:hAnsi="Arial" w:cs="Arial"/>
          <w:bCs/>
          <w:lang w:val="es-CO"/>
        </w:rPr>
        <w:t>En este Ítem se debe identificar la opción de equipos instalados en la solución contratada por el cliente y en caso de no estar agregarla. Con esto se optimiza al grupo de soporte en caso de un incidente identificar con rapidez los equipos instalados en la solución.</w:t>
      </w:r>
    </w:p>
    <w:p w14:paraId="64E09E4F" w14:textId="77777777" w:rsidR="00997625" w:rsidRDefault="00997625" w:rsidP="00D07ED1">
      <w:pPr>
        <w:rPr>
          <w:rFonts w:ascii="Arial" w:hAnsi="Arial" w:cs="Arial"/>
          <w:bCs/>
          <w:color w:val="1F497D" w:themeColor="text2"/>
        </w:rPr>
      </w:pPr>
    </w:p>
    <w:p w14:paraId="52E38596" w14:textId="77777777" w:rsidR="00D07ED1" w:rsidRPr="00997625" w:rsidRDefault="00D07ED1" w:rsidP="00D07ED1">
      <w:pPr>
        <w:rPr>
          <w:rFonts w:ascii="Arial" w:hAnsi="Arial" w:cs="Arial"/>
          <w:bCs/>
          <w:lang w:val="es-CO"/>
        </w:rPr>
      </w:pPr>
      <w:r w:rsidRPr="00997625">
        <w:rPr>
          <w:rFonts w:ascii="Arial" w:hAnsi="Arial" w:cs="Arial"/>
          <w:bCs/>
          <w:lang w:val="es-CO"/>
        </w:rPr>
        <w:lastRenderedPageBreak/>
        <w:t xml:space="preserve">Soluciones </w:t>
      </w:r>
      <w:proofErr w:type="spellStart"/>
      <w:r w:rsidRPr="00997625">
        <w:rPr>
          <w:rFonts w:ascii="Arial" w:hAnsi="Arial" w:cs="Arial"/>
          <w:bCs/>
          <w:lang w:val="es-CO"/>
        </w:rPr>
        <w:t>Gpon</w:t>
      </w:r>
      <w:proofErr w:type="spellEnd"/>
    </w:p>
    <w:p w14:paraId="7D88AE18" w14:textId="77777777" w:rsidR="00D07ED1" w:rsidRPr="00F03416" w:rsidRDefault="00D07ED1" w:rsidP="00D07ED1">
      <w:pPr>
        <w:rPr>
          <w:rFonts w:ascii="Arial" w:hAnsi="Arial" w:cs="Arial"/>
          <w:bCs/>
          <w:color w:val="1F497D" w:themeColor="text2"/>
        </w:rPr>
      </w:pPr>
    </w:p>
    <w:p w14:paraId="7F8BD06B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>ONU HUAWEI</w:t>
      </w:r>
    </w:p>
    <w:p w14:paraId="31C782E5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ONU HUAWEI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4DF565EE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ONU HUAWEI + Gaoke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5A543406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ONU HUAWEI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Cisco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Gaoke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6B5CBED7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ONU HUAWEI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Huawei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Gaoke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60123730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</w:p>
    <w:p w14:paraId="35DC1AA8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bookmarkStart w:id="16" w:name="_Hlk48859963"/>
      <w:r w:rsidRPr="00997625">
        <w:rPr>
          <w:rFonts w:ascii="Arial" w:hAnsi="Arial" w:cs="Arial"/>
          <w:bCs/>
          <w:color w:val="A6A6A6" w:themeColor="background1" w:themeShade="A6"/>
        </w:rPr>
        <w:t>ONU ZTE</w:t>
      </w:r>
    </w:p>
    <w:bookmarkEnd w:id="16"/>
    <w:p w14:paraId="57F78049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ONU ZTE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4D0167E1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ONU ZTE + Gaoke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49FB0A24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ONU ZTE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Cisco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Gaoke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3EC0D408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ONU ZTE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Huawei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Gaoke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0692FF4A" w14:textId="77777777" w:rsidR="00D07ED1" w:rsidRPr="00F03416" w:rsidRDefault="00D07ED1" w:rsidP="00D07ED1">
      <w:pPr>
        <w:rPr>
          <w:rFonts w:ascii="Arial" w:hAnsi="Arial" w:cs="Arial"/>
          <w:bCs/>
          <w:color w:val="1F497D" w:themeColor="text2"/>
        </w:rPr>
      </w:pPr>
    </w:p>
    <w:p w14:paraId="50587F31" w14:textId="77777777" w:rsidR="00D07ED1" w:rsidRPr="00997625" w:rsidRDefault="00D07ED1" w:rsidP="00D07ED1">
      <w:pPr>
        <w:rPr>
          <w:rFonts w:ascii="Arial" w:hAnsi="Arial" w:cs="Arial"/>
          <w:bCs/>
          <w:lang w:val="es-CO"/>
        </w:rPr>
      </w:pPr>
      <w:r w:rsidRPr="00997625">
        <w:rPr>
          <w:rFonts w:ascii="Arial" w:hAnsi="Arial" w:cs="Arial"/>
          <w:bCs/>
          <w:lang w:val="es-CO"/>
        </w:rPr>
        <w:t>Soluciones P2P</w:t>
      </w:r>
    </w:p>
    <w:p w14:paraId="6E145550" w14:textId="77777777" w:rsidR="00D07ED1" w:rsidRPr="00F03416" w:rsidRDefault="00D07ED1" w:rsidP="00D07ED1">
      <w:pPr>
        <w:rPr>
          <w:rFonts w:ascii="Arial" w:hAnsi="Arial" w:cs="Arial"/>
          <w:bCs/>
          <w:color w:val="1F497D" w:themeColor="text2"/>
        </w:rPr>
      </w:pPr>
    </w:p>
    <w:p w14:paraId="1D19C817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>MG600xNF</w:t>
      </w:r>
    </w:p>
    <w:p w14:paraId="011DCEBC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TRV + Gaoke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6F90B47F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TRV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Cisco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Gaoke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1D6960CE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TRV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Huawei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Gaoke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6EB376CE" w14:textId="77777777" w:rsidR="00D07ED1" w:rsidRPr="00F03416" w:rsidRDefault="00D07ED1" w:rsidP="00D07ED1">
      <w:pPr>
        <w:rPr>
          <w:rFonts w:ascii="Arial" w:hAnsi="Arial" w:cs="Arial"/>
          <w:bCs/>
          <w:color w:val="1F497D" w:themeColor="text2"/>
        </w:rPr>
      </w:pPr>
    </w:p>
    <w:p w14:paraId="75E1B0F9" w14:textId="77777777" w:rsidR="00D07ED1" w:rsidRPr="00997625" w:rsidRDefault="00D07ED1" w:rsidP="00D07ED1">
      <w:pPr>
        <w:rPr>
          <w:rFonts w:ascii="Arial" w:hAnsi="Arial" w:cs="Arial"/>
          <w:bCs/>
          <w:lang w:val="es-CO"/>
        </w:rPr>
      </w:pPr>
      <w:r w:rsidRPr="00997625">
        <w:rPr>
          <w:rFonts w:ascii="Arial" w:hAnsi="Arial" w:cs="Arial"/>
          <w:bCs/>
          <w:lang w:val="es-CO"/>
        </w:rPr>
        <w:t>Soluciones BTS y Alcatel</w:t>
      </w:r>
    </w:p>
    <w:p w14:paraId="6E4F2F46" w14:textId="77777777" w:rsidR="00D07ED1" w:rsidRPr="00F03416" w:rsidRDefault="00D07ED1" w:rsidP="00D07ED1">
      <w:pPr>
        <w:rPr>
          <w:rFonts w:ascii="Arial" w:hAnsi="Arial" w:cs="Arial"/>
          <w:bCs/>
          <w:color w:val="1F497D" w:themeColor="text2"/>
        </w:rPr>
      </w:pPr>
    </w:p>
    <w:p w14:paraId="6ED58324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DEMARCADOR BTS + DEMARCADOR CLIENTE + Gaoke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1014FFE1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DEMARCADOR BTS + DEMARCADOR CLIENTE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Cisco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Gaoke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10A921B3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DEMARCADOR BTS + DEMARCADOR CLIENTE + TRV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Huawei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Gaoke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437E8407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</w:p>
    <w:p w14:paraId="679BDCA1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DEMARCADOR CLIENTE + Gaoke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616BEF64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DEMARCADOR CLIENTE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Cisco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Gaoke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</w:p>
    <w:p w14:paraId="04CBC68B" w14:textId="77777777" w:rsidR="00D07ED1" w:rsidRDefault="00D07ED1" w:rsidP="00D07ED1">
      <w:pPr>
        <w:rPr>
          <w:rFonts w:ascii="Arial" w:hAnsi="Arial" w:cs="Arial"/>
          <w:bCs/>
          <w:color w:val="1F497D" w:themeColor="text2"/>
        </w:rPr>
      </w:pPr>
      <w:r w:rsidRPr="00997625">
        <w:rPr>
          <w:rFonts w:ascii="Arial" w:hAnsi="Arial" w:cs="Arial"/>
          <w:bCs/>
          <w:color w:val="A6A6A6" w:themeColor="background1" w:themeShade="A6"/>
        </w:rPr>
        <w:t xml:space="preserve">DEMARCADOR CLIENTE + TRV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Huawei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Gaoke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MG600xN + AP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Mesh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Appliance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Meraki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>.</w:t>
      </w:r>
    </w:p>
    <w:p w14:paraId="188C759A" w14:textId="77777777" w:rsidR="00D07ED1" w:rsidRDefault="00D07ED1" w:rsidP="00D07ED1">
      <w:pPr>
        <w:rPr>
          <w:rFonts w:ascii="Arial" w:hAnsi="Arial" w:cs="Arial"/>
          <w:bCs/>
          <w:color w:val="1F497D" w:themeColor="text2"/>
        </w:rPr>
      </w:pPr>
    </w:p>
    <w:p w14:paraId="5F8843C6" w14:textId="77777777" w:rsidR="00D07ED1" w:rsidRPr="00997625" w:rsidRDefault="00D07ED1" w:rsidP="00D07ED1">
      <w:pPr>
        <w:rPr>
          <w:rFonts w:ascii="Arial" w:hAnsi="Arial" w:cs="Arial"/>
          <w:bCs/>
          <w:lang w:val="es-CO"/>
        </w:rPr>
      </w:pPr>
      <w:r w:rsidRPr="00997625">
        <w:rPr>
          <w:rFonts w:ascii="Arial" w:hAnsi="Arial" w:cs="Arial"/>
          <w:bCs/>
          <w:lang w:val="es-CO"/>
        </w:rPr>
        <w:t>Solución PBX Virtual</w:t>
      </w:r>
    </w:p>
    <w:p w14:paraId="099CF0EE" w14:textId="77777777" w:rsidR="00D07ED1" w:rsidRDefault="00D07ED1" w:rsidP="00D07ED1">
      <w:pPr>
        <w:rPr>
          <w:rFonts w:ascii="Arial" w:hAnsi="Arial" w:cs="Arial"/>
          <w:bCs/>
          <w:color w:val="1F497D" w:themeColor="text2"/>
        </w:rPr>
      </w:pPr>
    </w:p>
    <w:p w14:paraId="64D38073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Cisco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Telefonos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IP</w:t>
      </w:r>
    </w:p>
    <w:p w14:paraId="20F39924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Huawei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Telefonos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IP</w:t>
      </w:r>
    </w:p>
    <w:p w14:paraId="3C46B9FE" w14:textId="77777777" w:rsidR="00D07ED1" w:rsidRPr="00997625" w:rsidRDefault="00D07ED1" w:rsidP="00D07ED1">
      <w:pPr>
        <w:rPr>
          <w:rFonts w:ascii="Arial" w:hAnsi="Arial" w:cs="Arial"/>
          <w:bCs/>
          <w:color w:val="A6A6A6" w:themeColor="background1" w:themeShade="A6"/>
        </w:rPr>
      </w:pP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Cisco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Switch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Telefonos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IP</w:t>
      </w:r>
    </w:p>
    <w:p w14:paraId="005A1CCB" w14:textId="77777777" w:rsidR="00D07ED1" w:rsidRDefault="00D07ED1" w:rsidP="00D07ED1">
      <w:pPr>
        <w:rPr>
          <w:rFonts w:ascii="Arial" w:hAnsi="Arial" w:cs="Arial"/>
          <w:bCs/>
          <w:color w:val="1F497D" w:themeColor="text2"/>
        </w:rPr>
      </w:pP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Router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Huawei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Switch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+ </w:t>
      </w:r>
      <w:proofErr w:type="spellStart"/>
      <w:r w:rsidRPr="00997625">
        <w:rPr>
          <w:rFonts w:ascii="Arial" w:hAnsi="Arial" w:cs="Arial"/>
          <w:bCs/>
          <w:color w:val="A6A6A6" w:themeColor="background1" w:themeShade="A6"/>
        </w:rPr>
        <w:t>Telefonos</w:t>
      </w:r>
      <w:proofErr w:type="spellEnd"/>
      <w:r w:rsidRPr="00997625">
        <w:rPr>
          <w:rFonts w:ascii="Arial" w:hAnsi="Arial" w:cs="Arial"/>
          <w:bCs/>
          <w:color w:val="A6A6A6" w:themeColor="background1" w:themeShade="A6"/>
        </w:rPr>
        <w:t xml:space="preserve"> IP</w:t>
      </w:r>
    </w:p>
    <w:p w14:paraId="1C0F5138" w14:textId="77777777" w:rsidR="00D07ED1" w:rsidRDefault="00D07ED1" w:rsidP="00D07ED1">
      <w:pPr>
        <w:rPr>
          <w:rFonts w:ascii="Arial" w:hAnsi="Arial" w:cs="Arial"/>
          <w:bCs/>
          <w:color w:val="1F497D" w:themeColor="text2"/>
        </w:rPr>
      </w:pPr>
    </w:p>
    <w:p w14:paraId="6C337F8D" w14:textId="0EB138BD" w:rsidR="00C34A6A" w:rsidRDefault="00C34A6A" w:rsidP="002432A4">
      <w:pPr>
        <w:jc w:val="both"/>
        <w:rPr>
          <w:rFonts w:ascii="Arial" w:hAnsi="Arial" w:cs="Arial"/>
          <w:b/>
          <w:bCs/>
          <w:lang w:val="es-CO"/>
        </w:rPr>
      </w:pPr>
    </w:p>
    <w:p w14:paraId="1B27C7C1" w14:textId="05C04201" w:rsidR="002432A4" w:rsidRPr="00997625" w:rsidRDefault="00997625" w:rsidP="00DF6DE6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Observaciones</w:t>
      </w:r>
    </w:p>
    <w:p w14:paraId="67BD27F2" w14:textId="77777777" w:rsidR="001819C9" w:rsidRDefault="001819C9" w:rsidP="001819C9">
      <w:pPr>
        <w:rPr>
          <w:rFonts w:ascii="Arial" w:hAnsi="Arial" w:cs="Arial"/>
          <w:b/>
          <w:bCs/>
          <w:lang w:val="es-CO"/>
        </w:rPr>
      </w:pPr>
    </w:p>
    <w:p w14:paraId="1B27C7C2" w14:textId="234CF4A0" w:rsidR="002432A4" w:rsidRPr="00997625" w:rsidRDefault="002432A4" w:rsidP="00997625">
      <w:pPr>
        <w:rPr>
          <w:rFonts w:ascii="Arial" w:hAnsi="Arial" w:cs="Arial"/>
          <w:bCs/>
          <w:lang w:val="es-CO"/>
        </w:rPr>
      </w:pPr>
      <w:r w:rsidRPr="00997625">
        <w:rPr>
          <w:rFonts w:ascii="Arial" w:hAnsi="Arial" w:cs="Arial"/>
          <w:bCs/>
          <w:lang w:val="es-CO"/>
        </w:rPr>
        <w:t>Observaciones generales de cada uno de los servicios entregados.</w:t>
      </w:r>
    </w:p>
    <w:p>
      <w:r>
        <w:t>{observaciones_generales_servicios}</w:t>
      </w:r>
    </w:p>
    <w:p w14:paraId="5A5173EB" w14:textId="01D8E5C7" w:rsidR="00D07ED1" w:rsidRDefault="00D07ED1" w:rsidP="002432A4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78F3A9E1" w14:textId="77777777" w:rsidR="00D07ED1" w:rsidRPr="006F287D" w:rsidRDefault="00D07ED1" w:rsidP="006F287D">
      <w:pPr>
        <w:rPr>
          <w:rFonts w:ascii="Arial" w:hAnsi="Arial" w:cs="Arial"/>
          <w:bCs/>
          <w:lang w:val="es-CO"/>
        </w:rPr>
      </w:pPr>
    </w:p>
    <w:p w14:paraId="1B27C7C3" w14:textId="1D57350A" w:rsidR="00743413" w:rsidRDefault="00D07ED1" w:rsidP="002975BE">
      <w:pPr>
        <w:rPr>
          <w:rFonts w:ascii="Arial" w:hAnsi="Arial" w:cs="Arial"/>
          <w:bCs/>
          <w:lang w:val="es-CO"/>
        </w:rPr>
      </w:pPr>
      <w:bookmarkStart w:id="17" w:name="_Hlk49123934"/>
      <w:r w:rsidRPr="00F03416">
        <w:rPr>
          <w:rFonts w:ascii="Arial" w:hAnsi="Arial" w:cs="Arial"/>
          <w:bCs/>
          <w:lang w:val="es-CO"/>
        </w:rPr>
        <w:t>SERVICIO INTERNET</w:t>
      </w:r>
      <w:r w:rsidR="006F287D">
        <w:rPr>
          <w:rFonts w:ascii="Arial" w:hAnsi="Arial" w:cs="Arial"/>
          <w:bCs/>
          <w:lang w:val="es-CO"/>
        </w:rPr>
        <w:t xml:space="preserve"> (Banda Ancha /Dedicado)</w:t>
      </w:r>
    </w:p>
    <w:p w14:paraId="169A61DB" w14:textId="2BF03574" w:rsidR="0095298D" w:rsidRDefault="0095298D" w:rsidP="0095298D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TELEFONIA PÚBLICA (Telefonía Análoga Básica)</w:t>
      </w:r>
    </w:p>
    <w:p w14:paraId="393F7796" w14:textId="2D2321A3" w:rsidR="0095298D" w:rsidRDefault="0095298D" w:rsidP="0095298D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TELEFONIA TK SIP GATEWAY Y CENTRALIZADA</w:t>
      </w:r>
    </w:p>
    <w:p w14:paraId="37CE4088" w14:textId="275266C3" w:rsidR="0095298D" w:rsidRDefault="0095298D" w:rsidP="0095298D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TELEFONIA DIGITAL E1</w:t>
      </w:r>
    </w:p>
    <w:p w14:paraId="1F3D03E9" w14:textId="250F5A5D" w:rsidR="0095298D" w:rsidRPr="006F287D" w:rsidRDefault="0095298D" w:rsidP="0095298D">
      <w:pPr>
        <w:rPr>
          <w:rFonts w:ascii="Arial" w:hAnsi="Arial" w:cs="Arial"/>
          <w:bCs/>
          <w:lang w:val="es-CO"/>
        </w:rPr>
      </w:pPr>
      <w:r w:rsidRPr="006F287D">
        <w:rPr>
          <w:rFonts w:ascii="Arial" w:hAnsi="Arial" w:cs="Arial"/>
          <w:bCs/>
          <w:lang w:val="es-CO"/>
        </w:rPr>
        <w:t>TELEFONIA PBX VIRTUAL</w:t>
      </w:r>
    </w:p>
    <w:p w14:paraId="590A5975" w14:textId="51078E88" w:rsidR="0095298D" w:rsidRDefault="0095298D" w:rsidP="0095298D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lastRenderedPageBreak/>
        <w:t>SERVICIO MPLS</w:t>
      </w:r>
    </w:p>
    <w:p w14:paraId="29F3D42B" w14:textId="76D0574F" w:rsidR="0095298D" w:rsidRDefault="0095298D" w:rsidP="0095298D">
      <w:pPr>
        <w:rPr>
          <w:rFonts w:ascii="Arial" w:hAnsi="Arial" w:cs="Arial"/>
          <w:bCs/>
          <w:lang w:val="es-CO"/>
        </w:rPr>
      </w:pPr>
      <w:r w:rsidRPr="00F03416">
        <w:rPr>
          <w:rFonts w:ascii="Arial" w:hAnsi="Arial" w:cs="Arial"/>
          <w:bCs/>
          <w:lang w:val="es-CO"/>
        </w:rPr>
        <w:t>SERVICIO WIFI MESH</w:t>
      </w:r>
    </w:p>
    <w:p w14:paraId="31B270C8" w14:textId="259D6A12" w:rsidR="0095298D" w:rsidRPr="00F03416" w:rsidRDefault="0095298D" w:rsidP="0095298D">
      <w:pPr>
        <w:rPr>
          <w:rFonts w:ascii="Arial" w:hAnsi="Arial" w:cs="Arial"/>
          <w:bCs/>
          <w:lang w:val="es-CO"/>
        </w:rPr>
      </w:pPr>
      <w:r w:rsidRPr="006F287D">
        <w:rPr>
          <w:rFonts w:ascii="Arial" w:hAnsi="Arial" w:cs="Arial"/>
          <w:bCs/>
          <w:lang w:val="es-CO"/>
        </w:rPr>
        <w:t>INTERNET SEGURO (Básico y Avanzado)</w:t>
      </w:r>
    </w:p>
    <w:bookmarkEnd w:id="17"/>
    <w:p w14:paraId="380AF492" w14:textId="77777777" w:rsidR="00D07ED1" w:rsidRPr="00B118A6" w:rsidRDefault="00D07ED1" w:rsidP="002975BE">
      <w:pPr>
        <w:rPr>
          <w:rFonts w:ascii="Arial" w:hAnsi="Arial" w:cs="Arial"/>
          <w:b/>
          <w:bCs/>
          <w:lang w:val="es-CO"/>
        </w:rPr>
      </w:pPr>
    </w:p>
    <w:p w14:paraId="1B27C7C4" w14:textId="77777777" w:rsidR="00743413" w:rsidRDefault="00743413" w:rsidP="002975BE">
      <w:pPr>
        <w:rPr>
          <w:rFonts w:ascii="Arial" w:hAnsi="Arial" w:cs="Arial"/>
          <w:b/>
          <w:bCs/>
          <w:lang w:val="es-CO"/>
        </w:rPr>
      </w:pPr>
    </w:p>
    <w:p w14:paraId="2E784786" w14:textId="77777777" w:rsidR="00B30D25" w:rsidRDefault="00B30D25" w:rsidP="002975BE">
      <w:pPr>
        <w:rPr>
          <w:rFonts w:ascii="Arial" w:hAnsi="Arial" w:cs="Arial"/>
          <w:b/>
          <w:bCs/>
          <w:lang w:val="es-CO"/>
        </w:rPr>
      </w:pPr>
    </w:p>
    <w:p w14:paraId="575CAF41" w14:textId="77777777" w:rsidR="00B30D25" w:rsidRDefault="00B30D25" w:rsidP="002975BE">
      <w:pPr>
        <w:rPr>
          <w:rFonts w:ascii="Arial" w:hAnsi="Arial" w:cs="Arial"/>
          <w:b/>
          <w:bCs/>
          <w:lang w:val="es-CO"/>
        </w:rPr>
      </w:pPr>
    </w:p>
    <w:p w14:paraId="6225BC47" w14:textId="77777777" w:rsidR="00B30D25" w:rsidRDefault="00B30D25" w:rsidP="00B30D2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5CB4D76B" w14:textId="77777777" w:rsidR="00B30D25" w:rsidRDefault="00B30D25" w:rsidP="00B30D2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14:paraId="058DF055" w14:textId="77777777" w:rsidR="00B30D25" w:rsidRDefault="00B30D25" w:rsidP="002975BE">
      <w:pPr>
        <w:rPr>
          <w:rFonts w:ascii="Arial" w:hAnsi="Arial" w:cs="Arial"/>
          <w:b/>
          <w:bCs/>
          <w:lang w:val="es-CO"/>
        </w:rPr>
      </w:pPr>
    </w:p>
    <w:p w14:paraId="31499D5C" w14:textId="77777777" w:rsidR="00B30D25" w:rsidRPr="00B118A6" w:rsidRDefault="00B30D25" w:rsidP="002975BE">
      <w:pPr>
        <w:rPr>
          <w:rFonts w:ascii="Arial" w:hAnsi="Arial" w:cs="Arial"/>
          <w:b/>
          <w:bCs/>
          <w:lang w:val="es-CO"/>
        </w:rPr>
      </w:pPr>
    </w:p>
    <w:p w14:paraId="1B27C7C5" w14:textId="77777777" w:rsidR="00743413" w:rsidRPr="00B118A6" w:rsidRDefault="00743413" w:rsidP="002975BE">
      <w:pPr>
        <w:rPr>
          <w:rFonts w:ascii="Arial" w:hAnsi="Arial" w:cs="Arial"/>
          <w:b/>
          <w:bCs/>
          <w:lang w:val="es-CO"/>
        </w:rPr>
      </w:pPr>
    </w:p>
    <w:p w14:paraId="1B27C7C6" w14:textId="77777777" w:rsidR="00743413" w:rsidRPr="00B118A6" w:rsidRDefault="00743413" w:rsidP="002975BE">
      <w:pPr>
        <w:rPr>
          <w:rFonts w:ascii="Arial" w:hAnsi="Arial" w:cs="Arial"/>
          <w:b/>
          <w:bCs/>
          <w:lang w:val="es-CO"/>
        </w:rPr>
      </w:pPr>
    </w:p>
    <w:p w14:paraId="1B27C7C7" w14:textId="77777777" w:rsidR="00743413" w:rsidRPr="00B118A6" w:rsidRDefault="00743413" w:rsidP="002975BE">
      <w:pPr>
        <w:rPr>
          <w:rFonts w:ascii="Arial" w:hAnsi="Arial" w:cs="Arial"/>
          <w:b/>
          <w:bCs/>
          <w:lang w:val="es-CO"/>
        </w:rPr>
      </w:pPr>
    </w:p>
    <w:p w14:paraId="1B27C7C8" w14:textId="77777777" w:rsidR="00743413" w:rsidRPr="00B118A6" w:rsidRDefault="00743413" w:rsidP="002975BE">
      <w:pPr>
        <w:rPr>
          <w:rFonts w:ascii="Arial" w:hAnsi="Arial" w:cs="Arial"/>
          <w:b/>
          <w:bCs/>
          <w:lang w:val="es-CO"/>
        </w:rPr>
      </w:pPr>
    </w:p>
    <w:p w14:paraId="1B27C7C9" w14:textId="77777777" w:rsidR="00743413" w:rsidRDefault="00743413" w:rsidP="002975BE">
      <w:pPr>
        <w:rPr>
          <w:rFonts w:ascii="Arial" w:hAnsi="Arial" w:cs="Arial"/>
          <w:b/>
          <w:bCs/>
          <w:lang w:val="es-CO"/>
        </w:rPr>
      </w:pPr>
    </w:p>
    <w:p w14:paraId="1B27C7CA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CB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CC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CD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CE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CF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0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1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2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3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4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5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6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7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8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9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A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B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C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D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E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DF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E0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E1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E2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77D0DB96" w14:textId="77777777" w:rsidR="00DF6DE6" w:rsidRDefault="00DF6DE6" w:rsidP="002975BE">
      <w:pPr>
        <w:rPr>
          <w:rFonts w:ascii="Arial" w:hAnsi="Arial" w:cs="Arial"/>
          <w:b/>
          <w:bCs/>
          <w:lang w:val="es-CO"/>
        </w:rPr>
      </w:pPr>
    </w:p>
    <w:p w14:paraId="2284EF79" w14:textId="77777777" w:rsidR="00DF6DE6" w:rsidRDefault="00DF6DE6" w:rsidP="002975BE">
      <w:pPr>
        <w:rPr>
          <w:rFonts w:ascii="Arial" w:hAnsi="Arial" w:cs="Arial"/>
          <w:b/>
          <w:bCs/>
          <w:lang w:val="es-CO"/>
        </w:rPr>
      </w:pPr>
    </w:p>
    <w:p w14:paraId="60E3B0AC" w14:textId="77777777" w:rsidR="00DF6DE6" w:rsidRDefault="00DF6DE6" w:rsidP="002975BE">
      <w:pPr>
        <w:rPr>
          <w:rFonts w:ascii="Arial" w:hAnsi="Arial" w:cs="Arial"/>
          <w:b/>
          <w:bCs/>
          <w:lang w:val="es-CO"/>
        </w:rPr>
      </w:pPr>
    </w:p>
    <w:p w14:paraId="19FDADC6" w14:textId="77777777" w:rsidR="00DF6DE6" w:rsidRDefault="00DF6DE6" w:rsidP="002975BE">
      <w:pPr>
        <w:rPr>
          <w:rFonts w:ascii="Arial" w:hAnsi="Arial" w:cs="Arial"/>
          <w:b/>
          <w:bCs/>
          <w:lang w:val="es-CO"/>
        </w:rPr>
      </w:pPr>
    </w:p>
    <w:p w14:paraId="1B27C7E3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1B27C7E4" w14:textId="77777777" w:rsidR="008A4D37" w:rsidRDefault="008A4D37" w:rsidP="002975BE">
      <w:pPr>
        <w:rPr>
          <w:rFonts w:ascii="Arial" w:hAnsi="Arial" w:cs="Arial"/>
          <w:b/>
          <w:bCs/>
          <w:lang w:val="es-CO"/>
        </w:rPr>
      </w:pPr>
    </w:p>
    <w:p w14:paraId="34003F00" w14:textId="77777777" w:rsidR="00DF6DE6" w:rsidRDefault="00DF6DE6" w:rsidP="002975BE">
      <w:pPr>
        <w:rPr>
          <w:rFonts w:ascii="Arial" w:hAnsi="Arial" w:cs="Arial"/>
          <w:b/>
          <w:bCs/>
          <w:lang w:val="es-CO"/>
        </w:rPr>
      </w:pPr>
    </w:p>
    <w:p w14:paraId="087DB413" w14:textId="77777777" w:rsidR="00DF6DE6" w:rsidRDefault="00DF6DE6" w:rsidP="002975BE">
      <w:pPr>
        <w:rPr>
          <w:rFonts w:ascii="Arial" w:hAnsi="Arial" w:cs="Arial"/>
          <w:b/>
          <w:bCs/>
          <w:lang w:val="es-CO"/>
        </w:rPr>
      </w:pPr>
    </w:p>
    <w:p w14:paraId="597204E8" w14:textId="77777777" w:rsidR="00DF6DE6" w:rsidRDefault="00DF6DE6" w:rsidP="002975BE">
      <w:pPr>
        <w:rPr>
          <w:rFonts w:ascii="Arial" w:hAnsi="Arial" w:cs="Arial"/>
          <w:b/>
          <w:bCs/>
          <w:lang w:val="es-CO"/>
        </w:rPr>
      </w:pPr>
    </w:p>
    <w:p w14:paraId="0633277B" w14:textId="77777777" w:rsidR="00DF6DE6" w:rsidRDefault="00DF6DE6" w:rsidP="002975BE">
      <w:pPr>
        <w:rPr>
          <w:rFonts w:ascii="Arial" w:hAnsi="Arial" w:cs="Arial"/>
          <w:b/>
          <w:bCs/>
          <w:lang w:val="es-CO"/>
        </w:rPr>
      </w:pPr>
    </w:p>
    <w:p w14:paraId="737E3C13" w14:textId="77777777" w:rsidR="00DF6DE6" w:rsidRDefault="00DF6DE6" w:rsidP="002975BE">
      <w:pPr>
        <w:rPr>
          <w:rFonts w:ascii="Arial" w:hAnsi="Arial" w:cs="Arial"/>
          <w:b/>
          <w:bCs/>
          <w:lang w:val="es-CO"/>
        </w:rPr>
      </w:pPr>
    </w:p>
    <w:p w14:paraId="4CD38D0D" w14:textId="77777777" w:rsidR="00DF6DE6" w:rsidRDefault="00DF6DE6" w:rsidP="002975BE">
      <w:pPr>
        <w:rPr>
          <w:rFonts w:ascii="Arial" w:hAnsi="Arial" w:cs="Arial"/>
          <w:b/>
          <w:bCs/>
          <w:lang w:val="es-CO"/>
        </w:rPr>
      </w:pPr>
    </w:p>
    <w:p w14:paraId="1B27C7E8" w14:textId="77777777" w:rsidR="008F1515" w:rsidRPr="00B118A6" w:rsidRDefault="008F1515" w:rsidP="00AF4DAF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lastRenderedPageBreak/>
        <w:t>FOTO ACTA DE ENTREGA DE SERVICIO</w:t>
      </w:r>
    </w:p>
    <w:p>
      <w:r>
        <w:t>{foto_acta_entrega_servicio}</w:t>
      </w:r>
    </w:p>
    <w:p w14:paraId="1B27C7E9" w14:textId="77777777" w:rsidR="008F1515" w:rsidRPr="00B118A6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B118A6">
        <w:rPr>
          <w:rFonts w:ascii="Arial" w:hAnsi="Arial" w:cs="Arial"/>
          <w:b/>
          <w:lang w:val="es-CO"/>
        </w:rPr>
        <w:t>(400x300 pixeles)</w:t>
      </w:r>
    </w:p>
    <w:p w14:paraId="1B27C7EA" w14:textId="77777777" w:rsidR="00CE7207" w:rsidRPr="00B118A6" w:rsidRDefault="008F1515" w:rsidP="008F1515">
      <w:pPr>
        <w:jc w:val="center"/>
        <w:rPr>
          <w:rFonts w:ascii="Arial" w:hAnsi="Arial" w:cs="Arial"/>
          <w:bCs/>
          <w:i/>
          <w:iCs/>
          <w:color w:val="333399"/>
        </w:rPr>
      </w:pPr>
      <w:r w:rsidRPr="00B118A6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1B27C806" wp14:editId="1B27C807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C7EB" w14:textId="77777777" w:rsidR="00356673" w:rsidRPr="00B118A6" w:rsidRDefault="00356673" w:rsidP="008F1515">
      <w:pPr>
        <w:jc w:val="center"/>
        <w:rPr>
          <w:rFonts w:ascii="Arial" w:hAnsi="Arial" w:cs="Arial"/>
          <w:bCs/>
          <w:i/>
          <w:iCs/>
          <w:color w:val="333399"/>
        </w:rPr>
      </w:pPr>
    </w:p>
    <w:p w14:paraId="1B27C7EC" w14:textId="77777777" w:rsidR="00356673" w:rsidRPr="00B118A6" w:rsidRDefault="00356673" w:rsidP="008F1515">
      <w:pPr>
        <w:jc w:val="center"/>
        <w:rPr>
          <w:rFonts w:ascii="Arial" w:hAnsi="Arial" w:cs="Arial"/>
          <w:bCs/>
          <w:i/>
          <w:iCs/>
          <w:color w:val="333399"/>
        </w:rPr>
      </w:pPr>
    </w:p>
    <w:p w14:paraId="1B27C7ED" w14:textId="77777777" w:rsidR="00356673" w:rsidRPr="00B118A6" w:rsidRDefault="00356673" w:rsidP="00AF4DAF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t>FOTO ENCUESTA DE SATI</w:t>
      </w:r>
      <w:r w:rsidR="008A4D37">
        <w:rPr>
          <w:rFonts w:ascii="Arial" w:hAnsi="Arial" w:cs="Arial"/>
          <w:b/>
          <w:lang w:val="es-CO"/>
        </w:rPr>
        <w:t>S</w:t>
      </w:r>
      <w:r w:rsidRPr="00B118A6">
        <w:rPr>
          <w:rFonts w:ascii="Arial" w:hAnsi="Arial" w:cs="Arial"/>
          <w:b/>
          <w:lang w:val="es-CO"/>
        </w:rPr>
        <w:t>FA</w:t>
      </w:r>
      <w:r w:rsidR="008A4D37">
        <w:rPr>
          <w:rFonts w:ascii="Arial" w:hAnsi="Arial" w:cs="Arial"/>
          <w:b/>
          <w:lang w:val="es-CO"/>
        </w:rPr>
        <w:t>CC</w:t>
      </w:r>
      <w:r w:rsidRPr="00B118A6">
        <w:rPr>
          <w:rFonts w:ascii="Arial" w:hAnsi="Arial" w:cs="Arial"/>
          <w:b/>
          <w:lang w:val="es-CO"/>
        </w:rPr>
        <w:t>ION</w:t>
      </w:r>
    </w:p>
    <w:p>
      <w:r>
        <w:t>{foto_encuesta_satisfaccion}</w:t>
      </w:r>
    </w:p>
    <w:p w14:paraId="1B27C7EE" w14:textId="77777777" w:rsidR="00356673" w:rsidRPr="00B118A6" w:rsidRDefault="00356673" w:rsidP="00356673">
      <w:pPr>
        <w:jc w:val="center"/>
        <w:rPr>
          <w:rFonts w:ascii="Arial" w:hAnsi="Arial" w:cs="Arial"/>
          <w:b/>
          <w:bCs/>
          <w:iCs/>
        </w:rPr>
      </w:pPr>
      <w:r w:rsidRPr="00B118A6">
        <w:rPr>
          <w:rFonts w:ascii="Arial" w:hAnsi="Arial" w:cs="Arial"/>
          <w:b/>
          <w:lang w:val="es-CO"/>
        </w:rPr>
        <w:t>(400x300 pixeles)</w:t>
      </w:r>
    </w:p>
    <w:p w14:paraId="1B27C7EF" w14:textId="77777777" w:rsidR="00356673" w:rsidRPr="00B118A6" w:rsidRDefault="00356673" w:rsidP="008F1515">
      <w:pPr>
        <w:jc w:val="center"/>
        <w:rPr>
          <w:rFonts w:ascii="Arial" w:hAnsi="Arial" w:cs="Arial"/>
          <w:bCs/>
          <w:i/>
          <w:iCs/>
          <w:color w:val="333399"/>
        </w:rPr>
      </w:pPr>
      <w:r w:rsidRPr="00B118A6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1B27C808" wp14:editId="1B27C809">
            <wp:extent cx="3808730" cy="28543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C7F0" w14:textId="77777777" w:rsidR="00BF521E" w:rsidRPr="00B118A6" w:rsidRDefault="00BF521E" w:rsidP="008F1515">
      <w:pPr>
        <w:jc w:val="center"/>
        <w:rPr>
          <w:rFonts w:ascii="Arial" w:hAnsi="Arial" w:cs="Arial"/>
          <w:bCs/>
          <w:i/>
          <w:iCs/>
          <w:color w:val="333399"/>
        </w:rPr>
      </w:pPr>
    </w:p>
    <w:p w14:paraId="1B27C7F1" w14:textId="77777777" w:rsidR="00BF521E" w:rsidRPr="00B118A6" w:rsidRDefault="00BF521E" w:rsidP="008F1515">
      <w:pPr>
        <w:jc w:val="center"/>
        <w:rPr>
          <w:rFonts w:ascii="Arial" w:hAnsi="Arial" w:cs="Arial"/>
          <w:bCs/>
          <w:i/>
          <w:iCs/>
          <w:color w:val="333399"/>
        </w:rPr>
      </w:pPr>
    </w:p>
    <w:p w14:paraId="1B27C7F2" w14:textId="77777777" w:rsidR="00BF521E" w:rsidRDefault="00BF521E" w:rsidP="008F1515">
      <w:pPr>
        <w:jc w:val="center"/>
        <w:rPr>
          <w:rFonts w:ascii="Arial" w:hAnsi="Arial" w:cs="Arial"/>
          <w:bCs/>
          <w:i/>
          <w:iCs/>
          <w:color w:val="333399"/>
        </w:rPr>
      </w:pPr>
    </w:p>
    <w:p w14:paraId="1B27C7F3" w14:textId="77777777" w:rsidR="008A4D37" w:rsidRDefault="008A4D37" w:rsidP="008F1515">
      <w:pPr>
        <w:jc w:val="center"/>
        <w:rPr>
          <w:rFonts w:ascii="Arial" w:hAnsi="Arial" w:cs="Arial"/>
          <w:bCs/>
          <w:i/>
          <w:iCs/>
          <w:color w:val="333399"/>
        </w:rPr>
      </w:pPr>
    </w:p>
    <w:p w14:paraId="1B27C7F4" w14:textId="77777777" w:rsidR="008A4D37" w:rsidRPr="00B118A6" w:rsidRDefault="008A4D37" w:rsidP="008F1515">
      <w:pPr>
        <w:jc w:val="center"/>
        <w:rPr>
          <w:rFonts w:ascii="Arial" w:hAnsi="Arial" w:cs="Arial"/>
          <w:bCs/>
          <w:i/>
          <w:iCs/>
          <w:color w:val="333399"/>
        </w:rPr>
      </w:pPr>
    </w:p>
    <w:p w14:paraId="1B27C7F5" w14:textId="77777777" w:rsidR="00356673" w:rsidRPr="00B118A6" w:rsidRDefault="00356673" w:rsidP="008F1515">
      <w:pPr>
        <w:jc w:val="center"/>
        <w:rPr>
          <w:rFonts w:ascii="Arial" w:hAnsi="Arial" w:cs="Arial"/>
          <w:bCs/>
          <w:i/>
          <w:iCs/>
          <w:color w:val="333399"/>
        </w:rPr>
      </w:pPr>
    </w:p>
    <w:p w14:paraId="1B27C7F6" w14:textId="77777777" w:rsidR="00356673" w:rsidRPr="00B118A6" w:rsidRDefault="00356673" w:rsidP="00AF4DAF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B118A6">
        <w:rPr>
          <w:rFonts w:ascii="Arial" w:hAnsi="Arial" w:cs="Arial"/>
          <w:b/>
          <w:lang w:val="es-CO"/>
        </w:rPr>
        <w:lastRenderedPageBreak/>
        <w:t>FOTO CHECK LIST TELEFONIA</w:t>
      </w:r>
    </w:p>
    <w:p>
      <w:r>
        <w:t>{foto_checklist_telefonia}</w:t>
      </w:r>
    </w:p>
    <w:p w14:paraId="1B27C7F7" w14:textId="77777777" w:rsidR="00356673" w:rsidRPr="00B118A6" w:rsidRDefault="00356673" w:rsidP="00356673">
      <w:pPr>
        <w:jc w:val="center"/>
        <w:rPr>
          <w:rFonts w:ascii="Arial" w:hAnsi="Arial" w:cs="Arial"/>
          <w:b/>
          <w:bCs/>
          <w:iCs/>
        </w:rPr>
      </w:pPr>
      <w:r w:rsidRPr="00B118A6">
        <w:rPr>
          <w:rFonts w:ascii="Arial" w:hAnsi="Arial" w:cs="Arial"/>
          <w:b/>
          <w:lang w:val="es-CO"/>
        </w:rPr>
        <w:t>(400x300 pixeles)</w:t>
      </w:r>
    </w:p>
    <w:p w14:paraId="1B27C7F8" w14:textId="77777777" w:rsidR="00356673" w:rsidRPr="00B118A6" w:rsidRDefault="00356673" w:rsidP="00356673">
      <w:pPr>
        <w:jc w:val="center"/>
        <w:rPr>
          <w:rFonts w:ascii="Arial" w:hAnsi="Arial" w:cs="Arial"/>
          <w:bCs/>
          <w:i/>
          <w:iCs/>
          <w:color w:val="333399"/>
        </w:rPr>
      </w:pPr>
      <w:r w:rsidRPr="00B118A6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1B27C80A" wp14:editId="1B27C80B">
            <wp:extent cx="3808730" cy="28543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C7F9" w14:textId="77777777" w:rsidR="00356673" w:rsidRPr="00B118A6" w:rsidRDefault="00356673" w:rsidP="00356673">
      <w:pPr>
        <w:jc w:val="center"/>
        <w:rPr>
          <w:rFonts w:ascii="Arial" w:hAnsi="Arial" w:cs="Arial"/>
          <w:bCs/>
          <w:i/>
          <w:iCs/>
          <w:color w:val="333399"/>
        </w:rPr>
      </w:pPr>
    </w:p>
    <w:p w14:paraId="1B27C7FA" w14:textId="77777777" w:rsidR="00356673" w:rsidRPr="00B118A6" w:rsidRDefault="00356673" w:rsidP="00356673">
      <w:pPr>
        <w:jc w:val="center"/>
        <w:rPr>
          <w:rFonts w:ascii="Arial" w:hAnsi="Arial" w:cs="Arial"/>
          <w:bCs/>
          <w:i/>
          <w:iCs/>
          <w:color w:val="333399"/>
        </w:rPr>
      </w:pPr>
    </w:p>
    <w:p w14:paraId="1B27C7FB" w14:textId="77777777" w:rsidR="00356673" w:rsidRPr="00B118A6" w:rsidRDefault="00356673" w:rsidP="008F1515">
      <w:pPr>
        <w:jc w:val="center"/>
        <w:rPr>
          <w:rFonts w:ascii="Arial" w:hAnsi="Arial" w:cs="Arial"/>
          <w:bCs/>
          <w:i/>
          <w:iCs/>
          <w:color w:val="333399"/>
        </w:rPr>
      </w:pPr>
    </w:p>
    <w:sectPr w:rsidR="00356673" w:rsidRPr="00B118A6" w:rsidSect="0013297C">
      <w:headerReference w:type="default" r:id="rId17"/>
      <w:footerReference w:type="even" r:id="rId18"/>
      <w:footerReference w:type="default" r:id="rId19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AD8EB4" w14:textId="77777777" w:rsidR="006A2732" w:rsidRDefault="006A2732">
      <w:r>
        <w:separator/>
      </w:r>
    </w:p>
  </w:endnote>
  <w:endnote w:type="continuationSeparator" w:id="0">
    <w:p w14:paraId="3CE09D4F" w14:textId="77777777" w:rsidR="006A2732" w:rsidRDefault="006A2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27C81E" w14:textId="77777777" w:rsidR="00997625" w:rsidRDefault="00997625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B27C81F" w14:textId="77777777" w:rsidR="00997625" w:rsidRDefault="00997625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27C820" w14:textId="77777777" w:rsidR="00997625" w:rsidRDefault="00997625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0F45C3" w14:textId="77777777" w:rsidR="006A2732" w:rsidRDefault="006A2732">
      <w:r>
        <w:separator/>
      </w:r>
    </w:p>
  </w:footnote>
  <w:footnote w:type="continuationSeparator" w:id="0">
    <w:p w14:paraId="77F55146" w14:textId="77777777" w:rsidR="006A2732" w:rsidRDefault="006A27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997625" w:rsidRPr="00EF5103" w14:paraId="1B27C813" w14:textId="77777777" w:rsidTr="00266CC8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14:paraId="1B27C810" w14:textId="2A5218A6" w:rsidR="00997625" w:rsidRPr="002B6CF3" w:rsidRDefault="00997625" w:rsidP="00266CC8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14:paraId="1B27C811" w14:textId="77777777" w:rsidR="00997625" w:rsidRPr="002B6CF3" w:rsidRDefault="00997625" w:rsidP="00356673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QA </w:t>
          </w:r>
          <w:r>
            <w:rPr>
              <w:rFonts w:ascii="Arial" w:hAnsi="Arial" w:cs="Arial"/>
              <w:b/>
              <w:lang w:val="es-MX"/>
            </w:rPr>
            <w:t>INSTALACIONES PYMES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14:paraId="1B27C812" w14:textId="77777777" w:rsidR="00997625" w:rsidRPr="00F2689D" w:rsidRDefault="00997625" w:rsidP="00266CC8">
          <w:pPr>
            <w:jc w:val="center"/>
            <w:rPr>
              <w:b/>
            </w:rPr>
          </w:pPr>
          <w:r w:rsidRPr="00F2689D">
            <w:object w:dxaOrig="927" w:dyaOrig="927" w14:anchorId="1B27C82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738999079" r:id="rId2"/>
            </w:object>
          </w:r>
        </w:p>
      </w:tc>
    </w:tr>
    <w:tr w:rsidR="00997625" w:rsidRPr="00EF5103" w14:paraId="1B27C818" w14:textId="77777777" w:rsidTr="00266CC8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14:paraId="1B27C814" w14:textId="007D852E" w:rsidR="00997625" w:rsidRPr="00F2689D" w:rsidRDefault="00997625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Pr="00DC12E6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B27C815" w14:textId="77777777" w:rsidR="00997625" w:rsidRPr="002B6CF3" w:rsidRDefault="00997625" w:rsidP="00266CC8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14:paraId="1B27C816" w14:textId="1B14FA24" w:rsidR="00997625" w:rsidRPr="00F2689D" w:rsidRDefault="00997625" w:rsidP="00997625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09-sep-2020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14:paraId="1B27C817" w14:textId="77777777" w:rsidR="00997625" w:rsidRPr="00F2689D" w:rsidRDefault="00997625" w:rsidP="00266CC8">
          <w:pPr>
            <w:rPr>
              <w:b/>
            </w:rPr>
          </w:pPr>
        </w:p>
      </w:tc>
    </w:tr>
    <w:tr w:rsidR="00997625" w:rsidRPr="00EF5103" w14:paraId="1B27C81C" w14:textId="77777777" w:rsidTr="00266CC8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14:paraId="1B27C819" w14:textId="77777777" w:rsidR="00997625" w:rsidRPr="002B6CF3" w:rsidRDefault="00997625" w:rsidP="00266CC8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14:paraId="1B27C81A" w14:textId="77777777" w:rsidR="00997625" w:rsidRPr="002B6CF3" w:rsidRDefault="00997625" w:rsidP="00266CC8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596A97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33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596A97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33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14:paraId="1B27C81B" w14:textId="072D53CD" w:rsidR="00997625" w:rsidRPr="002B6CF3" w:rsidRDefault="00997625" w:rsidP="00997625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>
            <w:rPr>
              <w:rFonts w:ascii="Arial" w:hAnsi="Arial" w:cs="Arial"/>
              <w:b/>
            </w:rPr>
            <w:t>17</w:t>
          </w:r>
        </w:p>
      </w:tc>
    </w:tr>
  </w:tbl>
  <w:p w14:paraId="1B27C81D" w14:textId="70F49DF6" w:rsidR="00997625" w:rsidRPr="00A057CD" w:rsidRDefault="00997625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F7431"/>
    <w:multiLevelType w:val="multilevel"/>
    <w:tmpl w:val="367EE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A46CA5"/>
    <w:multiLevelType w:val="hybridMultilevel"/>
    <w:tmpl w:val="9EF6CF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0324E"/>
    <w:multiLevelType w:val="multilevel"/>
    <w:tmpl w:val="4CE66442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27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</w:rPr>
    </w:lvl>
  </w:abstractNum>
  <w:abstractNum w:abstractNumId="4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F322D3"/>
    <w:multiLevelType w:val="hybridMultilevel"/>
    <w:tmpl w:val="37006E9E"/>
    <w:lvl w:ilvl="0" w:tplc="30ACB6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A6E4D"/>
    <w:multiLevelType w:val="hybridMultilevel"/>
    <w:tmpl w:val="5E08CE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C1EA2"/>
    <w:multiLevelType w:val="multilevel"/>
    <w:tmpl w:val="D45C5FF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1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8" w15:restartNumberingAfterBreak="0">
    <w:nsid w:val="223B6BD6"/>
    <w:multiLevelType w:val="hybridMultilevel"/>
    <w:tmpl w:val="69EA9FB0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35E1159"/>
    <w:multiLevelType w:val="hybridMultilevel"/>
    <w:tmpl w:val="640CB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7540C3D"/>
    <w:multiLevelType w:val="multilevel"/>
    <w:tmpl w:val="C1B4C5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2586C"/>
    <w:multiLevelType w:val="multilevel"/>
    <w:tmpl w:val="AF060B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A14427D"/>
    <w:multiLevelType w:val="hybridMultilevel"/>
    <w:tmpl w:val="C9B24D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3B1D75"/>
    <w:multiLevelType w:val="hybridMultilevel"/>
    <w:tmpl w:val="5990766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E235B0"/>
    <w:multiLevelType w:val="multilevel"/>
    <w:tmpl w:val="9F843C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F527FED"/>
    <w:multiLevelType w:val="multilevel"/>
    <w:tmpl w:val="AF060B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0611C82"/>
    <w:multiLevelType w:val="multilevel"/>
    <w:tmpl w:val="A6C2F2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19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6B26911"/>
    <w:multiLevelType w:val="multilevel"/>
    <w:tmpl w:val="F3443E7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1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1" w15:restartNumberingAfterBreak="0">
    <w:nsid w:val="4C0E79FC"/>
    <w:multiLevelType w:val="multilevel"/>
    <w:tmpl w:val="A92458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FB4777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32735E6"/>
    <w:multiLevelType w:val="hybridMultilevel"/>
    <w:tmpl w:val="13D8AC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6751FC2"/>
    <w:multiLevelType w:val="hybridMultilevel"/>
    <w:tmpl w:val="8026BFE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671EFF"/>
    <w:multiLevelType w:val="hybridMultilevel"/>
    <w:tmpl w:val="D93A36A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61FFB"/>
    <w:multiLevelType w:val="multilevel"/>
    <w:tmpl w:val="2AC412B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651D43D7"/>
    <w:multiLevelType w:val="multilevel"/>
    <w:tmpl w:val="AF060B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82E7B47"/>
    <w:multiLevelType w:val="multilevel"/>
    <w:tmpl w:val="2FD0A7FE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62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8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616" w:hanging="1800"/>
      </w:pPr>
      <w:rPr>
        <w:rFonts w:hint="default"/>
      </w:rPr>
    </w:lvl>
  </w:abstractNum>
  <w:abstractNum w:abstractNumId="30" w15:restartNumberingAfterBreak="0">
    <w:nsid w:val="685A240D"/>
    <w:multiLevelType w:val="hybridMultilevel"/>
    <w:tmpl w:val="B8262B46"/>
    <w:lvl w:ilvl="0" w:tplc="E7428228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  <w:sz w:val="20"/>
      </w:rPr>
    </w:lvl>
    <w:lvl w:ilvl="1" w:tplc="2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1" w15:restartNumberingAfterBreak="0">
    <w:nsid w:val="6E5916CC"/>
    <w:multiLevelType w:val="hybridMultilevel"/>
    <w:tmpl w:val="A7D2C4A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8B7552"/>
    <w:multiLevelType w:val="hybridMultilevel"/>
    <w:tmpl w:val="00062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29C14A8"/>
    <w:multiLevelType w:val="hybridMultilevel"/>
    <w:tmpl w:val="2EC833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FA6074"/>
    <w:multiLevelType w:val="multilevel"/>
    <w:tmpl w:val="214834C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1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6" w15:restartNumberingAfterBreak="0">
    <w:nsid w:val="752D1947"/>
    <w:multiLevelType w:val="hybridMultilevel"/>
    <w:tmpl w:val="B48C06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1F3842"/>
    <w:multiLevelType w:val="multilevel"/>
    <w:tmpl w:val="AF060B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A235F6F"/>
    <w:multiLevelType w:val="multilevel"/>
    <w:tmpl w:val="C1A433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33"/>
  </w:num>
  <w:num w:numId="2">
    <w:abstractNumId w:val="19"/>
  </w:num>
  <w:num w:numId="3">
    <w:abstractNumId w:val="12"/>
  </w:num>
  <w:num w:numId="4">
    <w:abstractNumId w:val="21"/>
  </w:num>
  <w:num w:numId="5">
    <w:abstractNumId w:val="10"/>
  </w:num>
  <w:num w:numId="6">
    <w:abstractNumId w:val="4"/>
  </w:num>
  <w:num w:numId="7">
    <w:abstractNumId w:val="24"/>
  </w:num>
  <w:num w:numId="8">
    <w:abstractNumId w:val="1"/>
  </w:num>
  <w:num w:numId="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23"/>
  </w:num>
  <w:num w:numId="12">
    <w:abstractNumId w:val="2"/>
  </w:num>
  <w:num w:numId="13">
    <w:abstractNumId w:val="13"/>
  </w:num>
  <w:num w:numId="14">
    <w:abstractNumId w:val="28"/>
  </w:num>
  <w:num w:numId="15">
    <w:abstractNumId w:val="35"/>
  </w:num>
  <w:num w:numId="16">
    <w:abstractNumId w:val="37"/>
  </w:num>
  <w:num w:numId="17">
    <w:abstractNumId w:val="7"/>
  </w:num>
  <w:num w:numId="18">
    <w:abstractNumId w:val="11"/>
  </w:num>
  <w:num w:numId="19">
    <w:abstractNumId w:val="18"/>
  </w:num>
  <w:num w:numId="20">
    <w:abstractNumId w:val="0"/>
  </w:num>
  <w:num w:numId="21">
    <w:abstractNumId w:val="22"/>
  </w:num>
  <w:num w:numId="22">
    <w:abstractNumId w:val="20"/>
  </w:num>
  <w:num w:numId="23">
    <w:abstractNumId w:val="17"/>
  </w:num>
  <w:num w:numId="24">
    <w:abstractNumId w:val="27"/>
  </w:num>
  <w:num w:numId="25">
    <w:abstractNumId w:val="30"/>
  </w:num>
  <w:num w:numId="26">
    <w:abstractNumId w:val="32"/>
  </w:num>
  <w:num w:numId="27">
    <w:abstractNumId w:val="36"/>
  </w:num>
  <w:num w:numId="28">
    <w:abstractNumId w:val="34"/>
  </w:num>
  <w:num w:numId="29">
    <w:abstractNumId w:val="14"/>
  </w:num>
  <w:num w:numId="30">
    <w:abstractNumId w:val="9"/>
  </w:num>
  <w:num w:numId="31">
    <w:abstractNumId w:val="6"/>
  </w:num>
  <w:num w:numId="32">
    <w:abstractNumId w:val="8"/>
  </w:num>
  <w:num w:numId="33">
    <w:abstractNumId w:val="25"/>
  </w:num>
  <w:num w:numId="34">
    <w:abstractNumId w:val="31"/>
  </w:num>
  <w:num w:numId="35">
    <w:abstractNumId w:val="26"/>
  </w:num>
  <w:num w:numId="36">
    <w:abstractNumId w:val="15"/>
  </w:num>
  <w:num w:numId="37">
    <w:abstractNumId w:val="16"/>
  </w:num>
  <w:num w:numId="38">
    <w:abstractNumId w:val="38"/>
  </w:num>
  <w:num w:numId="39">
    <w:abstractNumId w:val="3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041C"/>
    <w:rsid w:val="00003A6A"/>
    <w:rsid w:val="00007242"/>
    <w:rsid w:val="00007F56"/>
    <w:rsid w:val="00015D08"/>
    <w:rsid w:val="0002045A"/>
    <w:rsid w:val="0003405C"/>
    <w:rsid w:val="000467A8"/>
    <w:rsid w:val="000534A6"/>
    <w:rsid w:val="00055CBF"/>
    <w:rsid w:val="0005654D"/>
    <w:rsid w:val="00061FAC"/>
    <w:rsid w:val="00074CD5"/>
    <w:rsid w:val="000842A8"/>
    <w:rsid w:val="000A45D6"/>
    <w:rsid w:val="000B0411"/>
    <w:rsid w:val="000D0674"/>
    <w:rsid w:val="000D3D54"/>
    <w:rsid w:val="000F0EA0"/>
    <w:rsid w:val="000F5174"/>
    <w:rsid w:val="000F575C"/>
    <w:rsid w:val="000F778C"/>
    <w:rsid w:val="00122409"/>
    <w:rsid w:val="0013297C"/>
    <w:rsid w:val="00135052"/>
    <w:rsid w:val="00160548"/>
    <w:rsid w:val="00162A48"/>
    <w:rsid w:val="00165EFC"/>
    <w:rsid w:val="001766CD"/>
    <w:rsid w:val="001819C9"/>
    <w:rsid w:val="00197D17"/>
    <w:rsid w:val="001C23A5"/>
    <w:rsid w:val="001C5BB6"/>
    <w:rsid w:val="001D4517"/>
    <w:rsid w:val="001E0446"/>
    <w:rsid w:val="001E1477"/>
    <w:rsid w:val="001F52FC"/>
    <w:rsid w:val="002051CF"/>
    <w:rsid w:val="00220AF5"/>
    <w:rsid w:val="002225AA"/>
    <w:rsid w:val="00240ED5"/>
    <w:rsid w:val="002421FA"/>
    <w:rsid w:val="002432A4"/>
    <w:rsid w:val="00246CA0"/>
    <w:rsid w:val="00256E63"/>
    <w:rsid w:val="00266CC8"/>
    <w:rsid w:val="00287521"/>
    <w:rsid w:val="002975BE"/>
    <w:rsid w:val="002B17EB"/>
    <w:rsid w:val="002B6CF3"/>
    <w:rsid w:val="002D37CD"/>
    <w:rsid w:val="002E5981"/>
    <w:rsid w:val="002F3F5E"/>
    <w:rsid w:val="00317E06"/>
    <w:rsid w:val="00325546"/>
    <w:rsid w:val="00325B50"/>
    <w:rsid w:val="00325B83"/>
    <w:rsid w:val="003300CC"/>
    <w:rsid w:val="00341720"/>
    <w:rsid w:val="003547CF"/>
    <w:rsid w:val="00356673"/>
    <w:rsid w:val="0035780A"/>
    <w:rsid w:val="00360F12"/>
    <w:rsid w:val="003805A3"/>
    <w:rsid w:val="003910BE"/>
    <w:rsid w:val="003932D4"/>
    <w:rsid w:val="00395EFD"/>
    <w:rsid w:val="003A057D"/>
    <w:rsid w:val="003A6826"/>
    <w:rsid w:val="003D2051"/>
    <w:rsid w:val="003D32FD"/>
    <w:rsid w:val="003E19AB"/>
    <w:rsid w:val="003E696A"/>
    <w:rsid w:val="003F3A1F"/>
    <w:rsid w:val="00401252"/>
    <w:rsid w:val="004259B9"/>
    <w:rsid w:val="00433DF9"/>
    <w:rsid w:val="00441FBC"/>
    <w:rsid w:val="00442B70"/>
    <w:rsid w:val="00454B97"/>
    <w:rsid w:val="00455D59"/>
    <w:rsid w:val="00463EF9"/>
    <w:rsid w:val="004648F4"/>
    <w:rsid w:val="00491D05"/>
    <w:rsid w:val="004941BE"/>
    <w:rsid w:val="004A72CC"/>
    <w:rsid w:val="004D25EE"/>
    <w:rsid w:val="004E34D5"/>
    <w:rsid w:val="004F0C5D"/>
    <w:rsid w:val="004F389F"/>
    <w:rsid w:val="004F4FA6"/>
    <w:rsid w:val="004F63CF"/>
    <w:rsid w:val="004F71D5"/>
    <w:rsid w:val="005205FC"/>
    <w:rsid w:val="0052501C"/>
    <w:rsid w:val="005304F3"/>
    <w:rsid w:val="00544384"/>
    <w:rsid w:val="005507C2"/>
    <w:rsid w:val="00551DC1"/>
    <w:rsid w:val="005635FF"/>
    <w:rsid w:val="005725BE"/>
    <w:rsid w:val="00596A97"/>
    <w:rsid w:val="00596F90"/>
    <w:rsid w:val="00597761"/>
    <w:rsid w:val="005A06CF"/>
    <w:rsid w:val="005B2D06"/>
    <w:rsid w:val="005B36AD"/>
    <w:rsid w:val="005C43A6"/>
    <w:rsid w:val="005E04F1"/>
    <w:rsid w:val="005E2188"/>
    <w:rsid w:val="005E38F5"/>
    <w:rsid w:val="00605220"/>
    <w:rsid w:val="006053D6"/>
    <w:rsid w:val="00610259"/>
    <w:rsid w:val="006278FE"/>
    <w:rsid w:val="00632CD8"/>
    <w:rsid w:val="00640E79"/>
    <w:rsid w:val="006449CB"/>
    <w:rsid w:val="00644E12"/>
    <w:rsid w:val="00651732"/>
    <w:rsid w:val="00656C07"/>
    <w:rsid w:val="0066214C"/>
    <w:rsid w:val="0067526F"/>
    <w:rsid w:val="00684CF0"/>
    <w:rsid w:val="006A2732"/>
    <w:rsid w:val="006B18DA"/>
    <w:rsid w:val="006E4EAA"/>
    <w:rsid w:val="006E73ED"/>
    <w:rsid w:val="006F03D3"/>
    <w:rsid w:val="006F0F91"/>
    <w:rsid w:val="006F287D"/>
    <w:rsid w:val="006F30C1"/>
    <w:rsid w:val="0071336A"/>
    <w:rsid w:val="00731402"/>
    <w:rsid w:val="0073702B"/>
    <w:rsid w:val="00743413"/>
    <w:rsid w:val="00747E51"/>
    <w:rsid w:val="00751F3F"/>
    <w:rsid w:val="007644B1"/>
    <w:rsid w:val="007727F7"/>
    <w:rsid w:val="00776B26"/>
    <w:rsid w:val="00781B35"/>
    <w:rsid w:val="00792DDE"/>
    <w:rsid w:val="00797BC8"/>
    <w:rsid w:val="007A126F"/>
    <w:rsid w:val="007A300A"/>
    <w:rsid w:val="007B0E6E"/>
    <w:rsid w:val="007B1D75"/>
    <w:rsid w:val="007B3EC9"/>
    <w:rsid w:val="007C5783"/>
    <w:rsid w:val="007D53DD"/>
    <w:rsid w:val="007E200F"/>
    <w:rsid w:val="007E4B77"/>
    <w:rsid w:val="007F08AB"/>
    <w:rsid w:val="00804C6B"/>
    <w:rsid w:val="0080755E"/>
    <w:rsid w:val="0081544A"/>
    <w:rsid w:val="0081625F"/>
    <w:rsid w:val="00826CD5"/>
    <w:rsid w:val="0083158C"/>
    <w:rsid w:val="00833AF7"/>
    <w:rsid w:val="00841BDF"/>
    <w:rsid w:val="0084450C"/>
    <w:rsid w:val="00846DEA"/>
    <w:rsid w:val="00850FFE"/>
    <w:rsid w:val="00854312"/>
    <w:rsid w:val="00894AE9"/>
    <w:rsid w:val="008A4D37"/>
    <w:rsid w:val="008B42D0"/>
    <w:rsid w:val="008C0FBF"/>
    <w:rsid w:val="008C190E"/>
    <w:rsid w:val="008C1978"/>
    <w:rsid w:val="008C2B0A"/>
    <w:rsid w:val="008C47FC"/>
    <w:rsid w:val="008D62FB"/>
    <w:rsid w:val="008F1515"/>
    <w:rsid w:val="008F338A"/>
    <w:rsid w:val="008F7F2F"/>
    <w:rsid w:val="00900FE8"/>
    <w:rsid w:val="009150D2"/>
    <w:rsid w:val="00921F9A"/>
    <w:rsid w:val="00944532"/>
    <w:rsid w:val="0095298D"/>
    <w:rsid w:val="00967355"/>
    <w:rsid w:val="00967471"/>
    <w:rsid w:val="00980660"/>
    <w:rsid w:val="00997625"/>
    <w:rsid w:val="00997CFC"/>
    <w:rsid w:val="009A0A33"/>
    <w:rsid w:val="009A63DD"/>
    <w:rsid w:val="009B5F1F"/>
    <w:rsid w:val="009D47AF"/>
    <w:rsid w:val="009D7883"/>
    <w:rsid w:val="00A057CD"/>
    <w:rsid w:val="00A06B5F"/>
    <w:rsid w:val="00A11115"/>
    <w:rsid w:val="00A168A2"/>
    <w:rsid w:val="00A23925"/>
    <w:rsid w:val="00A25D3F"/>
    <w:rsid w:val="00A34828"/>
    <w:rsid w:val="00A44112"/>
    <w:rsid w:val="00A570DE"/>
    <w:rsid w:val="00A6190F"/>
    <w:rsid w:val="00A67AAC"/>
    <w:rsid w:val="00A74238"/>
    <w:rsid w:val="00A76C6E"/>
    <w:rsid w:val="00A856D8"/>
    <w:rsid w:val="00A90447"/>
    <w:rsid w:val="00A91345"/>
    <w:rsid w:val="00A9598D"/>
    <w:rsid w:val="00AA0E50"/>
    <w:rsid w:val="00AA57B1"/>
    <w:rsid w:val="00AB0E14"/>
    <w:rsid w:val="00AC365D"/>
    <w:rsid w:val="00AC5431"/>
    <w:rsid w:val="00AD4411"/>
    <w:rsid w:val="00AE084E"/>
    <w:rsid w:val="00AF4DAF"/>
    <w:rsid w:val="00AF7973"/>
    <w:rsid w:val="00B118A6"/>
    <w:rsid w:val="00B12271"/>
    <w:rsid w:val="00B17538"/>
    <w:rsid w:val="00B254E0"/>
    <w:rsid w:val="00B257A0"/>
    <w:rsid w:val="00B30D25"/>
    <w:rsid w:val="00B411A8"/>
    <w:rsid w:val="00B45486"/>
    <w:rsid w:val="00B70CAF"/>
    <w:rsid w:val="00B74B88"/>
    <w:rsid w:val="00B76195"/>
    <w:rsid w:val="00B86D51"/>
    <w:rsid w:val="00B953B8"/>
    <w:rsid w:val="00BC45C0"/>
    <w:rsid w:val="00BE4671"/>
    <w:rsid w:val="00BE4AD3"/>
    <w:rsid w:val="00BF0E8D"/>
    <w:rsid w:val="00BF1F4A"/>
    <w:rsid w:val="00BF521E"/>
    <w:rsid w:val="00C01596"/>
    <w:rsid w:val="00C104F4"/>
    <w:rsid w:val="00C12893"/>
    <w:rsid w:val="00C30612"/>
    <w:rsid w:val="00C34A6A"/>
    <w:rsid w:val="00C51DAF"/>
    <w:rsid w:val="00C52222"/>
    <w:rsid w:val="00C56A4E"/>
    <w:rsid w:val="00C633B7"/>
    <w:rsid w:val="00C816E6"/>
    <w:rsid w:val="00C81F1F"/>
    <w:rsid w:val="00C86E3B"/>
    <w:rsid w:val="00CA56C0"/>
    <w:rsid w:val="00CA6BC8"/>
    <w:rsid w:val="00CB0B73"/>
    <w:rsid w:val="00CD28E4"/>
    <w:rsid w:val="00CD419B"/>
    <w:rsid w:val="00CE1FE2"/>
    <w:rsid w:val="00CE20F9"/>
    <w:rsid w:val="00CE6320"/>
    <w:rsid w:val="00CE7207"/>
    <w:rsid w:val="00CF269E"/>
    <w:rsid w:val="00D07ED1"/>
    <w:rsid w:val="00D22AA6"/>
    <w:rsid w:val="00D265C7"/>
    <w:rsid w:val="00D35F1B"/>
    <w:rsid w:val="00D41875"/>
    <w:rsid w:val="00D54BB0"/>
    <w:rsid w:val="00D5502D"/>
    <w:rsid w:val="00D57525"/>
    <w:rsid w:val="00D95D43"/>
    <w:rsid w:val="00D971D9"/>
    <w:rsid w:val="00DB0E15"/>
    <w:rsid w:val="00DB2785"/>
    <w:rsid w:val="00DB461B"/>
    <w:rsid w:val="00DD0AA8"/>
    <w:rsid w:val="00DE0CE3"/>
    <w:rsid w:val="00DF6DE6"/>
    <w:rsid w:val="00E02EB6"/>
    <w:rsid w:val="00E11A6D"/>
    <w:rsid w:val="00E11C2B"/>
    <w:rsid w:val="00E259E3"/>
    <w:rsid w:val="00E32FF7"/>
    <w:rsid w:val="00E5322A"/>
    <w:rsid w:val="00E57CAA"/>
    <w:rsid w:val="00E67BEE"/>
    <w:rsid w:val="00E8126C"/>
    <w:rsid w:val="00E8211E"/>
    <w:rsid w:val="00E87A85"/>
    <w:rsid w:val="00EA4556"/>
    <w:rsid w:val="00EA797F"/>
    <w:rsid w:val="00EB0FE8"/>
    <w:rsid w:val="00EB1A37"/>
    <w:rsid w:val="00ED7101"/>
    <w:rsid w:val="00EE76A3"/>
    <w:rsid w:val="00EF36D0"/>
    <w:rsid w:val="00F00662"/>
    <w:rsid w:val="00F03967"/>
    <w:rsid w:val="00F210C1"/>
    <w:rsid w:val="00F24F32"/>
    <w:rsid w:val="00F24FDF"/>
    <w:rsid w:val="00F41BE5"/>
    <w:rsid w:val="00F541DB"/>
    <w:rsid w:val="00FA11DA"/>
    <w:rsid w:val="00FA1AA5"/>
    <w:rsid w:val="00FA3C8F"/>
    <w:rsid w:val="00FF0D37"/>
    <w:rsid w:val="00FF0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B27C3BD"/>
  <w15:docId w15:val="{C4204CCE-216E-48D2-977F-D97126D39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aliases w:val="Bolita"/>
    <w:basedOn w:val="Normal"/>
    <w:link w:val="PrrafodelistaCar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  <w:style w:type="paragraph" w:customStyle="1" w:styleId="paragraph">
    <w:name w:val="paragraph"/>
    <w:basedOn w:val="Normal"/>
    <w:rsid w:val="003300CC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customStyle="1" w:styleId="normaltextrun">
    <w:name w:val="normaltextrun"/>
    <w:basedOn w:val="Fuentedeprrafopredeter"/>
    <w:rsid w:val="003300CC"/>
  </w:style>
  <w:style w:type="character" w:customStyle="1" w:styleId="eop">
    <w:name w:val="eop"/>
    <w:basedOn w:val="Fuentedeprrafopredeter"/>
    <w:rsid w:val="003300CC"/>
  </w:style>
  <w:style w:type="character" w:customStyle="1" w:styleId="spellingerror">
    <w:name w:val="spellingerror"/>
    <w:basedOn w:val="Fuentedeprrafopredeter"/>
    <w:rsid w:val="0081544A"/>
  </w:style>
  <w:style w:type="character" w:customStyle="1" w:styleId="scxo243753233">
    <w:name w:val="scxo243753233"/>
    <w:basedOn w:val="Fuentedeprrafopredeter"/>
    <w:rsid w:val="0081544A"/>
  </w:style>
  <w:style w:type="character" w:customStyle="1" w:styleId="PrrafodelistaCar">
    <w:name w:val="Párrafo de lista Car"/>
    <w:aliases w:val="Bolita Car"/>
    <w:link w:val="Prrafodelista"/>
    <w:uiPriority w:val="34"/>
    <w:rsid w:val="00BF0E8D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9329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98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24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30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1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speedtest.claro.net.co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speedtest.claro.net.co/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Dibujo_de_Microsoft_Visio_2003-201011.vsd"/><Relationship Id="rId1" Type="http://schemas.openxmlformats.org/officeDocument/2006/relationships/image" Target="media/image3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>18268</codigoDocumento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https://claromovilco.sharepoint.com/sites/PortalProcesos/Documentos/_layouts/15/wrkstat.aspx?List=33795d45-1599-4071-abb7-4a9cd4486da8&amp;WorkflowInstanceName=394a3788-9a53-4755-9570-a60223f3be81</Url>
      <Description>Stage 1</Description>
    </actualizarUrlDocumento>
    <PublishingStartDate xmlns="http://schemas.microsoft.com/sharepoint/v3" xsi:nil="true"/>
    <EstadoDocumento xmlns="33795d45-1599-4071-abb7-4a9cd4486d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PolicyDirtyBag xmlns="microsoft.office.server.policy.changes">
  <Microsoft.Office.RecordsManagement.PolicyFeatures.Expiration op="Delete"/>
</PolicyDirtyBag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85F1A-B186-47D3-9453-D286BB0EC093}">
  <ds:schemaRefs>
    <ds:schemaRef ds:uri="http://schemas.microsoft.com/office/2006/metadata/properties"/>
    <ds:schemaRef ds:uri="http://schemas.microsoft.com/office/infopath/2007/PartnerControls"/>
    <ds:schemaRef ds:uri="33795d45-1599-4071-abb7-4a9cd4486da8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38CCD6D-D684-44C5-810D-227392FACC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4699D4-7568-48F3-BCB7-609185187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795d45-1599-4071-abb7-4a9cd4486da8"/>
    <ds:schemaRef ds:uri="de73fe2e-af3c-4947-a5f7-7d4491bf4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6E37F2-3CC4-4DCE-92F7-49F3A3C30BEC}">
  <ds:schemaRefs>
    <ds:schemaRef ds:uri="microsoft.office.server.policy.changes"/>
  </ds:schemaRefs>
</ds:datastoreItem>
</file>

<file path=customXml/itemProps5.xml><?xml version="1.0" encoding="utf-8"?>
<ds:datastoreItem xmlns:ds="http://schemas.openxmlformats.org/officeDocument/2006/customXml" ds:itemID="{9F433AF8-EE46-47F6-AD17-9FF772CDB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3923</TotalTime>
  <Pages>33</Pages>
  <Words>4633</Words>
  <Characters>25485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QA Instalaciones Pymes</vt:lpstr>
    </vt:vector>
  </TitlesOfParts>
  <Company>TVCABLE S.A</Company>
  <LinksUpToDate>false</LinksUpToDate>
  <CharactersWithSpaces>30058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Servicios internet telefonia ultrawifi y MPLS</dc:title>
  <dc:creator>luz.vega.f</dc:creator>
  <cp:lastModifiedBy>ZTE</cp:lastModifiedBy>
  <cp:revision>22</cp:revision>
  <cp:lastPrinted>2008-02-06T21:08:00Z</cp:lastPrinted>
  <dcterms:created xsi:type="dcterms:W3CDTF">2020-02-04T14:47:00Z</dcterms:created>
  <dcterms:modified xsi:type="dcterms:W3CDTF">2023-02-27T15:32:00Z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