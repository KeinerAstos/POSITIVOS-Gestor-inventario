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9E5EEA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DOCUMENTACION ACTIVIDAD</w:t>
      </w:r>
      <w:bookmarkStart w:id="0" w:name="_GoBack"/>
      <w:bookmarkEnd w:id="0"/>
    </w:p>
    <w:p w:rsidR="00401252" w:rsidRPr="009E5EEA" w:rsidRDefault="00401252" w:rsidP="00A057CD">
      <w:pPr>
        <w:rPr>
          <w:rFonts w:ascii="Arial" w:hAnsi="Arial" w:cs="Arial"/>
          <w:b/>
          <w:lang w:val="es-CO"/>
        </w:rPr>
      </w:pPr>
      <w:r>
        <w:t>Visita Número:</w:t>
        <w:tab/>
        <w:t>{visita_numero}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Fecha Ejecución:</w:t>
        <w:tab/>
        <w:t>{fecha_ejecucion}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Hora Inicio:</w:t>
        <w:tab/>
        <w:t>{hora_inicio}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Tiempo Transporte:</w:t>
        <w:tab/>
        <w:t>{tiempo_transporte}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Tiempo Antesala:</w:t>
        <w:tab/>
        <w:t>{tiempo_antesala}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Tiempo Ejecución:</w:t>
        <w:tab/>
        <w:t>{tiempo_ejecucion}</w:t>
      </w:r>
    </w:p>
    <w:p w:rsidR="00401252" w:rsidRPr="009E5EEA" w:rsidRDefault="005A496C" w:rsidP="00401252">
      <w:pPr>
        <w:rPr>
          <w:rFonts w:ascii="Arial" w:hAnsi="Arial" w:cs="Arial"/>
          <w:b/>
          <w:lang w:val="es-CO"/>
        </w:rPr>
      </w:pPr>
      <w:r>
        <w:t>Espera Claro:</w:t>
        <w:tab/>
        <w:t>{tiempo_espera_claro}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Hora Salida:</w:t>
        <w:tab/>
        <w:t>{hora_salida}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Ing. Outsourcing:</w:t>
        <w:tab/>
        <w:t>{ingeniero_outsourcing}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Multímetro:</w:t>
        <w:tab/>
        <w:t>{multimetro}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Analizador de BER:</w:t>
        <w:tab/>
        <w:t>{analizador_ber}</w:t>
      </w:r>
    </w:p>
    <w:p w:rsidR="00401252" w:rsidRPr="009E5EEA" w:rsidRDefault="005A496C" w:rsidP="00401252">
      <w:pPr>
        <w:rPr>
          <w:rFonts w:ascii="Arial" w:hAnsi="Arial" w:cs="Arial"/>
          <w:b/>
          <w:lang w:val="es-CO"/>
        </w:rPr>
      </w:pPr>
      <w:r>
        <w:t>Soporte Claro:</w:t>
        <w:tab/>
        <w:t>{soporte_claro}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Firma el Acta:</w:t>
        <w:tab/>
        <w:t>{firma_acta}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Caso Seguimiento:</w:t>
        <w:tab/>
        <w:t>{caso_seguimiento}</w:t>
      </w:r>
    </w:p>
    <w:p w:rsidR="00401252" w:rsidRPr="009E5EEA" w:rsidRDefault="00401252" w:rsidP="00E11A6D">
      <w:pPr>
        <w:rPr>
          <w:rFonts w:ascii="Arial" w:hAnsi="Arial" w:cs="Arial"/>
          <w:b/>
          <w:lang w:val="es-CO"/>
        </w:rPr>
      </w:pPr>
      <w:r>
        <w:t>Problemas en Instalación:</w:t>
        <w:tab/>
        <w:t>{problemas_instalacion}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9E5EEA" w:rsidRDefault="00401252" w:rsidP="00967471">
      <w:p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Mediciones Eléctricas</w:t>
      </w:r>
    </w:p>
    <w:p w:rsidR="00967471" w:rsidRPr="009E5EEA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>
        <w:tab/>
        <w:t>Fase-Neutro:</w:t>
        <w:tab/>
        <w:t>{fase_neutro}</w:t>
      </w:r>
    </w:p>
    <w:p w:rsidR="00967471" w:rsidRPr="009E5EEA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>
        <w:tab/>
        <w:t>Fase-Tierra:</w:t>
        <w:tab/>
        <w:t>{fase_tierra}</w:t>
      </w:r>
    </w:p>
    <w:p w:rsidR="00401252" w:rsidRPr="009E5EEA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>
        <w:tab/>
        <w:t>Neutro-Tierra:</w:t>
        <w:tab/>
        <w:t>{neutro_tierra}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Lugar de Instalación de Equipos:</w:t>
        <w:tab/>
        <w:t>{lugar_instalacion}</w:t>
      </w:r>
    </w:p>
    <w:p w:rsidR="00E57CAA" w:rsidRPr="009E5EEA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9E5EEA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Observaciones:</w:t>
      </w: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>
        <w:t>{observaciones}</w:t>
      </w:r>
    </w:p>
    <w:p w:rsidR="00E57CAA" w:rsidRPr="009E5EEA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9E5EEA" w:rsidTr="00FA1AA5">
        <w:tc>
          <w:tcPr>
            <w:tcW w:w="1689" w:type="dxa"/>
            <w:shd w:val="clear" w:color="auto" w:fill="C00000"/>
          </w:tcPr>
          <w:p w:rsidR="00401252" w:rsidRPr="009E5EEA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9E5EEA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9E5EEA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9E5EEA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9E5EEA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9E5EEA" w:rsidTr="00E57CAA">
        <w:tc>
          <w:tcPr>
            <w:tcW w:w="1689" w:type="dxa"/>
          </w:tcPr>
          <w:p>
            <w:r>
              <w:t>{equipo_instalado_1_tipo}</w:t>
            </w:r>
          </w:p>
        </w:tc>
        <w:tc>
          <w:tcPr>
            <w:tcW w:w="1113" w:type="dxa"/>
          </w:tcPr>
          <w:p>
            <w:r>
              <w:t>{equipo_instalado_1_marca}</w:t>
            </w:r>
          </w:p>
        </w:tc>
        <w:tc>
          <w:tcPr>
            <w:tcW w:w="1559" w:type="dxa"/>
          </w:tcPr>
          <w:p>
            <w:r>
              <w:t>{equipo_instalado_1_modelo}</w:t>
            </w:r>
          </w:p>
        </w:tc>
        <w:tc>
          <w:tcPr>
            <w:tcW w:w="1701" w:type="dxa"/>
          </w:tcPr>
          <w:p>
            <w:r>
              <w:t>{equipo_instalado_1_serial}</w:t>
            </w:r>
          </w:p>
        </w:tc>
        <w:tc>
          <w:tcPr>
            <w:tcW w:w="2384" w:type="dxa"/>
          </w:tcPr>
          <w:p>
            <w:r>
              <w:t>{equipo_instalado_1_placa}</w:t>
            </w:r>
          </w:p>
        </w:tc>
      </w:tr>
      <w:tr w:rsidR="00401252" w:rsidRPr="009E5EEA" w:rsidTr="00E57CAA">
        <w:tc>
          <w:tcPr>
            <w:tcW w:w="1689" w:type="dxa"/>
          </w:tcPr>
          <w:p>
            <w:r>
              <w:t>{equipo_instalado_2_tipo}</w:t>
            </w:r>
          </w:p>
        </w:tc>
        <w:tc>
          <w:tcPr>
            <w:tcW w:w="1113" w:type="dxa"/>
          </w:tcPr>
          <w:p>
            <w:r>
              <w:t>{equipo_instalado_2_marca}</w:t>
            </w:r>
          </w:p>
        </w:tc>
        <w:tc>
          <w:tcPr>
            <w:tcW w:w="1559" w:type="dxa"/>
          </w:tcPr>
          <w:p>
            <w:r>
              <w:t>{equipo_instalado_2_modelo}</w:t>
            </w:r>
          </w:p>
        </w:tc>
        <w:tc>
          <w:tcPr>
            <w:tcW w:w="1701" w:type="dxa"/>
          </w:tcPr>
          <w:p>
            <w:r>
              <w:t>{equipo_instalado_2_serial}</w:t>
            </w:r>
          </w:p>
        </w:tc>
        <w:tc>
          <w:tcPr>
            <w:tcW w:w="2384" w:type="dxa"/>
          </w:tcPr>
          <w:p>
            <w:r>
              <w:t>{equipo_instalado_2_placa}</w:t>
            </w:r>
          </w:p>
        </w:tc>
      </w:tr>
      <w:tr w:rsidR="00401252" w:rsidRPr="009E5EEA" w:rsidTr="00E57CAA">
        <w:tc>
          <w:tcPr>
            <w:tcW w:w="1689" w:type="dxa"/>
          </w:tcPr>
          <w:p>
            <w:r>
              <w:t>{equipo_instalado_3_tipo}</w:t>
            </w:r>
          </w:p>
        </w:tc>
        <w:tc>
          <w:tcPr>
            <w:tcW w:w="1113" w:type="dxa"/>
          </w:tcPr>
          <w:p>
            <w:r>
              <w:t>{equipo_instalado_3_marca}</w:t>
            </w:r>
          </w:p>
        </w:tc>
        <w:tc>
          <w:tcPr>
            <w:tcW w:w="1559" w:type="dxa"/>
          </w:tcPr>
          <w:p>
            <w:r>
              <w:t>{equipo_instalado_3_modelo}</w:t>
            </w:r>
          </w:p>
        </w:tc>
        <w:tc>
          <w:tcPr>
            <w:tcW w:w="1701" w:type="dxa"/>
          </w:tcPr>
          <w:p>
            <w:r>
              <w:t>{equipo_instalado_3_serial}</w:t>
            </w:r>
          </w:p>
        </w:tc>
        <w:tc>
          <w:tcPr>
            <w:tcW w:w="2384" w:type="dxa"/>
          </w:tcPr>
          <w:p>
            <w:r>
              <w:t>{equipo_instalado_3_placa}</w:t>
            </w:r>
          </w:p>
        </w:tc>
      </w:tr>
      <w:tr w:rsidR="00401252" w:rsidRPr="009E5EEA" w:rsidTr="00E57CAA">
        <w:tc>
          <w:tcPr>
            <w:tcW w:w="1689" w:type="dxa"/>
          </w:tcPr>
          <w:p>
            <w:r>
              <w:t>{equipo_instalado_4_tipo}</w:t>
            </w:r>
          </w:p>
        </w:tc>
        <w:tc>
          <w:tcPr>
            <w:tcW w:w="1113" w:type="dxa"/>
          </w:tcPr>
          <w:p>
            <w:r>
              <w:t>{equipo_instalado_4_marca}</w:t>
            </w:r>
          </w:p>
        </w:tc>
        <w:tc>
          <w:tcPr>
            <w:tcW w:w="1559" w:type="dxa"/>
          </w:tcPr>
          <w:p>
            <w:r>
              <w:t>{equipo_instalado_4_modelo}</w:t>
            </w:r>
          </w:p>
        </w:tc>
        <w:tc>
          <w:tcPr>
            <w:tcW w:w="1701" w:type="dxa"/>
          </w:tcPr>
          <w:p>
            <w:r>
              <w:t>{equipo_instalado_4_serial}</w:t>
            </w:r>
          </w:p>
        </w:tc>
        <w:tc>
          <w:tcPr>
            <w:tcW w:w="2384" w:type="dxa"/>
          </w:tcPr>
          <w:p>
            <w:r>
              <w:t>{equipo_instalado_4_placa}</w:t>
            </w:r>
          </w:p>
        </w:tc>
      </w:tr>
    </w:tbl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E5EEA" w:rsidRDefault="00401252" w:rsidP="00401252">
      <w:p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EQUIPOS DESINSTALADOS</w:t>
      </w:r>
      <w:r w:rsidR="00007242" w:rsidRPr="009E5EEA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9E5EEA" w:rsidTr="00FA1AA5">
        <w:tc>
          <w:tcPr>
            <w:tcW w:w="1689" w:type="dxa"/>
            <w:shd w:val="clear" w:color="auto" w:fill="C00000"/>
          </w:tcPr>
          <w:p w:rsidR="00E57CAA" w:rsidRPr="009E5EEA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9E5EEA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9E5EEA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9E5EEA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9E5EEA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9E5EEA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9E5EEA" w:rsidTr="00892B62">
        <w:tc>
          <w:tcPr>
            <w:tcW w:w="1689" w:type="dxa"/>
          </w:tcPr>
          <w:p>
            <w:r>
              <w:t>{equipo_desinstalado_1_tipo}</w:t>
            </w:r>
          </w:p>
        </w:tc>
        <w:tc>
          <w:tcPr>
            <w:tcW w:w="1113" w:type="dxa"/>
          </w:tcPr>
          <w:p>
            <w:r>
              <w:t>{equipo_desinstalado_1_marca}</w:t>
            </w:r>
          </w:p>
        </w:tc>
        <w:tc>
          <w:tcPr>
            <w:tcW w:w="1559" w:type="dxa"/>
          </w:tcPr>
          <w:p>
            <w:r>
              <w:t>{equipo_desinstalado_1_modelo}</w:t>
            </w:r>
          </w:p>
        </w:tc>
        <w:tc>
          <w:tcPr>
            <w:tcW w:w="1701" w:type="dxa"/>
          </w:tcPr>
          <w:p>
            <w:r>
              <w:t>{equipo_desinstalado_1_serial}</w:t>
            </w:r>
          </w:p>
        </w:tc>
        <w:tc>
          <w:tcPr>
            <w:tcW w:w="2384" w:type="dxa"/>
          </w:tcPr>
          <w:p>
            <w:r>
              <w:t>{equipo_desinstalado_1_placa}</w:t>
            </w:r>
          </w:p>
        </w:tc>
      </w:tr>
      <w:tr w:rsidR="00E57CAA" w:rsidRPr="009E5EEA" w:rsidTr="00892B62">
        <w:tc>
          <w:tcPr>
            <w:tcW w:w="1689" w:type="dxa"/>
          </w:tcPr>
          <w:p>
            <w:r>
              <w:t>{equipo_desinstalado_2_tipo}</w:t>
            </w:r>
          </w:p>
        </w:tc>
        <w:tc>
          <w:tcPr>
            <w:tcW w:w="1113" w:type="dxa"/>
          </w:tcPr>
          <w:p>
            <w:r>
              <w:t>{equipo_desinstalado_2_marca}</w:t>
            </w:r>
          </w:p>
        </w:tc>
        <w:tc>
          <w:tcPr>
            <w:tcW w:w="1559" w:type="dxa"/>
          </w:tcPr>
          <w:p>
            <w:r>
              <w:t>{equipo_desinstalado_2_modelo}</w:t>
            </w:r>
          </w:p>
        </w:tc>
        <w:tc>
          <w:tcPr>
            <w:tcW w:w="1701" w:type="dxa"/>
          </w:tcPr>
          <w:p>
            <w:r>
              <w:t>{equipo_desinstalado_2_serial}</w:t>
            </w:r>
          </w:p>
        </w:tc>
        <w:tc>
          <w:tcPr>
            <w:tcW w:w="2384" w:type="dxa"/>
          </w:tcPr>
          <w:p>
            <w:r>
              <w:t>{equipo_desinstalado_2_placa}</w:t>
            </w:r>
          </w:p>
        </w:tc>
      </w:tr>
      <w:tr w:rsidR="00E57CAA" w:rsidRPr="009E5EEA" w:rsidTr="00892B62">
        <w:tc>
          <w:tcPr>
            <w:tcW w:w="1689" w:type="dxa"/>
          </w:tcPr>
          <w:p>
            <w:r>
              <w:t>{equipo_desinstalado_3_tipo}</w:t>
            </w:r>
          </w:p>
        </w:tc>
        <w:tc>
          <w:tcPr>
            <w:tcW w:w="1113" w:type="dxa"/>
          </w:tcPr>
          <w:p>
            <w:r>
              <w:t>{equipo_desinstalado_3_marca}</w:t>
            </w:r>
          </w:p>
        </w:tc>
        <w:tc>
          <w:tcPr>
            <w:tcW w:w="1559" w:type="dxa"/>
          </w:tcPr>
          <w:p>
            <w:r>
              <w:t>{equipo_desinstalado_3_modelo}</w:t>
            </w:r>
          </w:p>
        </w:tc>
        <w:tc>
          <w:tcPr>
            <w:tcW w:w="1701" w:type="dxa"/>
          </w:tcPr>
          <w:p>
            <w:r>
              <w:t>{equipo_desinstalado_3_serial}</w:t>
            </w:r>
          </w:p>
        </w:tc>
        <w:tc>
          <w:tcPr>
            <w:tcW w:w="2384" w:type="dxa"/>
          </w:tcPr>
          <w:p>
            <w:r>
              <w:t>{equipo_desinstalado_3_placa}</w:t>
            </w:r>
          </w:p>
        </w:tc>
      </w:tr>
      <w:tr w:rsidR="00E57CAA" w:rsidRPr="009E5EEA" w:rsidTr="00892B62">
        <w:tc>
          <w:tcPr>
            <w:tcW w:w="1689" w:type="dxa"/>
          </w:tcPr>
          <w:p>
            <w:r>
              <w:t>{equipo_desinstalado_4_tipo}</w:t>
            </w:r>
          </w:p>
        </w:tc>
        <w:tc>
          <w:tcPr>
            <w:tcW w:w="1113" w:type="dxa"/>
          </w:tcPr>
          <w:p>
            <w:r>
              <w:t>{equipo_desinstalado_4_marca}</w:t>
            </w:r>
          </w:p>
        </w:tc>
        <w:tc>
          <w:tcPr>
            <w:tcW w:w="1559" w:type="dxa"/>
          </w:tcPr>
          <w:p>
            <w:r>
              <w:t>{equipo_desinstalado_4_modelo}</w:t>
            </w:r>
          </w:p>
        </w:tc>
        <w:tc>
          <w:tcPr>
            <w:tcW w:w="1701" w:type="dxa"/>
          </w:tcPr>
          <w:p>
            <w:r>
              <w:t>{equipo_desinstalado_4_serial}</w:t>
            </w:r>
          </w:p>
        </w:tc>
        <w:tc>
          <w:tcPr>
            <w:tcW w:w="2384" w:type="dxa"/>
          </w:tcPr>
          <w:p>
            <w:r>
              <w:t>{equipo_desinstalado_4_placa}</w:t>
            </w:r>
          </w:p>
        </w:tc>
      </w:tr>
    </w:tbl>
    <w:p w:rsidR="00E57CAA" w:rsidRPr="009E5EEA" w:rsidRDefault="00E57CAA">
      <w:p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br w:type="page"/>
      </w:r>
    </w:p>
    <w:p w:rsidR="008F1515" w:rsidRPr="009E5EEA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9E5EEA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Foto </w:t>
      </w:r>
      <w:r w:rsidR="00894384" w:rsidRPr="009E5EEA">
        <w:rPr>
          <w:rFonts w:ascii="Arial" w:hAnsi="Arial" w:cs="Arial"/>
          <w:b/>
          <w:lang w:val="es-CO"/>
        </w:rPr>
        <w:t>actual instalaciones del cliente</w:t>
      </w:r>
      <w:r w:rsidRPr="009E5EEA">
        <w:rPr>
          <w:rFonts w:ascii="Arial" w:hAnsi="Arial" w:cs="Arial"/>
          <w:b/>
          <w:lang w:val="es-CO"/>
        </w:rPr>
        <w:t xml:space="preserve"> (400x300 pixeles).</w:t>
      </w:r>
    </w:p>
    <w:p>
      <w:r>
        <w:t>{foto_actual_instalaciones_cliente}</w:t>
      </w:r>
    </w:p>
    <w:p w:rsidR="008F1515" w:rsidRPr="009E5EEA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0D4F9C5A" wp14:editId="422DD221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9E5EEA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9E5EEA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Foto tomas </w:t>
      </w:r>
      <w:r w:rsidR="00CB079A" w:rsidRPr="009E5EEA">
        <w:rPr>
          <w:rFonts w:ascii="Arial" w:hAnsi="Arial" w:cs="Arial"/>
          <w:b/>
          <w:lang w:val="es-CO"/>
        </w:rPr>
        <w:t xml:space="preserve">eléctricas </w:t>
      </w:r>
      <w:r w:rsidR="0033188E" w:rsidRPr="009E5EEA">
        <w:rPr>
          <w:rFonts w:ascii="Arial" w:hAnsi="Arial" w:cs="Arial"/>
          <w:b/>
          <w:lang w:val="es-CO"/>
        </w:rPr>
        <w:t xml:space="preserve">o instalaciones eléctricas </w:t>
      </w:r>
      <w:r w:rsidR="00CB079A" w:rsidRPr="009E5EEA">
        <w:rPr>
          <w:rFonts w:ascii="Arial" w:hAnsi="Arial" w:cs="Arial"/>
          <w:b/>
          <w:lang w:val="es-CO"/>
        </w:rPr>
        <w:t>(</w:t>
      </w:r>
      <w:r w:rsidRPr="009E5EEA">
        <w:rPr>
          <w:rFonts w:ascii="Arial" w:hAnsi="Arial" w:cs="Arial"/>
          <w:b/>
          <w:lang w:val="es-CO"/>
        </w:rPr>
        <w:t>400x300 pixeles).</w:t>
      </w:r>
    </w:p>
    <w:p>
      <w:r>
        <w:t>{foto_tomas_instalaciones_electricas}</w:t>
      </w:r>
    </w:p>
    <w:p w:rsidR="008F1515" w:rsidRPr="009E5EEA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2E326FC" wp14:editId="0F5B7A13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9E5EEA" w:rsidRDefault="008F1515" w:rsidP="008F1515">
      <w:pPr>
        <w:rPr>
          <w:rFonts w:ascii="Arial" w:hAnsi="Arial" w:cs="Arial"/>
          <w:b/>
          <w:bCs/>
          <w:lang w:val="es-CO"/>
        </w:rPr>
      </w:pPr>
      <w:r w:rsidRPr="009E5EEA">
        <w:rPr>
          <w:rFonts w:ascii="Arial" w:hAnsi="Arial" w:cs="Arial"/>
          <w:b/>
          <w:bCs/>
          <w:lang w:val="es-CO"/>
        </w:rPr>
        <w:br w:type="page"/>
      </w:r>
    </w:p>
    <w:p w:rsidR="008F1515" w:rsidRPr="009E5EEA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>
      <w:r>
        <w:t>{foto_voltaje}</w:t>
      </w:r>
    </w:p>
    <w:p w:rsidR="008F1515" w:rsidRPr="009E5EEA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4366ED5D" wp14:editId="5EACE70B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08" w:rsidRPr="009E5EEA" w:rsidRDefault="00BB1908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Foto de cada uno de los Switch del cliente evidenciando puertos conectados.</w:t>
      </w:r>
    </w:p>
    <w:p>
      <w:r>
        <w:t>{foto_switches_cliente}</w:t>
      </w:r>
    </w:p>
    <w:p w:rsidR="00BB1908" w:rsidRPr="009E5EEA" w:rsidRDefault="00BB1908" w:rsidP="00C872ED">
      <w:pPr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2A287E2B" wp14:editId="6E7D040C">
            <wp:extent cx="3808730" cy="285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08" w:rsidRPr="009E5EEA" w:rsidRDefault="00BB1908" w:rsidP="008F1515">
      <w:pPr>
        <w:jc w:val="center"/>
        <w:rPr>
          <w:rFonts w:ascii="Arial" w:hAnsi="Arial" w:cs="Arial"/>
          <w:b/>
          <w:lang w:val="es-CO"/>
        </w:rPr>
      </w:pPr>
    </w:p>
    <w:p w:rsidR="00AD4411" w:rsidRPr="009E5EEA" w:rsidRDefault="008F1515" w:rsidP="00263086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bCs/>
          <w:lang w:val="es-CO"/>
        </w:rPr>
        <w:br w:type="page"/>
      </w:r>
      <w:r w:rsidR="00AD4411" w:rsidRPr="009E5EEA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116012" w:rsidRPr="009E5EEA">
        <w:rPr>
          <w:rFonts w:ascii="Arial" w:hAnsi="Arial" w:cs="Arial"/>
          <w:b/>
          <w:lang w:val="es-CO"/>
        </w:rPr>
        <w:t>SITE SURVEY LAN ADMINISTRADA</w:t>
      </w:r>
    </w:p>
    <w:p w:rsidR="00AA0E50" w:rsidRPr="009E5EEA" w:rsidRDefault="00266937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Cuál es el tipo de topología en la red Switcheada?</w:t>
      </w:r>
    </w:p>
    <w:p w:rsidR="005C43A6" w:rsidRPr="009E5EEA" w:rsidRDefault="00266937" w:rsidP="004702EC">
      <w:pPr>
        <w:jc w:val="right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i/>
          <w:color w:val="A6A6A6" w:themeColor="background1" w:themeShade="A6"/>
          <w:lang w:val="es-CO"/>
        </w:rPr>
        <w:t>Básica (Acceso), Intermedia (Core y Acceso), Avanzada (Core, Acceso, Distribución y HA)</w:t>
      </w:r>
    </w:p>
    <w:p>
      <w:r>
        <w:t>{lan_tipo_topologia_switcheada}</w:t>
      </w:r>
    </w:p>
    <w:p w:rsidR="005C43A6" w:rsidRPr="009E5EEA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9E5EEA" w:rsidRDefault="00266937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Requisito PoE</w:t>
      </w:r>
    </w:p>
    <w:p w:rsidR="005E38F5" w:rsidRPr="009E5EEA" w:rsidRDefault="00266937" w:rsidP="008D4F45">
      <w:pPr>
        <w:ind w:left="84" w:firstLine="708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i/>
          <w:color w:val="A6A6A6" w:themeColor="background1" w:themeShade="A6"/>
          <w:lang w:val="es-CO"/>
        </w:rPr>
        <w:t>SI o NO</w:t>
      </w:r>
    </w:p>
    <w:p w:rsidR="00266937" w:rsidRPr="009E5EEA" w:rsidRDefault="00266937" w:rsidP="008D4F45">
      <w:pPr>
        <w:ind w:left="84" w:firstLine="708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i/>
          <w:color w:val="A6A6A6" w:themeColor="background1" w:themeShade="A6"/>
          <w:lang w:val="es-CO"/>
        </w:rPr>
        <w:t>En caso de Si indicar cantidad de puertos</w:t>
      </w:r>
    </w:p>
    <w:p>
      <w:r>
        <w:t>{lan_requisito_poe_cantidad_puertos}</w:t>
      </w:r>
    </w:p>
    <w:p w:rsidR="005E38F5" w:rsidRPr="009E5EEA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E38F5" w:rsidRPr="009E5EEA" w:rsidRDefault="00266937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 Potencia promedio de equipos energizados por medio de PoE.</w:t>
      </w:r>
    </w:p>
    <w:p w:rsidR="005C43A6" w:rsidRPr="009E5EEA" w:rsidRDefault="00266937" w:rsidP="008D4F45">
      <w:pPr>
        <w:ind w:firstLine="708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i/>
          <w:color w:val="A6A6A6" w:themeColor="background1" w:themeShade="A6"/>
          <w:lang w:val="es-CO"/>
        </w:rPr>
        <w:t>Unidad de medida en Watts</w:t>
      </w:r>
    </w:p>
    <w:p>
      <w:r>
        <w:t>{lan_potencia_promedio_poe_watts}</w:t>
      </w:r>
    </w:p>
    <w:p w:rsidR="00684CF0" w:rsidRPr="009E5EEA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D54BB0" w:rsidRPr="009E5EEA" w:rsidRDefault="00291BAF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Cantidad de puertos eléctricos requeridos </w:t>
      </w:r>
    </w:p>
    <w:p w:rsidR="005E38F5" w:rsidRPr="009E5EEA" w:rsidRDefault="00291BAF" w:rsidP="008D4F45">
      <w:pPr>
        <w:ind w:firstLine="708"/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Fast</w:t>
      </w:r>
      <w:r w:rsidR="00F07A7C" w:rsidRPr="009E5EEA">
        <w:rPr>
          <w:rFonts w:ascii="Arial" w:hAnsi="Arial" w:cs="Arial"/>
          <w:bCs/>
          <w:color w:val="A6A6A6" w:themeColor="background1" w:themeShade="A6"/>
          <w:lang w:val="es-CO"/>
        </w:rPr>
        <w:t>E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thernet</w:t>
      </w:r>
      <w:r w:rsidR="00BC32DA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o </w:t>
      </w:r>
      <w:r w:rsidR="00F07A7C" w:rsidRPr="009E5EEA">
        <w:rPr>
          <w:rFonts w:ascii="Arial" w:hAnsi="Arial" w:cs="Arial"/>
          <w:bCs/>
          <w:color w:val="A6A6A6" w:themeColor="background1" w:themeShade="A6"/>
          <w:lang w:val="es-CO"/>
        </w:rPr>
        <w:t>GigaEthernet</w:t>
      </w:r>
      <w:r w:rsidR="00433DF9" w:rsidRPr="009E5EEA">
        <w:rPr>
          <w:rFonts w:ascii="Arial" w:hAnsi="Arial" w:cs="Arial"/>
          <w:bCs/>
          <w:i/>
          <w:color w:val="A6A6A6" w:themeColor="background1" w:themeShade="A6"/>
          <w:lang w:val="es-CO"/>
        </w:rPr>
        <w:t>.</w:t>
      </w:r>
    </w:p>
    <w:p>
      <w:r>
        <w:t>{lan_puertos_electricos_requeridos}</w:t>
      </w:r>
    </w:p>
    <w:p w:rsidR="00684CF0" w:rsidRPr="009E5EEA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:rsidR="005E04F1" w:rsidRPr="009E5EEA" w:rsidRDefault="006518BE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Cantidad de puertos Ópticos Requeridos</w:t>
      </w:r>
    </w:p>
    <w:p w:rsidR="006518BE" w:rsidRPr="009E5EEA" w:rsidRDefault="006518BE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GigaEthernet</w:t>
      </w:r>
      <w:r w:rsidR="00F07A7C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o 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TenGiga</w:t>
      </w:r>
      <w:r w:rsidR="00F07A7C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="00A16F49" w:rsidRPr="009E5EEA">
        <w:rPr>
          <w:rFonts w:ascii="Arial" w:hAnsi="Arial" w:cs="Arial"/>
          <w:bCs/>
          <w:color w:val="A6A6A6" w:themeColor="background1" w:themeShade="A6"/>
          <w:lang w:val="es-CO"/>
        </w:rPr>
        <w:t>(</w:t>
      </w:r>
      <w:r w:rsidR="00F07A7C" w:rsidRPr="009E5EEA">
        <w:rPr>
          <w:rFonts w:ascii="Arial" w:hAnsi="Arial" w:cs="Arial"/>
          <w:bCs/>
          <w:color w:val="A6A6A6" w:themeColor="background1" w:themeShade="A6"/>
          <w:lang w:val="es-CO"/>
        </w:rPr>
        <w:t>Cantidad</w:t>
      </w:r>
      <w:r w:rsidR="00A16F49" w:rsidRPr="009E5EE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>
      <w:r>
        <w:t>{lan_puertos_opticos_requeridos}</w:t>
      </w:r>
    </w:p>
    <w:p w:rsidR="006518BE" w:rsidRPr="009E5EEA" w:rsidRDefault="006518BE" w:rsidP="0028752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F07A7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Conexión Switches propios del cliente</w:t>
      </w:r>
    </w:p>
    <w:p>
      <w:r>
        <w:t>{lan_conexion_switches_cliente}</w:t>
      </w:r>
    </w:p>
    <w:p w:rsidR="00616E90" w:rsidRPr="009E5EEA" w:rsidRDefault="00616E90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16E90" w:rsidRPr="009E5EEA" w:rsidRDefault="00616E90" w:rsidP="006B037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Uso de EtherChannel</w:t>
      </w:r>
    </w:p>
    <w:p>
      <w:r>
        <w:t>{lan_uso_etherchannel}</w:t>
      </w:r>
    </w:p>
    <w:p w:rsidR="00C40CA5" w:rsidRPr="009E5EEA" w:rsidRDefault="00C40CA5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40CA5" w:rsidRPr="009E5EEA" w:rsidRDefault="00C40CA5" w:rsidP="006B037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Tipo de EtherChannel</w:t>
      </w:r>
    </w:p>
    <w:p w:rsidR="006518BE" w:rsidRPr="009E5EEA" w:rsidRDefault="00C40CA5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UDLD</w:t>
      </w:r>
      <w:r w:rsidR="006B037E" w:rsidRPr="009E5EEA">
        <w:rPr>
          <w:rFonts w:ascii="Arial" w:hAnsi="Arial" w:cs="Arial"/>
          <w:bCs/>
          <w:color w:val="A6A6A6" w:themeColor="background1" w:themeShade="A6"/>
          <w:lang w:val="es-CO"/>
        </w:rPr>
        <w:t>, LACP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, No Aplica</w:t>
      </w:r>
    </w:p>
    <w:p>
      <w:r>
        <w:t>{lan_tipo_etherchannel}</w:t>
      </w:r>
    </w:p>
    <w:p w:rsidR="00C872ED" w:rsidRPr="009E5EEA" w:rsidRDefault="00C872ED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6B037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 </w:t>
      </w:r>
      <w:r w:rsidR="009011A5" w:rsidRPr="009E5EEA">
        <w:rPr>
          <w:rFonts w:ascii="Arial" w:hAnsi="Arial" w:cs="Arial"/>
          <w:b/>
          <w:lang w:val="es-CO"/>
        </w:rPr>
        <w:t xml:space="preserve"> </w:t>
      </w:r>
      <w:r w:rsidRPr="009E5EEA">
        <w:rPr>
          <w:rFonts w:ascii="Arial" w:hAnsi="Arial" w:cs="Arial"/>
          <w:b/>
          <w:lang w:val="es-CO"/>
        </w:rPr>
        <w:t xml:space="preserve">Uso de VTP </w:t>
      </w:r>
    </w:p>
    <w:p>
      <w:r>
        <w:t>{lan_uso_vtp}</w:t>
      </w:r>
    </w:p>
    <w:p w:rsidR="00E45303" w:rsidRPr="009E5EEA" w:rsidRDefault="006518BE" w:rsidP="00E45303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E45303" w:rsidRPr="009E5EEA" w:rsidRDefault="00E45303" w:rsidP="00E45303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E4530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/>
          <w:lang w:val="es-CO"/>
        </w:rPr>
        <w:t>Uso de DTP</w:t>
      </w:r>
    </w:p>
    <w:p>
      <w:r>
        <w:t>{lan_uso_dtp}</w:t>
      </w:r>
    </w:p>
    <w:p w:rsidR="006518BE" w:rsidRPr="009E5EEA" w:rsidRDefault="00935A7E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ab/>
      </w:r>
      <w:r w:rsidR="006518BE"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8D4F45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6B037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Uso de STP</w:t>
      </w:r>
    </w:p>
    <w:p>
      <w:r>
        <w:t>{lan_uso_stp_tipo}</w:t>
      </w:r>
    </w:p>
    <w:p w:rsidR="006518BE" w:rsidRPr="009E5EEA" w:rsidRDefault="006518BE" w:rsidP="00935A7E">
      <w:pPr>
        <w:ind w:left="708"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SI o NO (En Caso de SI </w:t>
      </w:r>
      <w:r w:rsidR="006B037E" w:rsidRPr="009E5EEA">
        <w:rPr>
          <w:rFonts w:ascii="Arial" w:hAnsi="Arial" w:cs="Arial"/>
          <w:bCs/>
          <w:color w:val="A6A6A6" w:themeColor="background1" w:themeShade="A6"/>
          <w:lang w:val="es-CO"/>
        </w:rPr>
        <w:t>qué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tipo? RST</w:t>
      </w:r>
      <w:r w:rsidR="007F4668" w:rsidRPr="009E5EEA">
        <w:rPr>
          <w:rFonts w:ascii="Arial" w:hAnsi="Arial" w:cs="Arial"/>
          <w:bCs/>
          <w:color w:val="A6A6A6" w:themeColor="background1" w:themeShade="A6"/>
          <w:lang w:val="es-CO"/>
        </w:rPr>
        <w:t>P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o MST</w:t>
      </w:r>
      <w:r w:rsidR="00BC32DA" w:rsidRPr="009E5EEA">
        <w:rPr>
          <w:rFonts w:ascii="Arial" w:hAnsi="Arial" w:cs="Arial"/>
          <w:bCs/>
          <w:color w:val="A6A6A6" w:themeColor="background1" w:themeShade="A6"/>
          <w:lang w:val="es-CO"/>
        </w:rPr>
        <w:t>P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C872ED" w:rsidRPr="009E5EEA" w:rsidRDefault="00C872ED" w:rsidP="008D4F45">
      <w:pPr>
        <w:ind w:firstLine="708"/>
        <w:jc w:val="both"/>
        <w:rPr>
          <w:rFonts w:ascii="Arial" w:hAnsi="Arial" w:cs="Arial"/>
          <w:b/>
          <w:lang w:val="es-CO"/>
        </w:rPr>
      </w:pPr>
    </w:p>
    <w:p w:rsidR="006518BE" w:rsidRPr="009E5EEA" w:rsidRDefault="006518BE" w:rsidP="006B037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Cantidad de unidades de rack requeridas para </w:t>
      </w:r>
      <w:r w:rsidR="006B037E" w:rsidRPr="009E5EEA">
        <w:rPr>
          <w:rFonts w:ascii="Arial" w:hAnsi="Arial" w:cs="Arial"/>
          <w:b/>
          <w:lang w:val="es-CO"/>
        </w:rPr>
        <w:t>instalación</w:t>
      </w:r>
      <w:r w:rsidRPr="009E5EEA">
        <w:rPr>
          <w:rFonts w:ascii="Arial" w:hAnsi="Arial" w:cs="Arial"/>
          <w:b/>
          <w:lang w:val="es-CO"/>
        </w:rPr>
        <w:t xml:space="preserve"> de equipos</w:t>
      </w:r>
    </w:p>
    <w:p>
      <w:r>
        <w:t>{lan_unidades_rack_requeridas}</w:t>
      </w:r>
    </w:p>
    <w:p w:rsidR="006518BE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Numero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Existe disponibilidad de unidades de rack en infraestructura de cliente</w:t>
      </w:r>
    </w:p>
    <w:p>
      <w:r>
        <w:t>{lan_disponibilidad_unidades_rack}</w:t>
      </w:r>
    </w:p>
    <w:p w:rsidR="006518BE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Se requiere instalación de nueva in</w:t>
      </w:r>
      <w:r w:rsidR="00B41C4A">
        <w:rPr>
          <w:rFonts w:ascii="Arial" w:hAnsi="Arial" w:cs="Arial"/>
          <w:b/>
          <w:lang w:val="es-CO"/>
        </w:rPr>
        <w:t>fraestructura por parte de Claro</w:t>
      </w:r>
      <w:r w:rsidRPr="009E5EEA">
        <w:rPr>
          <w:rFonts w:ascii="Arial" w:hAnsi="Arial" w:cs="Arial"/>
          <w:b/>
          <w:lang w:val="es-CO"/>
        </w:rPr>
        <w:t xml:space="preserve">. </w:t>
      </w:r>
    </w:p>
    <w:p>
      <w:r>
        <w:t>{lan_requiere_nueva_infraestructura}</w:t>
      </w:r>
    </w:p>
    <w:p w:rsidR="006518BE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B037E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Qué</w:t>
      </w:r>
      <w:r w:rsidR="006518BE" w:rsidRPr="009E5EEA">
        <w:rPr>
          <w:rFonts w:ascii="Arial" w:hAnsi="Arial" w:cs="Arial"/>
          <w:b/>
          <w:lang w:val="es-CO"/>
        </w:rPr>
        <w:t xml:space="preserve"> tipo de </w:t>
      </w:r>
      <w:r w:rsidR="005A65EA" w:rsidRPr="009E5EEA">
        <w:rPr>
          <w:rFonts w:ascii="Arial" w:hAnsi="Arial" w:cs="Arial"/>
          <w:b/>
          <w:lang w:val="es-CO"/>
        </w:rPr>
        <w:t>toma eléctrica se requiere</w:t>
      </w:r>
      <w:r w:rsidR="006518BE" w:rsidRPr="009E5EEA">
        <w:rPr>
          <w:rFonts w:ascii="Arial" w:hAnsi="Arial" w:cs="Arial"/>
          <w:b/>
          <w:lang w:val="es-CO"/>
        </w:rPr>
        <w:t>.</w:t>
      </w:r>
    </w:p>
    <w:p>
      <w:r>
        <w:t>{lan_tipo_toma_electrica}</w:t>
      </w:r>
    </w:p>
    <w:p w:rsidR="00CC4D7D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Monofásicas (110</w:t>
      </w:r>
      <w:r w:rsidR="008466BD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AC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) Cantidad? </w:t>
      </w:r>
    </w:p>
    <w:p w:rsidR="006518BE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Bifásicas (220 AC) Cantidad?</w:t>
      </w:r>
    </w:p>
    <w:p w:rsidR="006518BE" w:rsidRPr="009E5EEA" w:rsidRDefault="006518BE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Se requiere voltaje DC (-48V)</w:t>
      </w:r>
    </w:p>
    <w:p>
      <w:r>
        <w:t>{lan_requiere_voltaje_dc}</w:t>
      </w:r>
    </w:p>
    <w:p w:rsidR="006518BE" w:rsidRPr="009E5EEA" w:rsidRDefault="006518BE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518BE" w:rsidRPr="009E5EEA" w:rsidRDefault="006518BE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Cliente cuenta con infraestructura DC? </w:t>
      </w:r>
    </w:p>
    <w:p>
      <w:r>
        <w:t>{lan_infraestructura_dc_cliente}</w:t>
      </w:r>
    </w:p>
    <w:p w:rsidR="006518BE" w:rsidRPr="009E5EEA" w:rsidRDefault="008466BD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Rectificador </w:t>
      </w:r>
      <w:r w:rsidR="006518BE"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6518BE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lastRenderedPageBreak/>
        <w:t>En caso de instalarse rectificador que potencia mínima se requiere?</w:t>
      </w:r>
    </w:p>
    <w:p>
      <w:r>
        <w:t>{lan_potencia_minima_rectificador}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KW</w:t>
      </w:r>
      <w:r w:rsidR="009F07FC" w:rsidRPr="009E5EEA">
        <w:rPr>
          <w:rFonts w:ascii="Arial" w:hAnsi="Arial" w:cs="Arial"/>
          <w:bCs/>
          <w:color w:val="A6A6A6" w:themeColor="background1" w:themeShade="A6"/>
          <w:lang w:val="es-CO"/>
        </w:rPr>
        <w:t>s</w:t>
      </w:r>
    </w:p>
    <w:p w:rsidR="00D402F5" w:rsidRPr="009E5EEA" w:rsidRDefault="00D402F5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Tipo de cable eléctrico requerido</w:t>
      </w:r>
    </w:p>
    <w:p>
      <w:r>
        <w:t>{lan_tipo_cable_electrico}</w:t>
      </w:r>
    </w:p>
    <w:p w:rsidR="008662A7" w:rsidRPr="009E5EEA" w:rsidRDefault="009F07FC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C</w:t>
      </w:r>
      <w:r w:rsidR="008662A7" w:rsidRPr="009E5EEA">
        <w:rPr>
          <w:rFonts w:ascii="Arial" w:hAnsi="Arial" w:cs="Arial"/>
          <w:bCs/>
          <w:color w:val="A6A6A6" w:themeColor="background1" w:themeShade="A6"/>
          <w:lang w:val="es-CO"/>
        </w:rPr>
        <w:t>antidad de cables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y Calibre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Cantidad de circuitos eléctricos DC</w:t>
      </w:r>
    </w:p>
    <w:p>
      <w:r>
        <w:t>{lan_circuitos_electricos_dc}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Numero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Distancia hasta la PDU o Rectificador</w:t>
      </w:r>
    </w:p>
    <w:p>
      <w:r>
        <w:t>{lan_distancia_pdu_rectificador}</w:t>
      </w:r>
    </w:p>
    <w:p w:rsidR="008662A7" w:rsidRPr="009E5EEA" w:rsidRDefault="00C872ED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M</w:t>
      </w:r>
      <w:r w:rsidR="008662A7" w:rsidRPr="009E5EEA">
        <w:rPr>
          <w:rFonts w:ascii="Arial" w:hAnsi="Arial" w:cs="Arial"/>
          <w:bCs/>
          <w:color w:val="A6A6A6" w:themeColor="background1" w:themeShade="A6"/>
          <w:lang w:val="es-CO"/>
        </w:rPr>
        <w:t>etros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Se requiere cableado de fibra óptica</w:t>
      </w:r>
    </w:p>
    <w:p>
      <w:r>
        <w:t>{lan_requiere_fibra_optica}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Tipo de Fibra </w:t>
      </w:r>
      <w:r w:rsidR="00C872ED" w:rsidRPr="009E5EEA">
        <w:rPr>
          <w:rFonts w:ascii="Arial" w:hAnsi="Arial" w:cs="Arial"/>
          <w:b/>
          <w:lang w:val="es-CO"/>
        </w:rPr>
        <w:t>Óptica</w:t>
      </w:r>
    </w:p>
    <w:p>
      <w:r>
        <w:t>{lan_tipo_fibra_optica}</w:t>
      </w:r>
    </w:p>
    <w:p w:rsidR="008662A7" w:rsidRPr="009E5EEA" w:rsidRDefault="00C872ED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Monomodo,</w:t>
      </w:r>
      <w:r w:rsidR="008662A7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Multimodo,</w:t>
      </w:r>
      <w:r w:rsidR="008662A7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No Aplica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Tipo de Conectores Terminales</w:t>
      </w:r>
    </w:p>
    <w:p>
      <w:r>
        <w:t>{lan_tipo_conectores_terminales}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SC, ST</w:t>
      </w:r>
      <w:r w:rsidR="00C872ED" w:rsidRPr="009E5EEA">
        <w:rPr>
          <w:rFonts w:ascii="Arial" w:hAnsi="Arial" w:cs="Arial"/>
          <w:bCs/>
          <w:color w:val="A6A6A6" w:themeColor="background1" w:themeShade="A6"/>
          <w:lang w:val="es-CO"/>
        </w:rPr>
        <w:t>, FC, LC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, </w:t>
      </w:r>
      <w:r w:rsidR="00C872ED" w:rsidRPr="009E5EEA">
        <w:rPr>
          <w:rFonts w:ascii="Arial" w:hAnsi="Arial" w:cs="Arial"/>
          <w:bCs/>
          <w:color w:val="A6A6A6" w:themeColor="background1" w:themeShade="A6"/>
          <w:lang w:val="es-CO"/>
        </w:rPr>
        <w:t>Otro,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No aplica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Por su Corte</w:t>
      </w:r>
    </w:p>
    <w:p>
      <w:r>
        <w:t>{lan_corte_conector_fibra}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PC</w:t>
      </w:r>
      <w:r w:rsidR="00C872ED" w:rsidRPr="009E5EEA">
        <w:rPr>
          <w:rFonts w:ascii="Arial" w:hAnsi="Arial" w:cs="Arial"/>
          <w:bCs/>
          <w:color w:val="A6A6A6" w:themeColor="background1" w:themeShade="A6"/>
          <w:lang w:val="es-CO"/>
        </w:rPr>
        <w:t>, UPC, APC, FLAT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, No Aplica</w:t>
      </w:r>
    </w:p>
    <w:p w:rsidR="00C872ED" w:rsidRPr="009E5EEA" w:rsidRDefault="00C872ED" w:rsidP="00C872ED">
      <w:pPr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C872E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La fibra requiere protección en su tendido</w:t>
      </w:r>
    </w:p>
    <w:p>
      <w:r>
        <w:t>{lan_fibra_requiere_proteccion}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515F22" w:rsidRPr="009E5EEA" w:rsidRDefault="00515F22" w:rsidP="00C872ED">
      <w:pPr>
        <w:ind w:left="792"/>
        <w:jc w:val="both"/>
        <w:rPr>
          <w:rFonts w:ascii="Arial" w:hAnsi="Arial" w:cs="Arial"/>
          <w:b/>
          <w:lang w:val="es-CO"/>
        </w:rPr>
      </w:pPr>
    </w:p>
    <w:p w:rsidR="008662A7" w:rsidRPr="009E5EEA" w:rsidRDefault="008662A7" w:rsidP="00515F22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Tipo de Protección</w:t>
      </w:r>
    </w:p>
    <w:p>
      <w:r>
        <w:t>{lan_tipo_proteccion_fibra}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CordFlex Plástico, CordFlex Metálico, Espiral, No aplica</w:t>
      </w:r>
    </w:p>
    <w:p w:rsidR="00515F22" w:rsidRPr="009E5EEA" w:rsidRDefault="00515F22" w:rsidP="00515F22">
      <w:pPr>
        <w:ind w:left="792"/>
        <w:jc w:val="both"/>
        <w:rPr>
          <w:rFonts w:ascii="Arial" w:hAnsi="Arial" w:cs="Arial"/>
          <w:b/>
          <w:lang w:val="es-CO"/>
        </w:rPr>
      </w:pPr>
    </w:p>
    <w:p w:rsidR="008662A7" w:rsidRPr="009E5EEA" w:rsidRDefault="008662A7" w:rsidP="00515F22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Distancia de tendido de fibra óptica</w:t>
      </w:r>
    </w:p>
    <w:p>
      <w:r>
        <w:t>{lan_distancia_tendido_fibra}</w:t>
      </w:r>
    </w:p>
    <w:p w:rsidR="008662A7" w:rsidRPr="009E5EEA" w:rsidRDefault="008662A7" w:rsidP="00935A7E">
      <w:pPr>
        <w:ind w:left="708"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Metros</w:t>
      </w:r>
    </w:p>
    <w:p w:rsidR="00515F22" w:rsidRPr="009E5EEA" w:rsidRDefault="00515F22" w:rsidP="00515F22">
      <w:pPr>
        <w:ind w:firstLine="708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662A7" w:rsidRPr="009E5EEA" w:rsidRDefault="008662A7" w:rsidP="00BF574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Listado de materiales adicionales</w:t>
      </w:r>
    </w:p>
    <w:p>
      <w:r>
        <w:t>{lan_materiales_adicionales}</w:t>
      </w:r>
    </w:p>
    <w:p w:rsidR="008662A7" w:rsidRPr="009E5EEA" w:rsidRDefault="008662A7" w:rsidP="00935A7E">
      <w:pPr>
        <w:ind w:left="792" w:firstLine="624"/>
        <w:jc w:val="both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Ingrese el listado</w:t>
      </w:r>
      <w:r w:rsidR="00483ABC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y cantidades requeridas</w:t>
      </w:r>
    </w:p>
    <w:p w:rsidR="008662A7" w:rsidRPr="009E5EEA" w:rsidRDefault="008662A7" w:rsidP="00BF574F">
      <w:pPr>
        <w:pStyle w:val="Prrafodelista"/>
        <w:ind w:left="792"/>
        <w:jc w:val="both"/>
        <w:rPr>
          <w:rFonts w:ascii="Arial" w:hAnsi="Arial" w:cs="Arial"/>
          <w:b/>
          <w:lang w:val="es-CO"/>
        </w:rPr>
      </w:pPr>
    </w:p>
    <w:p w:rsidR="00684CF0" w:rsidRPr="009E5EEA" w:rsidRDefault="00CE20F9" w:rsidP="009E5EEA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br w:type="page"/>
      </w:r>
      <w:r w:rsidR="00684CF0" w:rsidRPr="009E5EEA">
        <w:rPr>
          <w:rFonts w:ascii="Arial" w:hAnsi="Arial" w:cs="Arial"/>
          <w:b/>
          <w:lang w:val="es-CO"/>
        </w:rPr>
        <w:lastRenderedPageBreak/>
        <w:t>CONEXIONES Y ENTREGA</w:t>
      </w:r>
    </w:p>
    <w:p w:rsidR="00287521" w:rsidRPr="009E5EEA" w:rsidRDefault="00287521" w:rsidP="00287521">
      <w:pPr>
        <w:rPr>
          <w:rFonts w:ascii="Arial" w:hAnsi="Arial" w:cs="Arial"/>
          <w:b/>
          <w:lang w:val="es-CO"/>
        </w:rPr>
      </w:pPr>
    </w:p>
    <w:p w:rsidR="00AD4411" w:rsidRPr="009E5EEA" w:rsidRDefault="00AD4411" w:rsidP="00E45CCB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 xml:space="preserve">Los equipos del cliente quedan conectados a los equipos de </w:t>
      </w:r>
      <w:r w:rsidR="005A496C">
        <w:rPr>
          <w:rFonts w:ascii="Arial" w:hAnsi="Arial" w:cs="Arial"/>
          <w:b/>
          <w:lang w:val="es-CO"/>
        </w:rPr>
        <w:t>Claro</w:t>
      </w:r>
      <w:r w:rsidR="005A06CF" w:rsidRPr="009E5EEA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9E5EEA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9E5EEA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9E5EEA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{lan_cliente_conectado_claro_si}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9E5EEA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9E5EEA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{lan_cliente_conectado_claro_no}</w:t>
            </w:r>
          </w:p>
        </w:tc>
      </w:tr>
    </w:tbl>
    <w:p w:rsidR="00AD4411" w:rsidRPr="009E5EEA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9E5EEA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9E5EEA" w:rsidRDefault="00684CF0" w:rsidP="00E45CCB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9E5EEA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9E5EEA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9E5EEA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9E5EEA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{lan_equipos_disponibles_si}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9E5EEA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9E5EEA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{lan_equipos_disponibles_no}</w:t>
            </w:r>
          </w:p>
        </w:tc>
      </w:tr>
    </w:tbl>
    <w:p w:rsidR="00684CF0" w:rsidRPr="009E5EEA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9E5EEA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9E5EEA" w:rsidRDefault="00AD4411" w:rsidP="00E45CCB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Observaciones</w:t>
      </w:r>
    </w:p>
    <w:p w:rsidR="001A1864" w:rsidRPr="009E5EEA" w:rsidRDefault="001A1864" w:rsidP="00E45CCB">
      <w:pPr>
        <w:ind w:left="792"/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9E5EEA" w:rsidRDefault="001A1864" w:rsidP="009E5EEA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t>DIAGRAMA DE CUARTO DE EQUIPOS</w:t>
      </w:r>
    </w:p>
    <w:p w:rsidR="00AD4411" w:rsidRPr="009E5EEA" w:rsidRDefault="001A1864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Identificación de </w:t>
      </w:r>
      <w:r w:rsidR="00E321EF" w:rsidRPr="009E5EEA">
        <w:rPr>
          <w:rFonts w:ascii="Arial" w:hAnsi="Arial" w:cs="Arial"/>
          <w:bCs/>
          <w:color w:val="A6A6A6" w:themeColor="background1" w:themeShade="A6"/>
          <w:lang w:val="es-CO"/>
        </w:rPr>
        <w:t>espacio</w:t>
      </w: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de los equipos.</w:t>
      </w:r>
    </w:p>
    <w:p>
      <w:r>
        <w:t>{lan_diagrama_cuarto_equipos}</w:t>
      </w:r>
    </w:p>
    <w:p w:rsidR="001A1864" w:rsidRPr="009E5EEA" w:rsidRDefault="001A1864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9E5EEA" w:rsidRDefault="009E5EE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9E5EEA" w:rsidRDefault="009E5EE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9E5EEA" w:rsidRDefault="009E5EE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9E5EEA" w:rsidRDefault="009E5EE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9E5EEA" w:rsidRPr="009E5EEA" w:rsidRDefault="009E5EE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A1864" w:rsidRPr="009E5EEA" w:rsidRDefault="001A1864" w:rsidP="009E5EEA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lastRenderedPageBreak/>
        <w:t>DIAGRAMA DE DETALLE EN LOS RACKS</w:t>
      </w:r>
    </w:p>
    <w:p w:rsidR="00240ED5" w:rsidRPr="009E5EEA" w:rsidRDefault="005A65EA" w:rsidP="008466BD">
      <w:pPr>
        <w:jc w:val="both"/>
        <w:rPr>
          <w:rFonts w:ascii="Arial" w:hAnsi="Arial" w:cs="Arial"/>
          <w:b/>
          <w:bCs/>
          <w:lang w:val="es-CO"/>
        </w:rPr>
      </w:pPr>
      <w:r w:rsidRPr="009E5EEA">
        <w:rPr>
          <w:rFonts w:ascii="Arial" w:hAnsi="Arial" w:cs="Arial"/>
          <w:bCs/>
          <w:color w:val="A6A6A6" w:themeColor="background1" w:themeShade="A6"/>
          <w:lang w:val="es-CO"/>
        </w:rPr>
        <w:t>Identificación</w:t>
      </w:r>
      <w:r w:rsidR="001A1864" w:rsidRPr="009E5EEA">
        <w:rPr>
          <w:rFonts w:ascii="Arial" w:hAnsi="Arial" w:cs="Arial"/>
          <w:bCs/>
          <w:color w:val="A6A6A6" w:themeColor="background1" w:themeShade="A6"/>
          <w:lang w:val="es-CO"/>
        </w:rPr>
        <w:t xml:space="preserve"> espacios reservados para </w:t>
      </w:r>
      <w:r w:rsidR="00F2023B" w:rsidRPr="009E5EEA">
        <w:rPr>
          <w:rFonts w:ascii="Arial" w:hAnsi="Arial" w:cs="Arial"/>
          <w:bCs/>
          <w:color w:val="A6A6A6" w:themeColor="background1" w:themeShade="A6"/>
          <w:lang w:val="es-CO"/>
        </w:rPr>
        <w:t>instalación de Switches</w:t>
      </w:r>
      <w:r w:rsidR="00240ED5" w:rsidRPr="009E5EEA">
        <w:rPr>
          <w:rFonts w:ascii="Arial" w:hAnsi="Arial" w:cs="Arial"/>
          <w:b/>
          <w:bCs/>
          <w:lang w:val="es-CO"/>
        </w:rPr>
        <w:br w:type="page"/>
      </w:r>
    </w:p>
    <w:p>
      <w:r>
        <w:t>{lan_diagrama_detalle_racks}</w:t>
      </w:r>
    </w:p>
    <w:p w:rsidR="008F1515" w:rsidRPr="009E5EEA" w:rsidRDefault="008F1515" w:rsidP="002D7A6D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9E5EEA">
        <w:rPr>
          <w:rFonts w:ascii="Arial" w:hAnsi="Arial" w:cs="Arial"/>
          <w:b/>
          <w:lang w:val="es-CO"/>
        </w:rPr>
        <w:lastRenderedPageBreak/>
        <w:t>FOTO ACTA DE ENTREGA DE SERVICIO</w:t>
      </w:r>
    </w:p>
    <w:p>
      <w:r>
        <w:t>{foto_acta_entrega_servicio}</w:t>
      </w:r>
    </w:p>
    <w:p w:rsidR="008F1515" w:rsidRPr="009E5EEA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9E5EEA">
        <w:rPr>
          <w:rFonts w:ascii="Arial" w:hAnsi="Arial" w:cs="Arial"/>
          <w:b/>
          <w:lang w:val="es-CO"/>
        </w:rPr>
        <w:t>(400x300 pixeles)</w:t>
      </w:r>
    </w:p>
    <w:p w:rsidR="00CE7207" w:rsidRPr="009E5EEA" w:rsidRDefault="008F1515" w:rsidP="009E5EEA">
      <w:pPr>
        <w:jc w:val="center"/>
        <w:rPr>
          <w:rFonts w:ascii="Arial" w:hAnsi="Arial" w:cs="Arial"/>
          <w:bCs/>
          <w:i/>
          <w:iCs/>
          <w:color w:val="333399"/>
        </w:rPr>
      </w:pPr>
      <w:r w:rsidRPr="009E5EEA">
        <w:rPr>
          <w:rFonts w:ascii="Arial" w:hAnsi="Arial" w:cs="Arial"/>
          <w:bCs/>
          <w:noProof/>
          <w:color w:val="A6A6A6" w:themeColor="background1" w:themeShade="A6"/>
          <w:lang w:val="es-CO" w:eastAsia="es-CO"/>
        </w:rPr>
        <w:drawing>
          <wp:inline distT="0" distB="0" distL="0" distR="0" wp14:anchorId="4D1124B0" wp14:editId="25B9562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9E5EEA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EB9" w:rsidRDefault="005E0EB9">
      <w:r>
        <w:separator/>
      </w:r>
    </w:p>
  </w:endnote>
  <w:endnote w:type="continuationSeparator" w:id="0">
    <w:p w:rsidR="005E0EB9" w:rsidRDefault="005E0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EB9" w:rsidRDefault="005E0EB9">
      <w:r>
        <w:separator/>
      </w:r>
    </w:p>
  </w:footnote>
  <w:footnote w:type="continuationSeparator" w:id="0">
    <w:p w:rsidR="005E0EB9" w:rsidRDefault="005E0E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747E51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</w:t>
          </w:r>
          <w:r w:rsidR="009E5EEA">
            <w:rPr>
              <w:rFonts w:ascii="Arial" w:hAnsi="Arial" w:cs="Arial"/>
              <w:b/>
              <w:lang w:val="es-MX"/>
            </w:rPr>
            <w:t xml:space="preserve">QA </w:t>
          </w:r>
          <w:r w:rsidR="000C3166" w:rsidRPr="000C3166">
            <w:rPr>
              <w:rFonts w:ascii="Arial" w:hAnsi="Arial" w:cs="Arial"/>
              <w:b/>
              <w:lang w:val="es-MX"/>
            </w:rPr>
            <w:t>SITE SURVEY LAN ADMINISTRADA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9911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1D0144" w:rsidRPr="001D0144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CB01E6" w:rsidP="00CB01E6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9E5EEA">
            <w:rPr>
              <w:rFonts w:ascii="Arial" w:hAnsi="Arial" w:cs="Arial"/>
              <w:lang w:val="es-MX"/>
            </w:rPr>
            <w:t>-</w:t>
          </w:r>
          <w:r w:rsidR="001D0144">
            <w:rPr>
              <w:rFonts w:ascii="Arial" w:hAnsi="Arial" w:cs="Arial"/>
              <w:lang w:val="es-MX"/>
            </w:rPr>
            <w:t>2020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CB01E6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CB01E6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9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1D0144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1D0144" w:rsidRPr="005A496C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1D0144">
            <w:rPr>
              <w:rFonts w:ascii="Arial" w:hAnsi="Arial" w:cs="Arial"/>
              <w:b/>
            </w:rPr>
            <w:t>8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583A9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418E7"/>
    <w:multiLevelType w:val="hybridMultilevel"/>
    <w:tmpl w:val="0F848D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2E05C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0E79FC"/>
    <w:multiLevelType w:val="multilevel"/>
    <w:tmpl w:val="BE88F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A61463B"/>
    <w:multiLevelType w:val="hybridMultilevel"/>
    <w:tmpl w:val="2CAE86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8"/>
  </w:num>
  <w:num w:numId="5">
    <w:abstractNumId w:val="3"/>
  </w:num>
  <w:num w:numId="6">
    <w:abstractNumId w:val="1"/>
  </w:num>
  <w:num w:numId="7">
    <w:abstractNumId w:val="9"/>
  </w:num>
  <w:num w:numId="8">
    <w:abstractNumId w:val="0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534A6"/>
    <w:rsid w:val="0005654D"/>
    <w:rsid w:val="000850CB"/>
    <w:rsid w:val="000A7F67"/>
    <w:rsid w:val="000C3166"/>
    <w:rsid w:val="000F0EA0"/>
    <w:rsid w:val="000F5174"/>
    <w:rsid w:val="000F778C"/>
    <w:rsid w:val="00116012"/>
    <w:rsid w:val="00122409"/>
    <w:rsid w:val="0013297C"/>
    <w:rsid w:val="00151654"/>
    <w:rsid w:val="001766CD"/>
    <w:rsid w:val="00197D17"/>
    <w:rsid w:val="001A1864"/>
    <w:rsid w:val="001C23A5"/>
    <w:rsid w:val="001C5BB6"/>
    <w:rsid w:val="001D0144"/>
    <w:rsid w:val="001E0446"/>
    <w:rsid w:val="00220AF5"/>
    <w:rsid w:val="002225AA"/>
    <w:rsid w:val="00240ED5"/>
    <w:rsid w:val="002421FA"/>
    <w:rsid w:val="00246CA0"/>
    <w:rsid w:val="00256E63"/>
    <w:rsid w:val="00263086"/>
    <w:rsid w:val="00266937"/>
    <w:rsid w:val="00287521"/>
    <w:rsid w:val="00291BAF"/>
    <w:rsid w:val="002B6CF3"/>
    <w:rsid w:val="002D7A6D"/>
    <w:rsid w:val="002F3F5E"/>
    <w:rsid w:val="00317E06"/>
    <w:rsid w:val="00325546"/>
    <w:rsid w:val="00325B50"/>
    <w:rsid w:val="00325B83"/>
    <w:rsid w:val="0033188E"/>
    <w:rsid w:val="003547CF"/>
    <w:rsid w:val="0035780A"/>
    <w:rsid w:val="00360F12"/>
    <w:rsid w:val="003910BE"/>
    <w:rsid w:val="003932D4"/>
    <w:rsid w:val="00395EFD"/>
    <w:rsid w:val="003A6826"/>
    <w:rsid w:val="003D2051"/>
    <w:rsid w:val="003D32FD"/>
    <w:rsid w:val="003D474D"/>
    <w:rsid w:val="003F50ED"/>
    <w:rsid w:val="00401252"/>
    <w:rsid w:val="0040716B"/>
    <w:rsid w:val="00433DF9"/>
    <w:rsid w:val="00442B70"/>
    <w:rsid w:val="00454B97"/>
    <w:rsid w:val="00455D59"/>
    <w:rsid w:val="004648F4"/>
    <w:rsid w:val="004655F0"/>
    <w:rsid w:val="004702EC"/>
    <w:rsid w:val="00483ABC"/>
    <w:rsid w:val="004A72CC"/>
    <w:rsid w:val="004C3B87"/>
    <w:rsid w:val="004C635B"/>
    <w:rsid w:val="004D25EE"/>
    <w:rsid w:val="004F1AD7"/>
    <w:rsid w:val="004F389F"/>
    <w:rsid w:val="004F71D5"/>
    <w:rsid w:val="00515F22"/>
    <w:rsid w:val="0052501C"/>
    <w:rsid w:val="005368B9"/>
    <w:rsid w:val="005635FF"/>
    <w:rsid w:val="005725BE"/>
    <w:rsid w:val="005A06CF"/>
    <w:rsid w:val="005A496C"/>
    <w:rsid w:val="005A65EA"/>
    <w:rsid w:val="005B2D06"/>
    <w:rsid w:val="005B36AD"/>
    <w:rsid w:val="005C43A6"/>
    <w:rsid w:val="005E04F1"/>
    <w:rsid w:val="005E0EB9"/>
    <w:rsid w:val="005E2188"/>
    <w:rsid w:val="005E38F5"/>
    <w:rsid w:val="00605220"/>
    <w:rsid w:val="00616E90"/>
    <w:rsid w:val="006278FE"/>
    <w:rsid w:val="006518BE"/>
    <w:rsid w:val="00656C07"/>
    <w:rsid w:val="0066214C"/>
    <w:rsid w:val="0067526F"/>
    <w:rsid w:val="00684CF0"/>
    <w:rsid w:val="006B037E"/>
    <w:rsid w:val="006E4EAA"/>
    <w:rsid w:val="006E4F53"/>
    <w:rsid w:val="00731402"/>
    <w:rsid w:val="0073376E"/>
    <w:rsid w:val="0073702B"/>
    <w:rsid w:val="00747E51"/>
    <w:rsid w:val="007644B1"/>
    <w:rsid w:val="007727F7"/>
    <w:rsid w:val="00776B26"/>
    <w:rsid w:val="00781B35"/>
    <w:rsid w:val="00792DDE"/>
    <w:rsid w:val="00797BC8"/>
    <w:rsid w:val="00797C45"/>
    <w:rsid w:val="007B1D75"/>
    <w:rsid w:val="007D53DD"/>
    <w:rsid w:val="007E4B77"/>
    <w:rsid w:val="007F4668"/>
    <w:rsid w:val="00804C6B"/>
    <w:rsid w:val="0080755E"/>
    <w:rsid w:val="0083158C"/>
    <w:rsid w:val="008466BD"/>
    <w:rsid w:val="00854312"/>
    <w:rsid w:val="008662A7"/>
    <w:rsid w:val="00894384"/>
    <w:rsid w:val="008A51D1"/>
    <w:rsid w:val="008B42D0"/>
    <w:rsid w:val="008C0FBF"/>
    <w:rsid w:val="008C190E"/>
    <w:rsid w:val="008C1978"/>
    <w:rsid w:val="008D4F45"/>
    <w:rsid w:val="008F1515"/>
    <w:rsid w:val="008F338A"/>
    <w:rsid w:val="008F7F2F"/>
    <w:rsid w:val="00900FE8"/>
    <w:rsid w:val="009011A5"/>
    <w:rsid w:val="00921F9A"/>
    <w:rsid w:val="00935A7E"/>
    <w:rsid w:val="00947D87"/>
    <w:rsid w:val="00967355"/>
    <w:rsid w:val="00967471"/>
    <w:rsid w:val="00980660"/>
    <w:rsid w:val="0098582B"/>
    <w:rsid w:val="0099070A"/>
    <w:rsid w:val="00997CFC"/>
    <w:rsid w:val="009A0A33"/>
    <w:rsid w:val="009A3357"/>
    <w:rsid w:val="009B1137"/>
    <w:rsid w:val="009B5F1F"/>
    <w:rsid w:val="009D47AF"/>
    <w:rsid w:val="009E5EEA"/>
    <w:rsid w:val="009F07FC"/>
    <w:rsid w:val="00A057CD"/>
    <w:rsid w:val="00A06B5F"/>
    <w:rsid w:val="00A11115"/>
    <w:rsid w:val="00A168A2"/>
    <w:rsid w:val="00A16F49"/>
    <w:rsid w:val="00A25D3F"/>
    <w:rsid w:val="00A570DE"/>
    <w:rsid w:val="00A6190F"/>
    <w:rsid w:val="00A67AAC"/>
    <w:rsid w:val="00A74238"/>
    <w:rsid w:val="00A76C6E"/>
    <w:rsid w:val="00A90447"/>
    <w:rsid w:val="00A91345"/>
    <w:rsid w:val="00A9598D"/>
    <w:rsid w:val="00AA0E50"/>
    <w:rsid w:val="00AB0E14"/>
    <w:rsid w:val="00AD4411"/>
    <w:rsid w:val="00AE084E"/>
    <w:rsid w:val="00AF7973"/>
    <w:rsid w:val="00B12271"/>
    <w:rsid w:val="00B140BF"/>
    <w:rsid w:val="00B254E0"/>
    <w:rsid w:val="00B40D17"/>
    <w:rsid w:val="00B41C4A"/>
    <w:rsid w:val="00B86D51"/>
    <w:rsid w:val="00BB1908"/>
    <w:rsid w:val="00BC32DA"/>
    <w:rsid w:val="00BC45C0"/>
    <w:rsid w:val="00BE214B"/>
    <w:rsid w:val="00BE4671"/>
    <w:rsid w:val="00BF574F"/>
    <w:rsid w:val="00C00873"/>
    <w:rsid w:val="00C01596"/>
    <w:rsid w:val="00C04CBF"/>
    <w:rsid w:val="00C12893"/>
    <w:rsid w:val="00C30612"/>
    <w:rsid w:val="00C40CA5"/>
    <w:rsid w:val="00C56A4E"/>
    <w:rsid w:val="00C816E6"/>
    <w:rsid w:val="00C86E3B"/>
    <w:rsid w:val="00C872ED"/>
    <w:rsid w:val="00CA56C0"/>
    <w:rsid w:val="00CA6BC8"/>
    <w:rsid w:val="00CB01E6"/>
    <w:rsid w:val="00CB079A"/>
    <w:rsid w:val="00CC4D7D"/>
    <w:rsid w:val="00CE20F9"/>
    <w:rsid w:val="00CE7207"/>
    <w:rsid w:val="00CF269E"/>
    <w:rsid w:val="00D22AA6"/>
    <w:rsid w:val="00D35F1B"/>
    <w:rsid w:val="00D402F5"/>
    <w:rsid w:val="00D54BB0"/>
    <w:rsid w:val="00D5502D"/>
    <w:rsid w:val="00DB0354"/>
    <w:rsid w:val="00DB0E15"/>
    <w:rsid w:val="00DB461B"/>
    <w:rsid w:val="00DC48A8"/>
    <w:rsid w:val="00DD3421"/>
    <w:rsid w:val="00DF2124"/>
    <w:rsid w:val="00E11A6D"/>
    <w:rsid w:val="00E259E3"/>
    <w:rsid w:val="00E321EF"/>
    <w:rsid w:val="00E45303"/>
    <w:rsid w:val="00E45CCB"/>
    <w:rsid w:val="00E52001"/>
    <w:rsid w:val="00E5322A"/>
    <w:rsid w:val="00E57CAA"/>
    <w:rsid w:val="00E67BEE"/>
    <w:rsid w:val="00E87A85"/>
    <w:rsid w:val="00EA4556"/>
    <w:rsid w:val="00EA797F"/>
    <w:rsid w:val="00EB1A37"/>
    <w:rsid w:val="00ED7101"/>
    <w:rsid w:val="00EE76A3"/>
    <w:rsid w:val="00F03967"/>
    <w:rsid w:val="00F07A7C"/>
    <w:rsid w:val="00F2023B"/>
    <w:rsid w:val="00F24FDF"/>
    <w:rsid w:val="00F541DB"/>
    <w:rsid w:val="00FA11DA"/>
    <w:rsid w:val="00FA1AA5"/>
    <w:rsid w:val="00FE77C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D9CFB0EC-01C8-45AB-A137-C3085A52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https://claromovilco.sharepoint.com/sites/PortalProcesos/Documentos/_layouts/15/wrkstat.aspx?List=33795d45-1599-4071-abb7-4a9cd4486da8&amp;WorkflowInstanceName=69355eea-28e9-47ec-ab3a-e8d6ad313d80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6B9CF3A-2858-40AA-8BD8-0D41981283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FF33A0-F543-4B05-A423-6367C702007B}"/>
</file>

<file path=customXml/itemProps3.xml><?xml version="1.0" encoding="utf-8"?>
<ds:datastoreItem xmlns:ds="http://schemas.openxmlformats.org/officeDocument/2006/customXml" ds:itemID="{BD596CDB-D16B-4FA0-A640-77B097A9285E}"/>
</file>

<file path=customXml/itemProps4.xml><?xml version="1.0" encoding="utf-8"?>
<ds:datastoreItem xmlns:ds="http://schemas.openxmlformats.org/officeDocument/2006/customXml" ds:itemID="{E73901AB-1179-45E9-AA5F-47A02FCBED29}"/>
</file>

<file path=customXml/itemProps5.xml><?xml version="1.0" encoding="utf-8"?>
<ds:datastoreItem xmlns:ds="http://schemas.openxmlformats.org/officeDocument/2006/customXml" ds:itemID="{C4DD29F0-108F-4823-8DBE-EA691837BAF5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3</TotalTime>
  <Pages>9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site survey Lan administrada</dc:title>
  <dc:creator>luz.vega.f</dc:creator>
  <cp:lastModifiedBy>Rene Ivan Rubiano Sabogal</cp:lastModifiedBy>
  <cp:revision>5</cp:revision>
  <cp:lastPrinted>2008-02-06T21:08:00Z</cp:lastPrinted>
  <dcterms:created xsi:type="dcterms:W3CDTF">2020-06-23T23:24:00Z</dcterms:created>
  <dcterms:modified xsi:type="dcterms:W3CDTF">2020-09-09T14:45:00Z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